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5C9F" w14:textId="77777777" w:rsidR="00CE0038" w:rsidRDefault="00CE0038" w:rsidP="00CE0038">
      <w:pPr>
        <w:ind w:firstLine="0"/>
        <w:jc w:val="center"/>
        <w:rPr>
          <w:rStyle w:val="normaltextrun"/>
          <w:szCs w:val="28"/>
        </w:rPr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370807F7" wp14:editId="4A264DF8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745F137A" w14:textId="77777777" w:rsidR="001316A4" w:rsidRPr="009B55B3" w:rsidRDefault="001316A4" w:rsidP="00CE0038">
      <w:pPr>
        <w:ind w:firstLine="0"/>
        <w:jc w:val="center"/>
      </w:pPr>
    </w:p>
    <w:p w14:paraId="46042224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279EABE0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0D348054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22BC2B9" w14:textId="77777777" w:rsidR="00CE0038" w:rsidRPr="009B55B3" w:rsidRDefault="00CE0038" w:rsidP="00CE0038">
      <w:pPr>
        <w:pStyle w:val="paragraph"/>
      </w:pPr>
    </w:p>
    <w:p w14:paraId="53DA137D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2B4639E5" w14:textId="004EBD1C" w:rsidR="00CE0038" w:rsidRPr="00CE0038" w:rsidRDefault="001316A4" w:rsidP="001316A4">
      <w:pPr>
        <w:pStyle w:val="paragraph"/>
        <w:jc w:val="center"/>
        <w:rPr>
          <w:rStyle w:val="eop"/>
        </w:rPr>
      </w:pPr>
      <w:r w:rsidRPr="001316A4">
        <w:rPr>
          <w:rStyle w:val="normaltextrun"/>
          <w:rFonts w:eastAsiaTheme="majorEastAsia"/>
          <w:sz w:val="28"/>
          <w:szCs w:val="28"/>
        </w:rPr>
        <w:t xml:space="preserve">кафедра </w:t>
      </w:r>
      <w:r w:rsidR="0089475E">
        <w:rPr>
          <w:rStyle w:val="normaltextrun"/>
          <w:rFonts w:eastAsiaTheme="majorEastAsia"/>
          <w:sz w:val="28"/>
          <w:szCs w:val="28"/>
        </w:rPr>
        <w:t>«И</w:t>
      </w:r>
      <w:r w:rsidRPr="001316A4">
        <w:rPr>
          <w:rStyle w:val="normaltextrun"/>
          <w:rFonts w:eastAsiaTheme="majorEastAsia"/>
          <w:sz w:val="28"/>
          <w:szCs w:val="28"/>
        </w:rPr>
        <w:t>нформатик</w:t>
      </w:r>
      <w:r w:rsidR="0089475E">
        <w:rPr>
          <w:rStyle w:val="normaltextrun"/>
          <w:rFonts w:eastAsiaTheme="majorEastAsia"/>
          <w:sz w:val="28"/>
          <w:szCs w:val="28"/>
        </w:rPr>
        <w:t>а</w:t>
      </w:r>
      <w:r w:rsidRPr="001316A4">
        <w:rPr>
          <w:rStyle w:val="normaltextrun"/>
          <w:rFonts w:eastAsiaTheme="majorEastAsia"/>
          <w:sz w:val="28"/>
          <w:szCs w:val="28"/>
        </w:rPr>
        <w:t xml:space="preserve"> и систем</w:t>
      </w:r>
      <w:r w:rsidR="009816BA">
        <w:rPr>
          <w:rStyle w:val="normaltextrun"/>
          <w:rFonts w:eastAsiaTheme="majorEastAsia"/>
          <w:sz w:val="28"/>
          <w:szCs w:val="28"/>
        </w:rPr>
        <w:t>ы</w:t>
      </w:r>
      <w:r w:rsidRPr="001316A4">
        <w:rPr>
          <w:rStyle w:val="normaltextrun"/>
          <w:rFonts w:eastAsiaTheme="majorEastAsia"/>
          <w:sz w:val="28"/>
          <w:szCs w:val="28"/>
        </w:rPr>
        <w:t xml:space="preserve"> управления</w:t>
      </w:r>
      <w:r w:rsidR="0089475E">
        <w:rPr>
          <w:rStyle w:val="normaltextrun"/>
          <w:rFonts w:eastAsiaTheme="majorEastAsia"/>
          <w:sz w:val="28"/>
          <w:szCs w:val="28"/>
        </w:rPr>
        <w:t>»</w:t>
      </w:r>
    </w:p>
    <w:p w14:paraId="4027CE59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2240319" w14:textId="77777777" w:rsid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89D873C" w14:textId="77777777" w:rsidR="001316A4" w:rsidRDefault="001316A4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B524220" w14:textId="77777777" w:rsidR="001316A4" w:rsidRPr="009B55B3" w:rsidRDefault="001316A4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A97BCF5" w14:textId="77777777" w:rsidR="00CE0038" w:rsidRPr="009B55B3" w:rsidRDefault="00CE0038" w:rsidP="00CE0038">
      <w:pPr>
        <w:pStyle w:val="paragraph"/>
        <w:jc w:val="center"/>
      </w:pPr>
    </w:p>
    <w:p w14:paraId="3A38EBE7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4BEE226" w14:textId="09140119" w:rsidR="00CE0038" w:rsidRPr="001316A4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A72A2D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19F68E7E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04E49C37" w14:textId="18CD2264" w:rsidR="00CE0038" w:rsidRDefault="00CE0038" w:rsidP="001316A4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на тему </w:t>
      </w:r>
      <w:r w:rsidR="00A72A2D">
        <w:rPr>
          <w:rStyle w:val="normaltextrun"/>
          <w:rFonts w:eastAsiaTheme="majorEastAsia"/>
          <w:b/>
          <w:bCs/>
          <w:sz w:val="28"/>
          <w:szCs w:val="28"/>
        </w:rPr>
        <w:t>«</w:t>
      </w:r>
      <w:r w:rsidR="00A72A2D">
        <w:rPr>
          <w:rFonts w:eastAsiaTheme="majorEastAsia"/>
          <w:b/>
          <w:bCs/>
          <w:sz w:val="28"/>
          <w:szCs w:val="28"/>
        </w:rPr>
        <w:t>А</w:t>
      </w:r>
      <w:r w:rsidR="00A72A2D" w:rsidRPr="00A72A2D">
        <w:rPr>
          <w:rFonts w:eastAsiaTheme="majorEastAsia"/>
          <w:b/>
          <w:bCs/>
          <w:sz w:val="28"/>
          <w:szCs w:val="28"/>
        </w:rPr>
        <w:t xml:space="preserve">лгоритмы симметричного блочного шифрования (шифр </w:t>
      </w:r>
      <w:proofErr w:type="spellStart"/>
      <w:r w:rsidR="00A72A2D" w:rsidRPr="00A72A2D">
        <w:rPr>
          <w:rFonts w:eastAsiaTheme="majorEastAsia"/>
          <w:b/>
          <w:bCs/>
          <w:sz w:val="28"/>
          <w:szCs w:val="28"/>
        </w:rPr>
        <w:t>des</w:t>
      </w:r>
      <w:proofErr w:type="spellEnd"/>
      <w:r w:rsidR="00A72A2D" w:rsidRPr="00A72A2D">
        <w:rPr>
          <w:rFonts w:eastAsiaTheme="majorEastAsia"/>
          <w:b/>
          <w:bCs/>
          <w:sz w:val="28"/>
          <w:szCs w:val="28"/>
        </w:rPr>
        <w:t xml:space="preserve"> и его режимы)</w:t>
      </w:r>
      <w:r w:rsidR="00A72A2D"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21DB0D5D" w14:textId="77777777" w:rsidR="001316A4" w:rsidRPr="001316A4" w:rsidRDefault="001316A4" w:rsidP="001316A4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</w:rPr>
      </w:pPr>
    </w:p>
    <w:p w14:paraId="5149912B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0E52F863" w14:textId="77798529" w:rsidR="00CE0038" w:rsidRPr="00B34D50" w:rsidRDefault="001316A4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Защита информации</w:t>
      </w:r>
    </w:p>
    <w:p w14:paraId="200FB8AC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162C55A2" w14:textId="77777777" w:rsidR="00CE0038" w:rsidRDefault="00CE0038" w:rsidP="00CE0038">
      <w:pPr>
        <w:pStyle w:val="paragraph"/>
        <w:jc w:val="center"/>
      </w:pPr>
    </w:p>
    <w:p w14:paraId="3BD3E436" w14:textId="77777777" w:rsidR="001316A4" w:rsidRDefault="001316A4" w:rsidP="00CE0038">
      <w:pPr>
        <w:pStyle w:val="paragraph"/>
        <w:jc w:val="center"/>
      </w:pPr>
    </w:p>
    <w:p w14:paraId="13B8D997" w14:textId="77777777" w:rsidR="001316A4" w:rsidRDefault="001316A4" w:rsidP="00CE0038">
      <w:pPr>
        <w:pStyle w:val="paragraph"/>
        <w:jc w:val="center"/>
      </w:pPr>
    </w:p>
    <w:p w14:paraId="12EC1A77" w14:textId="77777777" w:rsidR="001316A4" w:rsidRDefault="001316A4" w:rsidP="00CE0038">
      <w:pPr>
        <w:pStyle w:val="paragraph"/>
        <w:jc w:val="center"/>
      </w:pPr>
    </w:p>
    <w:p w14:paraId="3DDDF5B4" w14:textId="77777777" w:rsidR="00CE0038" w:rsidRDefault="00CE0038" w:rsidP="00CE0038">
      <w:pPr>
        <w:pStyle w:val="paragraph"/>
        <w:jc w:val="right"/>
      </w:pPr>
    </w:p>
    <w:p w14:paraId="0727C9AB" w14:textId="77777777" w:rsidR="00CE0038" w:rsidRPr="00D45751" w:rsidRDefault="00CE0038" w:rsidP="00CE0038">
      <w:pPr>
        <w:pStyle w:val="paragraph"/>
        <w:jc w:val="right"/>
      </w:pPr>
    </w:p>
    <w:p w14:paraId="1C705F58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1E066B9E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>22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>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 xml:space="preserve">Серова </w:t>
      </w:r>
      <w:proofErr w:type="gramStart"/>
      <w:r w:rsidR="008D67AE">
        <w:rPr>
          <w:rStyle w:val="normaltextrun"/>
          <w:rFonts w:eastAsiaTheme="majorEastAsia"/>
          <w:sz w:val="28"/>
          <w:szCs w:val="28"/>
          <w:u w:val="single"/>
        </w:rPr>
        <w:t>В.П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</w:p>
    <w:p w14:paraId="775B4C29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  (подпись,  Ф.И.О.</w:t>
      </w:r>
      <w:proofErr w:type="gramEnd"/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0485B0D7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17DDE9F8" w14:textId="3F11C220" w:rsidR="00CE0038" w:rsidRPr="009B55B3" w:rsidRDefault="001316A4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Ассистент кафедры ИСУ</w:t>
      </w:r>
      <w:r w:rsidR="00CE0038"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Андреева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>А.Д</w:t>
      </w:r>
      <w:r w:rsidR="00CE0038"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37659BF9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501D60DE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121A1472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D8F0D31" w14:textId="77777777" w:rsidR="00CE0038" w:rsidRPr="009B55B3" w:rsidRDefault="00CE0038" w:rsidP="00CE0038">
      <w:pPr>
        <w:jc w:val="right"/>
      </w:pPr>
    </w:p>
    <w:p w14:paraId="43F9D7FC" w14:textId="77777777" w:rsidR="00CE0038" w:rsidRPr="009B55B3" w:rsidRDefault="00CE0038" w:rsidP="00CE0038">
      <w:pPr>
        <w:jc w:val="right"/>
      </w:pPr>
    </w:p>
    <w:p w14:paraId="62DFA773" w14:textId="77777777" w:rsidR="00CE0038" w:rsidRPr="009B55B3" w:rsidRDefault="00CE0038" w:rsidP="00CE0038"/>
    <w:p w14:paraId="3927DCDD" w14:textId="77777777" w:rsidR="00CE0038" w:rsidRPr="009B55B3" w:rsidRDefault="00CE0038" w:rsidP="00CE0038">
      <w:pPr>
        <w:ind w:firstLine="0"/>
      </w:pPr>
    </w:p>
    <w:p w14:paraId="4950EE50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bookmarkEnd w:id="0"/>
    <w:p w14:paraId="3E073EFB" w14:textId="4FAD8D2E" w:rsidR="00EA2A2E" w:rsidRDefault="001316A4" w:rsidP="001316A4">
      <w:pPr>
        <w:pStyle w:val="-1"/>
      </w:pPr>
      <w:r>
        <w:lastRenderedPageBreak/>
        <w:t>Задание</w:t>
      </w:r>
    </w:p>
    <w:p w14:paraId="76DAD901" w14:textId="18E75511" w:rsidR="00A72A2D" w:rsidRDefault="00A72A2D" w:rsidP="00A72A2D">
      <w:r w:rsidRPr="00A72A2D">
        <w:t xml:space="preserve">Реализовать стандарт шифрования данных </w:t>
      </w:r>
      <w:r w:rsidRPr="00A72A2D">
        <w:rPr>
          <w:b/>
          <w:bCs/>
          <w:lang w:val="en-US"/>
        </w:rPr>
        <w:t>DES</w:t>
      </w:r>
      <w:r w:rsidRPr="00A72A2D">
        <w:t xml:space="preserve"> в режиме </w:t>
      </w:r>
      <w:r w:rsidRPr="00A72A2D">
        <w:rPr>
          <w:b/>
          <w:bCs/>
        </w:rPr>
        <w:t>«Обратная связь по шифру»</w:t>
      </w:r>
      <w:r w:rsidRPr="00A72A2D">
        <w:t>.</w:t>
      </w:r>
    </w:p>
    <w:p w14:paraId="5A01CE23" w14:textId="2C91B983" w:rsidR="00A72A2D" w:rsidRDefault="005F584D" w:rsidP="00A72A2D">
      <w:pPr>
        <w:pStyle w:val="-1"/>
        <w:pageBreakBefore w:val="0"/>
        <w:spacing w:before="240"/>
      </w:pPr>
      <w:r>
        <w:t>теореритеская часть</w:t>
      </w:r>
    </w:p>
    <w:p w14:paraId="5E6E3435" w14:textId="07D83347" w:rsidR="005F584D" w:rsidRDefault="005F584D" w:rsidP="00125C81">
      <w:pPr>
        <w:pStyle w:val="-2"/>
      </w:pPr>
      <w:r w:rsidRPr="005F584D">
        <w:t>Общие сведения о блочных шифрах</w:t>
      </w:r>
    </w:p>
    <w:p w14:paraId="2A968881" w14:textId="0C453C5B" w:rsidR="005F584D" w:rsidRPr="005F584D" w:rsidRDefault="005F584D" w:rsidP="005F584D">
      <w:r w:rsidRPr="005F584D">
        <w:t>Блочный шифр — это симметричный алгоритм шифрования, при котором исходный текст делится на блоки фиксированной длины (например, 64 бита), и каждый блок обрабатывается отдельно.</w:t>
      </w:r>
      <w:r w:rsidR="00125C81" w:rsidRPr="00125C81">
        <w:t xml:space="preserve"> </w:t>
      </w:r>
      <w:r w:rsidRPr="005F584D">
        <w:t xml:space="preserve">Один и тот же блок открытого текста при одинаковом ключе всегда преобразуется в один и тот же блок </w:t>
      </w:r>
      <w:proofErr w:type="spellStart"/>
      <w:r w:rsidRPr="005F584D">
        <w:t>шифротекста</w:t>
      </w:r>
      <w:proofErr w:type="spellEnd"/>
      <w:r w:rsidRPr="005F584D">
        <w:t>.</w:t>
      </w:r>
    </w:p>
    <w:p w14:paraId="6BFF8804" w14:textId="77777777" w:rsidR="005F584D" w:rsidRPr="005F584D" w:rsidRDefault="005F584D" w:rsidP="005F584D">
      <w:r w:rsidRPr="005F584D">
        <w:t>Чтобы скрыть структуру исходных данных, в блочных шифрах применяются два принципа:</w:t>
      </w:r>
    </w:p>
    <w:p w14:paraId="4511E269" w14:textId="77777777" w:rsidR="005F584D" w:rsidRPr="005F584D" w:rsidRDefault="005F584D" w:rsidP="005F584D">
      <w:pPr>
        <w:numPr>
          <w:ilvl w:val="0"/>
          <w:numId w:val="6"/>
        </w:numPr>
      </w:pPr>
      <w:r w:rsidRPr="005F584D">
        <w:t>Рассеивание (</w:t>
      </w:r>
      <w:proofErr w:type="spellStart"/>
      <w:r w:rsidRPr="005F584D">
        <w:t>diffusion</w:t>
      </w:r>
      <w:proofErr w:type="spellEnd"/>
      <w:r w:rsidRPr="005F584D">
        <w:t xml:space="preserve">) — изменение одного символа в открытом тексте влияет на множество символов </w:t>
      </w:r>
      <w:proofErr w:type="spellStart"/>
      <w:r w:rsidRPr="005F584D">
        <w:t>шифротекста</w:t>
      </w:r>
      <w:proofErr w:type="spellEnd"/>
      <w:r w:rsidRPr="005F584D">
        <w:t>;</w:t>
      </w:r>
    </w:p>
    <w:p w14:paraId="5A27B1C8" w14:textId="77777777" w:rsidR="005F584D" w:rsidRPr="005F584D" w:rsidRDefault="005F584D" w:rsidP="005F584D">
      <w:pPr>
        <w:numPr>
          <w:ilvl w:val="0"/>
          <w:numId w:val="6"/>
        </w:numPr>
      </w:pPr>
      <w:r w:rsidRPr="005F584D">
        <w:t>Перемешивание (</w:t>
      </w:r>
      <w:proofErr w:type="spellStart"/>
      <w:r w:rsidRPr="005F584D">
        <w:t>confusion</w:t>
      </w:r>
      <w:proofErr w:type="spellEnd"/>
      <w:r w:rsidRPr="005F584D">
        <w:t xml:space="preserve">) — сложная зависимость между символами открытого текста, </w:t>
      </w:r>
      <w:proofErr w:type="spellStart"/>
      <w:r w:rsidRPr="005F584D">
        <w:t>шифротекста</w:t>
      </w:r>
      <w:proofErr w:type="spellEnd"/>
      <w:r w:rsidRPr="005F584D">
        <w:t xml:space="preserve"> и ключа.</w:t>
      </w:r>
    </w:p>
    <w:p w14:paraId="3FDC251D" w14:textId="77777777" w:rsidR="005F584D" w:rsidRPr="005F584D" w:rsidRDefault="005F584D" w:rsidP="005F584D">
      <w:r w:rsidRPr="005F584D">
        <w:t>Основу большинства блочных шифров составляют композиционные структуры, включающие повторяющиеся раунды преобразований. Каждый раунд использует свой раундовый ключ, получаемый из исходного ключа.</w:t>
      </w:r>
    </w:p>
    <w:p w14:paraId="74904D90" w14:textId="3CB5602B" w:rsidR="005F584D" w:rsidRPr="005F584D" w:rsidRDefault="005F584D" w:rsidP="00125C81">
      <w:pPr>
        <w:pStyle w:val="-2"/>
        <w:rPr>
          <w:lang w:val="en-US"/>
        </w:rPr>
      </w:pPr>
      <w:r w:rsidRPr="005F584D">
        <w:rPr>
          <w:lang w:val="en-US"/>
        </w:rPr>
        <w:t>DES</w:t>
      </w:r>
    </w:p>
    <w:p w14:paraId="5EFC8293" w14:textId="77777777" w:rsidR="005F584D" w:rsidRPr="005F584D" w:rsidRDefault="005F584D" w:rsidP="005F584D">
      <w:r w:rsidRPr="005F584D">
        <w:rPr>
          <w:b/>
          <w:bCs/>
        </w:rPr>
        <w:t xml:space="preserve">DES (Data </w:t>
      </w:r>
      <w:proofErr w:type="spellStart"/>
      <w:r w:rsidRPr="005F584D">
        <w:rPr>
          <w:b/>
          <w:bCs/>
        </w:rPr>
        <w:t>Encryption</w:t>
      </w:r>
      <w:proofErr w:type="spellEnd"/>
      <w:r w:rsidRPr="005F584D">
        <w:rPr>
          <w:b/>
          <w:bCs/>
        </w:rPr>
        <w:t xml:space="preserve"> Standard)</w:t>
      </w:r>
      <w:r w:rsidRPr="005F584D">
        <w:t xml:space="preserve"> — симметричный блочный шифр, разработанный IBM и утверждённый как американский стандарт шифрования данных в 1977 году (FIPS </w:t>
      </w:r>
      <w:proofErr w:type="gramStart"/>
      <w:r w:rsidRPr="005F584D">
        <w:t>46-3</w:t>
      </w:r>
      <w:proofErr w:type="gramEnd"/>
      <w:r w:rsidRPr="005F584D">
        <w:t>).</w:t>
      </w:r>
    </w:p>
    <w:p w14:paraId="182A2596" w14:textId="77777777" w:rsidR="005F584D" w:rsidRPr="005F584D" w:rsidRDefault="005F584D" w:rsidP="005F584D">
      <w:r w:rsidRPr="005F584D">
        <w:t>Основные характеристики:</w:t>
      </w:r>
    </w:p>
    <w:p w14:paraId="23F0995A" w14:textId="77777777" w:rsidR="005F584D" w:rsidRPr="005F584D" w:rsidRDefault="005F584D" w:rsidP="005F584D">
      <w:pPr>
        <w:numPr>
          <w:ilvl w:val="0"/>
          <w:numId w:val="7"/>
        </w:numPr>
      </w:pPr>
      <w:r w:rsidRPr="005F584D">
        <w:t xml:space="preserve">Размер блока данных — </w:t>
      </w:r>
      <w:r w:rsidRPr="005F584D">
        <w:rPr>
          <w:b/>
          <w:bCs/>
        </w:rPr>
        <w:t>64 бита</w:t>
      </w:r>
      <w:r w:rsidRPr="005F584D">
        <w:t>;</w:t>
      </w:r>
    </w:p>
    <w:p w14:paraId="6037CB77" w14:textId="77777777" w:rsidR="005F584D" w:rsidRPr="005F584D" w:rsidRDefault="005F584D" w:rsidP="005F584D">
      <w:pPr>
        <w:numPr>
          <w:ilvl w:val="0"/>
          <w:numId w:val="7"/>
        </w:numPr>
      </w:pPr>
      <w:r w:rsidRPr="005F584D">
        <w:t xml:space="preserve">Размер ключа — </w:t>
      </w:r>
      <w:r w:rsidRPr="005F584D">
        <w:rPr>
          <w:b/>
          <w:bCs/>
        </w:rPr>
        <w:t>56 бит</w:t>
      </w:r>
      <w:r w:rsidRPr="005F584D">
        <w:t xml:space="preserve"> (из исходных 64 бит каждые 8-й бит используется для контроля чётности);</w:t>
      </w:r>
    </w:p>
    <w:p w14:paraId="57856FCB" w14:textId="77777777" w:rsidR="005F584D" w:rsidRPr="005F584D" w:rsidRDefault="005F584D" w:rsidP="005F584D">
      <w:pPr>
        <w:numPr>
          <w:ilvl w:val="0"/>
          <w:numId w:val="7"/>
        </w:numPr>
      </w:pPr>
      <w:r w:rsidRPr="005F584D">
        <w:t xml:space="preserve">Количество раундов — </w:t>
      </w:r>
      <w:r w:rsidRPr="005F584D">
        <w:rPr>
          <w:b/>
          <w:bCs/>
        </w:rPr>
        <w:t>16</w:t>
      </w:r>
      <w:r w:rsidRPr="005F584D">
        <w:t>;</w:t>
      </w:r>
    </w:p>
    <w:p w14:paraId="351E973D" w14:textId="77777777" w:rsidR="005F584D" w:rsidRPr="005F584D" w:rsidRDefault="005F584D" w:rsidP="005F584D">
      <w:pPr>
        <w:numPr>
          <w:ilvl w:val="0"/>
          <w:numId w:val="7"/>
        </w:numPr>
      </w:pPr>
      <w:r w:rsidRPr="005F584D">
        <w:t xml:space="preserve">Тип структуры — </w:t>
      </w:r>
      <w:r w:rsidRPr="005F584D">
        <w:rPr>
          <w:b/>
          <w:bCs/>
        </w:rPr>
        <w:t xml:space="preserve">сеть </w:t>
      </w:r>
      <w:proofErr w:type="spellStart"/>
      <w:r w:rsidRPr="005F584D">
        <w:rPr>
          <w:b/>
          <w:bCs/>
        </w:rPr>
        <w:t>Фейстеля</w:t>
      </w:r>
      <w:proofErr w:type="spellEnd"/>
      <w:r w:rsidRPr="005F584D">
        <w:t>.</w:t>
      </w:r>
    </w:p>
    <w:p w14:paraId="719CC67D" w14:textId="28258C42" w:rsidR="005F584D" w:rsidRDefault="005F584D" w:rsidP="00125C81">
      <w:pPr>
        <w:pStyle w:val="-3"/>
      </w:pPr>
      <w:r w:rsidRPr="005F584D">
        <w:t xml:space="preserve">Принцип работы сети </w:t>
      </w:r>
      <w:proofErr w:type="spellStart"/>
      <w:r w:rsidRPr="005F584D">
        <w:t>Фейстеля</w:t>
      </w:r>
      <w:proofErr w:type="spellEnd"/>
    </w:p>
    <w:p w14:paraId="67D59845" w14:textId="579B6996" w:rsidR="00125C81" w:rsidRPr="00125C81" w:rsidRDefault="00125C81" w:rsidP="00125C81">
      <w:pPr>
        <w:ind w:firstLine="0"/>
        <w:jc w:val="center"/>
      </w:pPr>
      <w:r>
        <w:rPr>
          <w:noProof/>
        </w:rPr>
        <w:drawing>
          <wp:inline distT="0" distB="0" distL="0" distR="0" wp14:anchorId="002E91E9" wp14:editId="36E3198E">
            <wp:extent cx="4811618" cy="3267986"/>
            <wp:effectExtent l="0" t="0" r="8255" b="8890"/>
            <wp:docPr id="15360026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26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944" cy="328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A69E" w14:textId="77777777" w:rsidR="005F584D" w:rsidRPr="005F584D" w:rsidRDefault="005F584D" w:rsidP="005F584D">
      <w:r w:rsidRPr="005F584D">
        <w:lastRenderedPageBreak/>
        <w:t xml:space="preserve">Сеть </w:t>
      </w:r>
      <w:proofErr w:type="spellStart"/>
      <w:r w:rsidRPr="005F584D">
        <w:t>Фейстеля</w:t>
      </w:r>
      <w:proofErr w:type="spellEnd"/>
      <w:r w:rsidRPr="005F584D">
        <w:t xml:space="preserve"> делит входной блок данных на две половины:</w:t>
      </w:r>
    </w:p>
    <w:p w14:paraId="573FC2F4" w14:textId="77777777" w:rsidR="005F584D" w:rsidRPr="005F584D" w:rsidRDefault="005F584D" w:rsidP="005F584D">
      <w:pPr>
        <w:numPr>
          <w:ilvl w:val="0"/>
          <w:numId w:val="8"/>
        </w:numPr>
      </w:pPr>
      <w:r w:rsidRPr="005F584D">
        <w:t>левую (L),</w:t>
      </w:r>
    </w:p>
    <w:p w14:paraId="4426F663" w14:textId="77777777" w:rsidR="005F584D" w:rsidRPr="005F584D" w:rsidRDefault="005F584D" w:rsidP="005F584D">
      <w:pPr>
        <w:numPr>
          <w:ilvl w:val="0"/>
          <w:numId w:val="8"/>
        </w:numPr>
      </w:pPr>
      <w:r w:rsidRPr="005F584D">
        <w:t>правую (R).</w:t>
      </w:r>
    </w:p>
    <w:p w14:paraId="25C71573" w14:textId="77777777" w:rsidR="005F584D" w:rsidRPr="005F584D" w:rsidRDefault="005F584D" w:rsidP="005F584D">
      <w:r w:rsidRPr="005F584D">
        <w:t>Далее на каждом раунде выполняются следующие шаги:</w:t>
      </w:r>
    </w:p>
    <w:p w14:paraId="618E9C51" w14:textId="77777777" w:rsidR="005F584D" w:rsidRPr="005F584D" w:rsidRDefault="005F584D" w:rsidP="005F584D">
      <w:pPr>
        <w:numPr>
          <w:ilvl w:val="0"/>
          <w:numId w:val="9"/>
        </w:numPr>
      </w:pPr>
      <w:r w:rsidRPr="005F584D">
        <w:t xml:space="preserve">Правая половина (R) шифруется с помощью раундового ключа </w:t>
      </w:r>
      <w:proofErr w:type="spellStart"/>
      <w:r w:rsidRPr="005F584D">
        <w:t>K_i</w:t>
      </w:r>
      <w:proofErr w:type="spellEnd"/>
      <w:r w:rsidRPr="005F584D">
        <w:t xml:space="preserve"> и специальной функции F.</w:t>
      </w:r>
    </w:p>
    <w:p w14:paraId="370FAA77" w14:textId="77777777" w:rsidR="005F584D" w:rsidRPr="005F584D" w:rsidRDefault="005F584D" w:rsidP="005F584D">
      <w:pPr>
        <w:numPr>
          <w:ilvl w:val="0"/>
          <w:numId w:val="9"/>
        </w:numPr>
      </w:pPr>
      <w:r w:rsidRPr="005F584D">
        <w:t xml:space="preserve">Результат операции </w:t>
      </w:r>
      <w:proofErr w:type="gramStart"/>
      <w:r w:rsidRPr="005F584D">
        <w:t>F(</w:t>
      </w:r>
      <w:proofErr w:type="gramEnd"/>
      <w:r w:rsidRPr="005F584D">
        <w:t xml:space="preserve">R, </w:t>
      </w:r>
      <w:proofErr w:type="spellStart"/>
      <w:r w:rsidRPr="005F584D">
        <w:t>K_i</w:t>
      </w:r>
      <w:proofErr w:type="spellEnd"/>
      <w:r w:rsidRPr="005F584D">
        <w:t>) складывается по модулю 2 с левой половиной L.</w:t>
      </w:r>
    </w:p>
    <w:p w14:paraId="6F0B654E" w14:textId="77777777" w:rsidR="005F584D" w:rsidRPr="005F584D" w:rsidRDefault="005F584D" w:rsidP="005F584D">
      <w:pPr>
        <w:numPr>
          <w:ilvl w:val="0"/>
          <w:numId w:val="9"/>
        </w:numPr>
      </w:pPr>
      <w:r w:rsidRPr="005F584D">
        <w:t>Половины меняются местами.</w:t>
      </w:r>
    </w:p>
    <w:p w14:paraId="233A4584" w14:textId="6423F3A0" w:rsidR="005F584D" w:rsidRPr="005F584D" w:rsidRDefault="005F584D" w:rsidP="005F584D">
      <w:r w:rsidRPr="005F584D">
        <w:t xml:space="preserve">После 16 таких циклов выполняется обратная начальная перестановка, и формируется </w:t>
      </w:r>
      <w:proofErr w:type="spellStart"/>
      <w:r w:rsidRPr="005F584D">
        <w:t>шифротекст</w:t>
      </w:r>
      <w:proofErr w:type="spellEnd"/>
      <w:r w:rsidRPr="005F584D">
        <w:t>.</w:t>
      </w:r>
      <w:r w:rsidR="00125C81">
        <w:t xml:space="preserve"> </w:t>
      </w:r>
      <w:r w:rsidRPr="005F584D">
        <w:t>Расшифрование производится аналогично, но с применением раундовых ключей в обратном порядке.</w:t>
      </w:r>
    </w:p>
    <w:p w14:paraId="75C830FC" w14:textId="77777777" w:rsidR="005F584D" w:rsidRPr="005F584D" w:rsidRDefault="005F584D" w:rsidP="005F584D">
      <w:r w:rsidRPr="005F584D">
        <w:rPr>
          <w:b/>
          <w:bCs/>
        </w:rPr>
        <w:t>Функция F</w:t>
      </w:r>
      <w:r w:rsidRPr="005F584D">
        <w:t xml:space="preserve"> выполняет:</w:t>
      </w:r>
    </w:p>
    <w:p w14:paraId="1C0C315B" w14:textId="77777777" w:rsidR="005F584D" w:rsidRPr="005F584D" w:rsidRDefault="005F584D" w:rsidP="005F584D">
      <w:pPr>
        <w:numPr>
          <w:ilvl w:val="0"/>
          <w:numId w:val="10"/>
        </w:numPr>
      </w:pPr>
      <w:r w:rsidRPr="005F584D">
        <w:t>Расширение (E) — правая половина (32 бита) расширяется до 48 бит;</w:t>
      </w:r>
    </w:p>
    <w:p w14:paraId="1ACE22A3" w14:textId="77777777" w:rsidR="005F584D" w:rsidRPr="005F584D" w:rsidRDefault="005F584D" w:rsidP="005F584D">
      <w:pPr>
        <w:numPr>
          <w:ilvl w:val="0"/>
          <w:numId w:val="10"/>
        </w:numPr>
      </w:pPr>
      <w:r w:rsidRPr="005F584D">
        <w:t>Сложение по модулю 2 с раундовым ключом;</w:t>
      </w:r>
    </w:p>
    <w:p w14:paraId="711391FE" w14:textId="77777777" w:rsidR="005F584D" w:rsidRPr="005F584D" w:rsidRDefault="005F584D" w:rsidP="005F584D">
      <w:pPr>
        <w:numPr>
          <w:ilvl w:val="0"/>
          <w:numId w:val="10"/>
        </w:numPr>
      </w:pPr>
      <w:r w:rsidRPr="005F584D">
        <w:t>Замена через S-блоки — восемь таблиц заменяют 6-битные подблоки на 4-битные, создавая нелинейность;</w:t>
      </w:r>
    </w:p>
    <w:p w14:paraId="16D4A1C1" w14:textId="77777777" w:rsidR="005F584D" w:rsidRDefault="005F584D" w:rsidP="005F584D">
      <w:pPr>
        <w:numPr>
          <w:ilvl w:val="0"/>
          <w:numId w:val="10"/>
        </w:numPr>
      </w:pPr>
      <w:r w:rsidRPr="005F584D">
        <w:t>Перестановку (P) — перемешивание битов для рассеивания.</w:t>
      </w:r>
    </w:p>
    <w:p w14:paraId="7F98ECB6" w14:textId="77777777" w:rsidR="000F59D8" w:rsidRDefault="000F59D8" w:rsidP="000F59D8">
      <w:pPr>
        <w:pStyle w:val="-3"/>
      </w:pPr>
      <w:r>
        <w:t>Алгоритм DES</w:t>
      </w:r>
    </w:p>
    <w:p w14:paraId="737AFF0B" w14:textId="4C7B9707" w:rsidR="00377E82" w:rsidRPr="00377E82" w:rsidRDefault="00377E82" w:rsidP="00377E82">
      <w:pPr>
        <w:jc w:val="center"/>
      </w:pPr>
      <w:r>
        <w:rPr>
          <w:noProof/>
        </w:rPr>
        <w:drawing>
          <wp:inline distT="0" distB="0" distL="0" distR="0" wp14:anchorId="3C5DD89C" wp14:editId="7E0642FC">
            <wp:extent cx="4274375" cy="4517409"/>
            <wp:effectExtent l="0" t="0" r="0" b="0"/>
            <wp:docPr id="10216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1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452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0B3D" w14:textId="77777777" w:rsidR="000F59D8" w:rsidRPr="000F59D8" w:rsidRDefault="000F59D8" w:rsidP="000F59D8">
      <w:pPr>
        <w:pStyle w:val="af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59D8">
        <w:rPr>
          <w:rStyle w:val="afc"/>
          <w:rFonts w:eastAsiaTheme="majorEastAsia"/>
          <w:b w:val="0"/>
          <w:bCs w:val="0"/>
        </w:rPr>
        <w:t>Подготовка ключа и данных</w:t>
      </w:r>
    </w:p>
    <w:p w14:paraId="1DC1E639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t>Входной блок данных — 64 бита.</w:t>
      </w:r>
    </w:p>
    <w:p w14:paraId="32A9E1FD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t>Ключ — 64 бита, из которых 8 бит используется для проверки чётности, остаётся 56 бит для шифрования.</w:t>
      </w:r>
    </w:p>
    <w:p w14:paraId="3A4F731D" w14:textId="77777777" w:rsidR="000F59D8" w:rsidRPr="000F59D8" w:rsidRDefault="000F59D8" w:rsidP="000F59D8">
      <w:pPr>
        <w:pStyle w:val="afb"/>
        <w:numPr>
          <w:ilvl w:val="0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>Начальная перестановка (IP)</w:t>
      </w:r>
    </w:p>
    <w:p w14:paraId="14FFEEF6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t>Биты входного блока перемешиваются по заранее определённой таблице, чтобы улучшить рассеивание.</w:t>
      </w:r>
    </w:p>
    <w:p w14:paraId="397F1B86" w14:textId="77777777" w:rsidR="000F59D8" w:rsidRPr="000F59D8" w:rsidRDefault="000F59D8" w:rsidP="000F59D8">
      <w:pPr>
        <w:pStyle w:val="afb"/>
        <w:numPr>
          <w:ilvl w:val="0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lastRenderedPageBreak/>
        <w:t>Разделение на половины</w:t>
      </w:r>
    </w:p>
    <w:p w14:paraId="5C4FBA72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t>Блок делится на левую (L) и правую (R) части по 32 бита каждая.</w:t>
      </w:r>
    </w:p>
    <w:p w14:paraId="79B08E4A" w14:textId="77777777" w:rsidR="000F59D8" w:rsidRDefault="000F59D8" w:rsidP="000F59D8">
      <w:pPr>
        <w:pStyle w:val="afb"/>
        <w:numPr>
          <w:ilvl w:val="0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>16 раундов обработки (</w:t>
      </w:r>
      <w:proofErr w:type="spellStart"/>
      <w:r w:rsidRPr="000F59D8">
        <w:rPr>
          <w:rStyle w:val="afc"/>
          <w:rFonts w:eastAsiaTheme="majorEastAsia"/>
          <w:b w:val="0"/>
          <w:bCs w:val="0"/>
        </w:rPr>
        <w:t>Feistel</w:t>
      </w:r>
      <w:proofErr w:type="spellEnd"/>
      <w:r w:rsidRPr="000F59D8">
        <w:rPr>
          <w:rStyle w:val="afc"/>
          <w:rFonts w:eastAsiaTheme="majorEastAsia"/>
          <w:b w:val="0"/>
          <w:bCs w:val="0"/>
        </w:rPr>
        <w:t xml:space="preserve"> </w:t>
      </w:r>
      <w:proofErr w:type="spellStart"/>
      <w:r w:rsidRPr="000F59D8">
        <w:rPr>
          <w:rStyle w:val="afc"/>
          <w:rFonts w:eastAsiaTheme="majorEastAsia"/>
          <w:b w:val="0"/>
          <w:bCs w:val="0"/>
        </w:rPr>
        <w:t>structure</w:t>
      </w:r>
      <w:proofErr w:type="spellEnd"/>
      <w:r w:rsidRPr="000F59D8">
        <w:rPr>
          <w:rStyle w:val="afc"/>
          <w:rFonts w:eastAsiaTheme="majorEastAsia"/>
          <w:b w:val="0"/>
          <w:bCs w:val="0"/>
        </w:rPr>
        <w:t>)</w:t>
      </w:r>
      <w:r w:rsidRPr="000F59D8">
        <w:br/>
        <w:t>Для каждого раунда i = 1 … 16:</w:t>
      </w:r>
    </w:p>
    <w:p w14:paraId="748BE667" w14:textId="3EF9E426" w:rsidR="00377E82" w:rsidRPr="000F59D8" w:rsidRDefault="00377E82" w:rsidP="00377E82">
      <w:pPr>
        <w:pStyle w:val="afb"/>
        <w:ind w:left="720"/>
        <w:jc w:val="center"/>
      </w:pPr>
      <w:r>
        <w:rPr>
          <w:noProof/>
        </w:rPr>
        <w:drawing>
          <wp:inline distT="0" distB="0" distL="0" distR="0" wp14:anchorId="13B25BE6" wp14:editId="60D6DDF9">
            <wp:extent cx="3427004" cy="3282287"/>
            <wp:effectExtent l="0" t="0" r="2540" b="0"/>
            <wp:docPr id="96784688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688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518" cy="329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95C9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t xml:space="preserve">Правая половина </w:t>
      </w:r>
      <w:proofErr w:type="spellStart"/>
      <w:r w:rsidRPr="000F59D8">
        <w:t>R_i</w:t>
      </w:r>
      <w:proofErr w:type="spellEnd"/>
      <w:r w:rsidRPr="000F59D8">
        <w:t xml:space="preserve"> пропускается через функцию F с раундовым ключом </w:t>
      </w:r>
      <w:proofErr w:type="spellStart"/>
      <w:r w:rsidRPr="000F59D8">
        <w:t>K_i</w:t>
      </w:r>
      <w:proofErr w:type="spellEnd"/>
      <w:r w:rsidRPr="000F59D8">
        <w:t>.</w:t>
      </w:r>
    </w:p>
    <w:p w14:paraId="5931FEE2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t xml:space="preserve">Результат функции F складывается по модулю 2 с левой половиной </w:t>
      </w:r>
      <w:proofErr w:type="spellStart"/>
      <w:r w:rsidRPr="000F59D8">
        <w:t>L_i</w:t>
      </w:r>
      <w:proofErr w:type="spellEnd"/>
      <w:r w:rsidRPr="000F59D8">
        <w:t>.</w:t>
      </w:r>
    </w:p>
    <w:p w14:paraId="6E0C0D26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t>Левую и правую половины меняют местами.</w:t>
      </w:r>
    </w:p>
    <w:p w14:paraId="5F615DF8" w14:textId="77777777" w:rsidR="000F59D8" w:rsidRPr="000F59D8" w:rsidRDefault="000F59D8" w:rsidP="000F59D8">
      <w:pPr>
        <w:pStyle w:val="afb"/>
        <w:numPr>
          <w:ilvl w:val="0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>Функция F</w:t>
      </w:r>
    </w:p>
    <w:p w14:paraId="355ED3FA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>Расширение (E)</w:t>
      </w:r>
      <w:r w:rsidRPr="000F59D8">
        <w:t xml:space="preserve">: </w:t>
      </w:r>
      <w:proofErr w:type="spellStart"/>
      <w:r w:rsidRPr="000F59D8">
        <w:t>R_i</w:t>
      </w:r>
      <w:proofErr w:type="spellEnd"/>
      <w:r w:rsidRPr="000F59D8">
        <w:t xml:space="preserve"> (32 бита) расширяется до 48 бит.</w:t>
      </w:r>
    </w:p>
    <w:p w14:paraId="11F6F258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 xml:space="preserve">Сложение с ключом </w:t>
      </w:r>
      <w:proofErr w:type="spellStart"/>
      <w:r w:rsidRPr="000F59D8">
        <w:rPr>
          <w:rStyle w:val="afc"/>
          <w:rFonts w:eastAsiaTheme="majorEastAsia"/>
          <w:b w:val="0"/>
          <w:bCs w:val="0"/>
        </w:rPr>
        <w:t>K_i</w:t>
      </w:r>
      <w:proofErr w:type="spellEnd"/>
      <w:r w:rsidRPr="000F59D8">
        <w:t>: выполняется XOR.</w:t>
      </w:r>
    </w:p>
    <w:p w14:paraId="49BBC940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>S-блоки</w:t>
      </w:r>
      <w:r w:rsidRPr="000F59D8">
        <w:t>: восемь таблиц заменяют каждый 6-битный подблок на 4 бита.</w:t>
      </w:r>
    </w:p>
    <w:p w14:paraId="44246754" w14:textId="77777777" w:rsidR="000F59D8" w:rsidRPr="000F59D8" w:rsidRDefault="000F59D8" w:rsidP="000F59D8">
      <w:pPr>
        <w:pStyle w:val="afb"/>
        <w:numPr>
          <w:ilvl w:val="1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>Перестановка P</w:t>
      </w:r>
      <w:r w:rsidRPr="000F59D8">
        <w:t>: перемешивание битов для рассеивания.</w:t>
      </w:r>
    </w:p>
    <w:p w14:paraId="439CDB81" w14:textId="77777777" w:rsidR="000F59D8" w:rsidRPr="000F59D8" w:rsidRDefault="000F59D8" w:rsidP="000F59D8">
      <w:pPr>
        <w:pStyle w:val="afb"/>
        <w:numPr>
          <w:ilvl w:val="0"/>
          <w:numId w:val="13"/>
        </w:numPr>
      </w:pPr>
      <w:r w:rsidRPr="000F59D8">
        <w:rPr>
          <w:rStyle w:val="afc"/>
          <w:rFonts w:eastAsiaTheme="majorEastAsia"/>
          <w:b w:val="0"/>
          <w:bCs w:val="0"/>
        </w:rPr>
        <w:t>Обратная перестановка (IP⁻¹)</w:t>
      </w:r>
    </w:p>
    <w:p w14:paraId="7FB6691B" w14:textId="3F8DF9F1" w:rsidR="000F59D8" w:rsidRDefault="000F59D8" w:rsidP="00377E82">
      <w:pPr>
        <w:pStyle w:val="afb"/>
        <w:numPr>
          <w:ilvl w:val="1"/>
          <w:numId w:val="13"/>
        </w:numPr>
      </w:pPr>
      <w:r w:rsidRPr="000F59D8">
        <w:t>После 16 раундов половины снова объединяются</w:t>
      </w:r>
      <w:r>
        <w:t xml:space="preserve"> и применяется обратная начальная перестановка, формируя 64-битный </w:t>
      </w:r>
      <w:proofErr w:type="spellStart"/>
      <w:r>
        <w:t>шифротекст</w:t>
      </w:r>
      <w:proofErr w:type="spellEnd"/>
      <w:r>
        <w:t>.</w:t>
      </w:r>
    </w:p>
    <w:p w14:paraId="5B24F9D6" w14:textId="509917DD" w:rsidR="00377E82" w:rsidRPr="005F584D" w:rsidRDefault="00377E82" w:rsidP="00377E82">
      <w:r>
        <w:t xml:space="preserve">Расшифрование происходит по тому же алгоритму, </w:t>
      </w:r>
      <w:r w:rsidRPr="00377E82">
        <w:t>но раундовые ключи используются в обратном порядке.</w:t>
      </w:r>
    </w:p>
    <w:p w14:paraId="0EC0C060" w14:textId="349FD0A1" w:rsidR="00125C81" w:rsidRDefault="00125C81" w:rsidP="00125C81">
      <w:pPr>
        <w:pStyle w:val="-3"/>
      </w:pPr>
      <w:r>
        <w:rPr>
          <w:lang w:val="en-US"/>
        </w:rPr>
        <w:t xml:space="preserve">Des </w:t>
      </w:r>
      <w:r>
        <w:t>сегодня</w:t>
      </w:r>
    </w:p>
    <w:p w14:paraId="5C417875" w14:textId="06087D6F" w:rsidR="005F584D" w:rsidRDefault="005F584D" w:rsidP="00125C81">
      <w:r>
        <w:t xml:space="preserve">С точки зрения криптостойкости DES сегодня считается устаревшим. Основной уязвимостью является относительно короткий ключ, который можно подобрать методом полного перебора. Кроме того, некоторые атаки на структуру сети </w:t>
      </w:r>
      <w:proofErr w:type="spellStart"/>
      <w:r>
        <w:t>Фейстеля</w:t>
      </w:r>
      <w:proofErr w:type="spellEnd"/>
      <w:r>
        <w:t xml:space="preserve">, например дифференциальный и линейный криптоанализ, могут значительно сократить сложность взлома по сравнению с полной </w:t>
      </w:r>
      <w:proofErr w:type="spellStart"/>
      <w:r>
        <w:t>брутфорс</w:t>
      </w:r>
      <w:proofErr w:type="spellEnd"/>
      <w:r>
        <w:t>-атакой. Для повышения стойкости алгоритма используется тройной DES (3DES), в котором данные шифруются три раза с разными ключами, что существенно увеличивает сложность взлома.</w:t>
      </w:r>
    </w:p>
    <w:p w14:paraId="56B7020F" w14:textId="77777777" w:rsidR="005F584D" w:rsidRDefault="005F584D" w:rsidP="00125C81">
      <w:r>
        <w:t xml:space="preserve">DES имеет ряд преимуществ, которые сделали его стандартом в свое время. Алгоритм легко реализуется как </w:t>
      </w:r>
      <w:proofErr w:type="spellStart"/>
      <w:r>
        <w:t>программно</w:t>
      </w:r>
      <w:proofErr w:type="spellEnd"/>
      <w:r>
        <w:t xml:space="preserve">, так и </w:t>
      </w:r>
      <w:proofErr w:type="spellStart"/>
      <w:r>
        <w:t>аппаратно</w:t>
      </w:r>
      <w:proofErr w:type="spellEnd"/>
      <w:r>
        <w:t xml:space="preserve">, а структура </w:t>
      </w:r>
      <w:proofErr w:type="spellStart"/>
      <w:r>
        <w:t>Фейстеля</w:t>
      </w:r>
      <w:proofErr w:type="spellEnd"/>
      <w:r>
        <w:t xml:space="preserve"> позволяет использовать одинаковые операции для шифрования и расшифрования. При этом операции достаточно просты и требуют умеренных вычислительных ресурсов, что важно для </w:t>
      </w:r>
      <w:r>
        <w:lastRenderedPageBreak/>
        <w:t>встроенных систем. К недостаткам можно отнести фиксированный размер блока, что ограничивает гибкость работы с данными произвольной длины, и уязвимость к современным методам криптоанализа при использовании одного ключа.</w:t>
      </w:r>
    </w:p>
    <w:p w14:paraId="51C45FCB" w14:textId="2E8D8BDC" w:rsidR="00125C81" w:rsidRPr="00125C81" w:rsidRDefault="000F59D8" w:rsidP="00125C81">
      <w:pPr>
        <w:pStyle w:val="-2"/>
      </w:pPr>
      <w:r>
        <w:t>Режимы шифрования</w:t>
      </w:r>
    </w:p>
    <w:p w14:paraId="756B64C6" w14:textId="77CB6A92" w:rsidR="005F584D" w:rsidRPr="005F584D" w:rsidRDefault="005F584D" w:rsidP="005F584D">
      <w:r w:rsidRPr="005F584D">
        <w:t xml:space="preserve">Поскольку блочные шифры работают с фиксированными блоками, существуют различные </w:t>
      </w:r>
      <w:r w:rsidRPr="005F584D">
        <w:rPr>
          <w:b/>
          <w:bCs/>
        </w:rPr>
        <w:t>режимы шифрования</w:t>
      </w:r>
      <w:r w:rsidRPr="005F584D">
        <w:t>, определяющие, как блоки обрабатываются последовательно.</w:t>
      </w:r>
    </w:p>
    <w:p w14:paraId="3405F1F9" w14:textId="77777777" w:rsidR="005F584D" w:rsidRPr="005F584D" w:rsidRDefault="005F584D" w:rsidP="005F584D">
      <w:r w:rsidRPr="005F584D">
        <w:t>Основные режимы:</w:t>
      </w:r>
    </w:p>
    <w:p w14:paraId="6320A29D" w14:textId="77777777" w:rsidR="005F584D" w:rsidRPr="005F584D" w:rsidRDefault="005F584D" w:rsidP="005F584D">
      <w:pPr>
        <w:numPr>
          <w:ilvl w:val="0"/>
          <w:numId w:val="11"/>
        </w:numPr>
      </w:pPr>
      <w:r w:rsidRPr="005F584D">
        <w:t xml:space="preserve">ECB (Electronic </w:t>
      </w:r>
      <w:proofErr w:type="spellStart"/>
      <w:r w:rsidRPr="005F584D">
        <w:t>Codebook</w:t>
      </w:r>
      <w:proofErr w:type="spellEnd"/>
      <w:r w:rsidRPr="005F584D">
        <w:t>) — каждый блок шифруется независимо;</w:t>
      </w:r>
    </w:p>
    <w:p w14:paraId="760B53F9" w14:textId="77777777" w:rsidR="005F584D" w:rsidRPr="005F584D" w:rsidRDefault="005F584D" w:rsidP="005F584D">
      <w:pPr>
        <w:numPr>
          <w:ilvl w:val="0"/>
          <w:numId w:val="11"/>
        </w:numPr>
      </w:pPr>
      <w:r w:rsidRPr="005F584D">
        <w:t>CBC (</w:t>
      </w:r>
      <w:proofErr w:type="spellStart"/>
      <w:r w:rsidRPr="005F584D">
        <w:t>Cipher</w:t>
      </w:r>
      <w:proofErr w:type="spellEnd"/>
      <w:r w:rsidRPr="005F584D">
        <w:t xml:space="preserve"> Block </w:t>
      </w:r>
      <w:proofErr w:type="spellStart"/>
      <w:r w:rsidRPr="005F584D">
        <w:t>Chaining</w:t>
      </w:r>
      <w:proofErr w:type="spellEnd"/>
      <w:r w:rsidRPr="005F584D">
        <w:t>) — каждый блок шифруется с учётом предыдущего;</w:t>
      </w:r>
    </w:p>
    <w:p w14:paraId="2BA169B9" w14:textId="77777777" w:rsidR="005F584D" w:rsidRPr="005F584D" w:rsidRDefault="005F584D" w:rsidP="005F584D">
      <w:pPr>
        <w:numPr>
          <w:ilvl w:val="0"/>
          <w:numId w:val="11"/>
        </w:numPr>
      </w:pPr>
      <w:r w:rsidRPr="005F584D">
        <w:t>CFB (</w:t>
      </w:r>
      <w:proofErr w:type="spellStart"/>
      <w:r w:rsidRPr="005F584D">
        <w:t>Cipher</w:t>
      </w:r>
      <w:proofErr w:type="spellEnd"/>
      <w:r w:rsidRPr="005F584D">
        <w:t xml:space="preserve"> </w:t>
      </w:r>
      <w:proofErr w:type="spellStart"/>
      <w:r w:rsidRPr="005F584D">
        <w:t>Feedback</w:t>
      </w:r>
      <w:proofErr w:type="spellEnd"/>
      <w:r w:rsidRPr="005F584D">
        <w:t>) — режим обратной связи по шифру;</w:t>
      </w:r>
    </w:p>
    <w:p w14:paraId="6A61B832" w14:textId="77777777" w:rsidR="005F584D" w:rsidRPr="005F584D" w:rsidRDefault="005F584D" w:rsidP="005F584D">
      <w:pPr>
        <w:numPr>
          <w:ilvl w:val="0"/>
          <w:numId w:val="11"/>
        </w:numPr>
      </w:pPr>
      <w:r w:rsidRPr="005F584D">
        <w:t>OFB (</w:t>
      </w:r>
      <w:proofErr w:type="spellStart"/>
      <w:r w:rsidRPr="005F584D">
        <w:t>Output</w:t>
      </w:r>
      <w:proofErr w:type="spellEnd"/>
      <w:r w:rsidRPr="005F584D">
        <w:t xml:space="preserve"> </w:t>
      </w:r>
      <w:proofErr w:type="spellStart"/>
      <w:r w:rsidRPr="005F584D">
        <w:t>Feedback</w:t>
      </w:r>
      <w:proofErr w:type="spellEnd"/>
      <w:r w:rsidRPr="005F584D">
        <w:t>) — режим обратной связи по выходу.</w:t>
      </w:r>
    </w:p>
    <w:p w14:paraId="034E43BD" w14:textId="77777777" w:rsidR="005F584D" w:rsidRPr="005F584D" w:rsidRDefault="005F584D" w:rsidP="005F584D">
      <w:r w:rsidRPr="005F584D">
        <w:t>Режим CFB превращает блочный шифр в потоковый, что позволяет шифровать данные произвольной длины (даже один байт за раз).</w:t>
      </w:r>
    </w:p>
    <w:p w14:paraId="6C894F1F" w14:textId="6BE8EC0D" w:rsidR="005F584D" w:rsidRDefault="005F584D" w:rsidP="000F59D8">
      <w:pPr>
        <w:pStyle w:val="-3"/>
      </w:pPr>
      <w:r w:rsidRPr="005F584D">
        <w:t>Принцип работы</w:t>
      </w:r>
      <w:r w:rsidR="000F59D8">
        <w:t xml:space="preserve"> </w:t>
      </w:r>
      <w:r w:rsidR="000F59D8" w:rsidRPr="005F584D">
        <w:t>CFB</w:t>
      </w:r>
    </w:p>
    <w:p w14:paraId="66AE7DF8" w14:textId="6C96941E" w:rsidR="000F59D8" w:rsidRPr="005F584D" w:rsidRDefault="000F59D8" w:rsidP="00377E82">
      <w:pPr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2DA7C05" wp14:editId="653A22D7">
            <wp:extent cx="5724345" cy="1793090"/>
            <wp:effectExtent l="0" t="0" r="0" b="0"/>
            <wp:docPr id="3155389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389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50" cy="179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5192" w14:textId="77777777" w:rsidR="005F584D" w:rsidRPr="005F584D" w:rsidRDefault="005F584D" w:rsidP="005F584D">
      <w:pPr>
        <w:numPr>
          <w:ilvl w:val="0"/>
          <w:numId w:val="12"/>
        </w:numPr>
      </w:pPr>
      <w:r w:rsidRPr="005F584D">
        <w:t>Используется вектор инициализации (IV) — случайный блок, подаваемый на вход шифра на первом шаге;</w:t>
      </w:r>
    </w:p>
    <w:p w14:paraId="161F41CE" w14:textId="77777777" w:rsidR="005F584D" w:rsidRPr="005F584D" w:rsidRDefault="005F584D" w:rsidP="005F584D">
      <w:pPr>
        <w:numPr>
          <w:ilvl w:val="0"/>
          <w:numId w:val="12"/>
        </w:numPr>
      </w:pPr>
      <w:r w:rsidRPr="005F584D">
        <w:t>IV шифруется с помощью алгоритма DES;</w:t>
      </w:r>
    </w:p>
    <w:p w14:paraId="482C47AA" w14:textId="77777777" w:rsidR="005F584D" w:rsidRPr="005F584D" w:rsidRDefault="005F584D" w:rsidP="005F584D">
      <w:pPr>
        <w:numPr>
          <w:ilvl w:val="0"/>
          <w:numId w:val="12"/>
        </w:numPr>
      </w:pPr>
      <w:r w:rsidRPr="005F584D">
        <w:t xml:space="preserve">Полученный результат складывается по модулю 2 (XOR) с первым блоком открытого текста — получается первый блок </w:t>
      </w:r>
      <w:proofErr w:type="spellStart"/>
      <w:r w:rsidRPr="005F584D">
        <w:t>шифротекста</w:t>
      </w:r>
      <w:proofErr w:type="spellEnd"/>
      <w:r w:rsidRPr="005F584D">
        <w:t>;</w:t>
      </w:r>
    </w:p>
    <w:p w14:paraId="65C617B4" w14:textId="77777777" w:rsidR="005F584D" w:rsidRPr="005F584D" w:rsidRDefault="005F584D" w:rsidP="005F584D">
      <w:pPr>
        <w:numPr>
          <w:ilvl w:val="0"/>
          <w:numId w:val="12"/>
        </w:numPr>
      </w:pPr>
      <w:r w:rsidRPr="005F584D">
        <w:t xml:space="preserve">Этот </w:t>
      </w:r>
      <w:proofErr w:type="spellStart"/>
      <w:r w:rsidRPr="005F584D">
        <w:t>шифротекст</w:t>
      </w:r>
      <w:proofErr w:type="spellEnd"/>
      <w:r w:rsidRPr="005F584D">
        <w:t xml:space="preserve"> сдвигается и подаётся на вход шифра для шифрования следующего блока.</w:t>
      </w:r>
    </w:p>
    <w:p w14:paraId="61EA5B0C" w14:textId="1C88B5FE" w:rsidR="005F584D" w:rsidRDefault="005F584D" w:rsidP="005F584D">
      <w:r>
        <w:t xml:space="preserve">Процесс </w:t>
      </w:r>
      <w:r w:rsidR="000F59D8">
        <w:t xml:space="preserve">расшифрования </w:t>
      </w:r>
      <w:r>
        <w:t>аналогичен шифрованию, так как операция XOR обратима</w:t>
      </w:r>
      <w:r w:rsidR="000F59D8">
        <w:t>.</w:t>
      </w:r>
    </w:p>
    <w:p w14:paraId="19D3539E" w14:textId="5C6B1CC4" w:rsidR="000F59D8" w:rsidRPr="000F59D8" w:rsidRDefault="000F59D8" w:rsidP="000F59D8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544D8ED2" wp14:editId="7F027EC9">
            <wp:extent cx="6120130" cy="1835785"/>
            <wp:effectExtent l="0" t="0" r="0" b="0"/>
            <wp:docPr id="1254486680" name="Рисунок 2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6680" name="Рисунок 2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D586" w14:textId="75CA5484" w:rsidR="00A72A2D" w:rsidRDefault="005F584D" w:rsidP="00A72A2D">
      <w:r w:rsidRPr="005F584D">
        <w:t xml:space="preserve">Преимуществом CFB является возможность шифрования потоков данных без необходимости ждать полного блока, а также совместимость с </w:t>
      </w:r>
      <w:proofErr w:type="gramStart"/>
      <w:r w:rsidRPr="005F584D">
        <w:t>уже существующими</w:t>
      </w:r>
      <w:proofErr w:type="gramEnd"/>
      <w:r w:rsidRPr="005F584D">
        <w:t xml:space="preserve"> блочными шифрами. Недостатком является зависимость каждого блока от предыдущего, что делает систему чувствительной к ошибкам передачи, и потенциальная потеря синхронизации при нарушении порядка блоков. Кроме того, криптостойкость ограничена длиной ключа базового блочного шифра, поэтому использование устаревших алгоритмов снижает уровень защиты.</w:t>
      </w:r>
    </w:p>
    <w:p w14:paraId="2CCD72AF" w14:textId="2311BD86" w:rsidR="00A72A2D" w:rsidRDefault="00DF011A" w:rsidP="00DF011A">
      <w:pPr>
        <w:pStyle w:val="-1"/>
      </w:pPr>
      <w:r>
        <w:lastRenderedPageBreak/>
        <w:t>Практическая реализация</w:t>
      </w:r>
    </w:p>
    <w:p w14:paraId="7BED717D" w14:textId="174BB602" w:rsidR="00DF011A" w:rsidRDefault="00DF011A" w:rsidP="00DF011A">
      <w:pPr>
        <w:pStyle w:val="-2"/>
      </w:pPr>
      <w:r>
        <w:t>Структура программы</w:t>
      </w:r>
    </w:p>
    <w:p w14:paraId="56E27F75" w14:textId="217B6141" w:rsidR="00DF011A" w:rsidRDefault="00DF011A" w:rsidP="00DF011A">
      <w:pPr>
        <w:jc w:val="center"/>
      </w:pPr>
      <w:r>
        <w:rPr>
          <w:noProof/>
        </w:rPr>
        <w:drawing>
          <wp:inline distT="0" distB="0" distL="0" distR="0" wp14:anchorId="154EC9AA" wp14:editId="0D56170F">
            <wp:extent cx="3139936" cy="5124202"/>
            <wp:effectExtent l="0" t="0" r="3810" b="635"/>
            <wp:docPr id="163637007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007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8883" cy="51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DBC1" w14:textId="77777777" w:rsidR="00DF011A" w:rsidRPr="00DF011A" w:rsidRDefault="00DF011A" w:rsidP="00DF011A">
      <w:r w:rsidRPr="00DF011A">
        <w:t>Программа разделена на несколько основных пакетов и классов:</w:t>
      </w:r>
    </w:p>
    <w:p w14:paraId="3EA061A8" w14:textId="02EDDAE8" w:rsidR="00DF011A" w:rsidRPr="00DF011A" w:rsidRDefault="00DF011A" w:rsidP="00DF011A">
      <w:pPr>
        <w:numPr>
          <w:ilvl w:val="0"/>
          <w:numId w:val="14"/>
        </w:numPr>
      </w:pPr>
      <w:proofErr w:type="spellStart"/>
      <w:r w:rsidRPr="00DF011A">
        <w:t>S</w:t>
      </w:r>
      <w:r w:rsidRPr="00DF011A">
        <w:t>rc</w:t>
      </w:r>
      <w:r w:rsidRPr="00DF011A">
        <w:t>.</w:t>
      </w:r>
      <w:r w:rsidRPr="00DF011A">
        <w:t>main.java.cipher</w:t>
      </w:r>
      <w:proofErr w:type="spellEnd"/>
      <w:r w:rsidRPr="00DF011A">
        <w:t>: Общий пакет для шифрования.</w:t>
      </w:r>
    </w:p>
    <w:p w14:paraId="29CF4884" w14:textId="77777777" w:rsidR="00DF011A" w:rsidRPr="00DF011A" w:rsidRDefault="00DF011A" w:rsidP="00DF011A">
      <w:pPr>
        <w:numPr>
          <w:ilvl w:val="1"/>
          <w:numId w:val="14"/>
        </w:numPr>
      </w:pPr>
      <w:proofErr w:type="spellStart"/>
      <w:r w:rsidRPr="00DF011A">
        <w:t>block</w:t>
      </w:r>
      <w:proofErr w:type="spellEnd"/>
      <w:proofErr w:type="gramStart"/>
      <w:r w:rsidRPr="00DF011A">
        <w:t>: Содержит</w:t>
      </w:r>
      <w:proofErr w:type="gramEnd"/>
      <w:r w:rsidRPr="00DF011A">
        <w:t xml:space="preserve"> интерфейс </w:t>
      </w:r>
      <w:proofErr w:type="spellStart"/>
      <w:r w:rsidRPr="00DF011A">
        <w:t>BlockCipher</w:t>
      </w:r>
      <w:proofErr w:type="spellEnd"/>
      <w:r w:rsidRPr="00DF011A">
        <w:t xml:space="preserve"> (блочный шифр) и класс </w:t>
      </w:r>
      <w:proofErr w:type="spellStart"/>
      <w:r w:rsidRPr="00DF011A">
        <w:t>CfbMode</w:t>
      </w:r>
      <w:proofErr w:type="spellEnd"/>
      <w:r w:rsidRPr="00DF011A">
        <w:t xml:space="preserve"> (режим CFB).</w:t>
      </w:r>
    </w:p>
    <w:p w14:paraId="101DCBAB" w14:textId="2F4AD95C" w:rsidR="00DF011A" w:rsidRPr="00DF011A" w:rsidRDefault="00DF011A" w:rsidP="00DF011A">
      <w:pPr>
        <w:numPr>
          <w:ilvl w:val="1"/>
          <w:numId w:val="14"/>
        </w:numPr>
      </w:pPr>
      <w:proofErr w:type="spellStart"/>
      <w:r w:rsidRPr="00DF011A">
        <w:t>des</w:t>
      </w:r>
      <w:proofErr w:type="spellEnd"/>
      <w:proofErr w:type="gramStart"/>
      <w:r w:rsidRPr="00DF011A">
        <w:t>: Содержит</w:t>
      </w:r>
      <w:proofErr w:type="gramEnd"/>
      <w:r w:rsidRPr="00DF011A">
        <w:t xml:space="preserve"> классы для реализации алгоритма DES: </w:t>
      </w:r>
      <w:proofErr w:type="spellStart"/>
      <w:r w:rsidRPr="00DF011A">
        <w:t>DesCipher</w:t>
      </w:r>
      <w:proofErr w:type="spellEnd"/>
      <w:r w:rsidRPr="00DF011A">
        <w:t xml:space="preserve"> (основной шифр), </w:t>
      </w:r>
      <w:proofErr w:type="spellStart"/>
      <w:r w:rsidRPr="00DF011A">
        <w:t>DESCore</w:t>
      </w:r>
      <w:proofErr w:type="spellEnd"/>
      <w:r w:rsidRPr="00DF011A">
        <w:t xml:space="preserve"> (ядро алгоритма), </w:t>
      </w:r>
      <w:proofErr w:type="spellStart"/>
      <w:r w:rsidRPr="00DF011A">
        <w:t>DesTables</w:t>
      </w:r>
      <w:proofErr w:type="spellEnd"/>
      <w:r w:rsidRPr="00DF011A">
        <w:t xml:space="preserve"> (таблицы DES), </w:t>
      </w:r>
      <w:proofErr w:type="spellStart"/>
      <w:r w:rsidRPr="00DF011A">
        <w:t>KeyScheduler</w:t>
      </w:r>
      <w:proofErr w:type="spellEnd"/>
      <w:r w:rsidRPr="00DF011A">
        <w:t xml:space="preserve"> (</w:t>
      </w:r>
      <w:r w:rsidRPr="00DF011A">
        <w:t>генератор</w:t>
      </w:r>
      <w:r w:rsidRPr="00DF011A">
        <w:t xml:space="preserve"> ключей).</w:t>
      </w:r>
    </w:p>
    <w:p w14:paraId="621B1F2F" w14:textId="658178EF" w:rsidR="00DF011A" w:rsidRPr="00DF011A" w:rsidRDefault="00DF011A" w:rsidP="00DF011A">
      <w:pPr>
        <w:numPr>
          <w:ilvl w:val="1"/>
          <w:numId w:val="14"/>
        </w:numPr>
      </w:pPr>
      <w:proofErr w:type="spellStart"/>
      <w:r w:rsidRPr="00DF011A">
        <w:t>test</w:t>
      </w:r>
      <w:proofErr w:type="spellEnd"/>
      <w:r w:rsidRPr="00DF011A">
        <w:t xml:space="preserve">: классы для тестирования: </w:t>
      </w:r>
      <w:proofErr w:type="spellStart"/>
      <w:r w:rsidRPr="00DF011A">
        <w:t>CFBTest</w:t>
      </w:r>
      <w:proofErr w:type="spellEnd"/>
      <w:r w:rsidRPr="00DF011A">
        <w:t xml:space="preserve"> и </w:t>
      </w:r>
      <w:proofErr w:type="spellStart"/>
      <w:r w:rsidRPr="00DF011A">
        <w:t>DesTest</w:t>
      </w:r>
      <w:proofErr w:type="spellEnd"/>
      <w:r w:rsidRPr="00DF011A">
        <w:t>.</w:t>
      </w:r>
    </w:p>
    <w:p w14:paraId="45883387" w14:textId="5890BEBC" w:rsidR="00DF011A" w:rsidRPr="00DF011A" w:rsidRDefault="00DF011A" w:rsidP="00DF011A">
      <w:pPr>
        <w:numPr>
          <w:ilvl w:val="1"/>
          <w:numId w:val="14"/>
        </w:numPr>
      </w:pPr>
      <w:proofErr w:type="spellStart"/>
      <w:r w:rsidRPr="00DF011A">
        <w:t>util</w:t>
      </w:r>
      <w:proofErr w:type="spellEnd"/>
      <w:r w:rsidRPr="00DF011A">
        <w:t xml:space="preserve">: </w:t>
      </w:r>
      <w:r>
        <w:t>в</w:t>
      </w:r>
      <w:r w:rsidRPr="00DF011A">
        <w:t xml:space="preserve">спомогательные утилиты, </w:t>
      </w:r>
      <w:proofErr w:type="spellStart"/>
      <w:r w:rsidRPr="00DF011A">
        <w:t>BitUtils</w:t>
      </w:r>
      <w:proofErr w:type="spellEnd"/>
      <w:r w:rsidRPr="00DF011A">
        <w:t xml:space="preserve"> и </w:t>
      </w:r>
      <w:proofErr w:type="spellStart"/>
      <w:r w:rsidRPr="00DF011A">
        <w:t>HexUtils</w:t>
      </w:r>
      <w:proofErr w:type="spellEnd"/>
      <w:r w:rsidRPr="00DF011A">
        <w:t xml:space="preserve"> (для работы с битами и шестнадцатеричными данными).</w:t>
      </w:r>
    </w:p>
    <w:p w14:paraId="152D99A3" w14:textId="77777777" w:rsidR="00DF011A" w:rsidRPr="00DF011A" w:rsidRDefault="00DF011A" w:rsidP="00DF011A">
      <w:pPr>
        <w:numPr>
          <w:ilvl w:val="0"/>
          <w:numId w:val="14"/>
        </w:numPr>
      </w:pPr>
      <w:proofErr w:type="spellStart"/>
      <w:r w:rsidRPr="00DF011A">
        <w:t>Main</w:t>
      </w:r>
      <w:proofErr w:type="spellEnd"/>
      <w:r w:rsidRPr="00DF011A">
        <w:t>: Основная точка входа в программу.</w:t>
      </w:r>
    </w:p>
    <w:p w14:paraId="1D334CCF" w14:textId="30540891" w:rsidR="00DF011A" w:rsidRDefault="00DF011A" w:rsidP="00DF011A">
      <w:r>
        <w:t>Более подробно разберем код.</w:t>
      </w:r>
    </w:p>
    <w:p w14:paraId="0990E7E6" w14:textId="75D068B7" w:rsidR="00DF011A" w:rsidRDefault="00DF011A" w:rsidP="00DF011A">
      <w:pPr>
        <w:pStyle w:val="-2"/>
        <w:pageBreakBefore/>
      </w:pPr>
      <w:r>
        <w:lastRenderedPageBreak/>
        <w:t>Код программы</w:t>
      </w:r>
    </w:p>
    <w:p w14:paraId="6EAF6AAA" w14:textId="5A44ACDB" w:rsidR="00DF011A" w:rsidRDefault="00DF011A" w:rsidP="00DF011A">
      <w:pPr>
        <w:pStyle w:val="-3"/>
      </w:pPr>
      <w:r>
        <w:t>Утилиты</w:t>
      </w:r>
    </w:p>
    <w:p w14:paraId="39B95EA0" w14:textId="77777777" w:rsidR="00DF011A" w:rsidRDefault="00DF011A" w:rsidP="00DF011A">
      <w:pPr>
        <w:pStyle w:val="afa"/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</w:t>
      </w:r>
      <w:proofErr w:type="spellEnd"/>
      <w:r>
        <w:t>;</w:t>
      </w:r>
      <w:proofErr w:type="gramEnd"/>
    </w:p>
    <w:p w14:paraId="176FE596" w14:textId="77777777" w:rsidR="00DF011A" w:rsidRDefault="00DF011A" w:rsidP="00DF011A">
      <w:pPr>
        <w:pStyle w:val="afa"/>
      </w:pPr>
    </w:p>
    <w:p w14:paraId="3AC76D9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>/**</w:t>
      </w:r>
    </w:p>
    <w:p w14:paraId="0FC3A88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* Вспомогательный класс для низкоуровневых операций с битами.</w:t>
      </w:r>
    </w:p>
    <w:p w14:paraId="6025DE4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*/</w:t>
      </w:r>
    </w:p>
    <w:p w14:paraId="27CCEDFC" w14:textId="77777777" w:rsidR="00DF011A" w:rsidRPr="00DF011A" w:rsidRDefault="00DF011A" w:rsidP="00DF011A">
      <w:pPr>
        <w:pStyle w:val="afa"/>
        <w:rPr>
          <w:lang w:val="ru-RU"/>
        </w:rPr>
      </w:pPr>
      <w:r>
        <w:t>public</w:t>
      </w:r>
      <w:r w:rsidRPr="00DF011A">
        <w:rPr>
          <w:lang w:val="ru-RU"/>
        </w:rPr>
        <w:t xml:space="preserve"> </w:t>
      </w:r>
      <w:r>
        <w:t>class</w:t>
      </w:r>
      <w:r w:rsidRPr="00DF011A">
        <w:rPr>
          <w:lang w:val="ru-RU"/>
        </w:rPr>
        <w:t xml:space="preserve"> </w:t>
      </w:r>
      <w:proofErr w:type="spellStart"/>
      <w:r>
        <w:t>BitUtils</w:t>
      </w:r>
      <w:proofErr w:type="spellEnd"/>
      <w:r w:rsidRPr="00DF011A">
        <w:rPr>
          <w:lang w:val="ru-RU"/>
        </w:rPr>
        <w:t xml:space="preserve"> {</w:t>
      </w:r>
    </w:p>
    <w:p w14:paraId="7BD2AC1E" w14:textId="77777777" w:rsidR="00DF011A" w:rsidRPr="00DF011A" w:rsidRDefault="00DF011A" w:rsidP="00DF011A">
      <w:pPr>
        <w:pStyle w:val="afa"/>
        <w:rPr>
          <w:lang w:val="ru-RU"/>
        </w:rPr>
      </w:pPr>
    </w:p>
    <w:p w14:paraId="5C21F75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1E1B2CA9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Преобразует массив байтов (8 бит) в массив целых чисел (каждое целое = 1 бит).</w:t>
      </w:r>
    </w:p>
    <w:p w14:paraId="138D17A1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26D032D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bytes</w:t>
      </w:r>
      <w:r w:rsidRPr="00DF011A">
        <w:rPr>
          <w:lang w:val="ru-RU"/>
        </w:rPr>
        <w:t xml:space="preserve"> Входной массив байтов (например, 8 байт = 64 бита).</w:t>
      </w:r>
    </w:p>
    <w:p w14:paraId="1C3C04AE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>
        <w:t xml:space="preserve">* @return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битов</w:t>
      </w:r>
      <w:proofErr w:type="spellEnd"/>
      <w:r>
        <w:t xml:space="preserve"> (0 </w:t>
      </w:r>
      <w:proofErr w:type="spellStart"/>
      <w:r>
        <w:t>или</w:t>
      </w:r>
      <w:proofErr w:type="spellEnd"/>
      <w:r>
        <w:t xml:space="preserve"> 1).</w:t>
      </w:r>
    </w:p>
    <w:p w14:paraId="458C4A1F" w14:textId="77777777" w:rsidR="00DF011A" w:rsidRDefault="00DF011A" w:rsidP="00DF011A">
      <w:pPr>
        <w:pStyle w:val="afa"/>
      </w:pPr>
      <w:r>
        <w:t xml:space="preserve">     */</w:t>
      </w:r>
    </w:p>
    <w:p w14:paraId="320468F8" w14:textId="77777777" w:rsidR="00DF011A" w:rsidRDefault="00DF011A" w:rsidP="00DF011A">
      <w:pPr>
        <w:pStyle w:val="afa"/>
      </w:pPr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byteArrayToBitArray</w:t>
      </w:r>
      <w:proofErr w:type="spellEnd"/>
      <w:r>
        <w:t>(</w:t>
      </w:r>
      <w:proofErr w:type="gramStart"/>
      <w:r>
        <w:t>byte[</w:t>
      </w:r>
      <w:proofErr w:type="gramEnd"/>
      <w:r>
        <w:t>] bytes) {</w:t>
      </w:r>
    </w:p>
    <w:p w14:paraId="6E3BC689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bits = new </w:t>
      </w:r>
      <w:proofErr w:type="gramStart"/>
      <w:r>
        <w:t>int[</w:t>
      </w:r>
      <w:proofErr w:type="spellStart"/>
      <w:r>
        <w:t>bytes.length</w:t>
      </w:r>
      <w:proofErr w:type="spellEnd"/>
      <w:proofErr w:type="gramEnd"/>
      <w:r>
        <w:t xml:space="preserve"> * 8</w:t>
      </w:r>
      <w:proofErr w:type="gramStart"/>
      <w:r>
        <w:t>];</w:t>
      </w:r>
      <w:proofErr w:type="gramEnd"/>
    </w:p>
    <w:p w14:paraId="063C6AD0" w14:textId="77777777" w:rsidR="00DF011A" w:rsidRDefault="00DF011A" w:rsidP="00DF011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bytes.length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6DA568C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    </w:t>
      </w:r>
      <w:r w:rsidRPr="00DF011A">
        <w:rPr>
          <w:lang w:val="ru-RU"/>
        </w:rPr>
        <w:t xml:space="preserve">// Явно приводим байт к </w:t>
      </w:r>
      <w:r>
        <w:t>int</w:t>
      </w:r>
      <w:r w:rsidRPr="00DF011A">
        <w:rPr>
          <w:lang w:val="ru-RU"/>
        </w:rPr>
        <w:t xml:space="preserve"> с сохранением всех 8 бит.</w:t>
      </w:r>
    </w:p>
    <w:p w14:paraId="1137206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// Операция &amp; 0</w:t>
      </w:r>
      <w:proofErr w:type="spellStart"/>
      <w:r>
        <w:t>xFF</w:t>
      </w:r>
      <w:proofErr w:type="spellEnd"/>
      <w:r w:rsidRPr="00DF011A">
        <w:rPr>
          <w:lang w:val="ru-RU"/>
        </w:rPr>
        <w:t xml:space="preserve"> гарантирует, что мы работаем с 32-битным </w:t>
      </w:r>
      <w:r>
        <w:t>int</w:t>
      </w:r>
      <w:r w:rsidRPr="00DF011A">
        <w:rPr>
          <w:lang w:val="ru-RU"/>
        </w:rPr>
        <w:t>,</w:t>
      </w:r>
    </w:p>
    <w:p w14:paraId="0AE33709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// у которого старшие 24 бита равны 0.</w:t>
      </w:r>
    </w:p>
    <w:p w14:paraId="49C31468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    </w:t>
      </w:r>
      <w:r>
        <w:t xml:space="preserve">int </w:t>
      </w:r>
      <w:proofErr w:type="spellStart"/>
      <w:r>
        <w:t>val</w:t>
      </w:r>
      <w:proofErr w:type="spellEnd"/>
      <w:r>
        <w:t xml:space="preserve"> = bytes[</w:t>
      </w:r>
      <w:proofErr w:type="spellStart"/>
      <w:r>
        <w:t>i</w:t>
      </w:r>
      <w:proofErr w:type="spellEnd"/>
      <w:r>
        <w:t xml:space="preserve">] &amp; </w:t>
      </w:r>
      <w:proofErr w:type="gramStart"/>
      <w:r>
        <w:t>0xFF;</w:t>
      </w:r>
      <w:proofErr w:type="gramEnd"/>
    </w:p>
    <w:p w14:paraId="5BF2C633" w14:textId="77777777" w:rsidR="00DF011A" w:rsidRDefault="00DF011A" w:rsidP="00DF011A">
      <w:pPr>
        <w:pStyle w:val="afa"/>
      </w:pPr>
    </w:p>
    <w:p w14:paraId="0BAA8C5D" w14:textId="77777777" w:rsidR="00DF011A" w:rsidRDefault="00DF011A" w:rsidP="00DF011A">
      <w:pPr>
        <w:pStyle w:val="afa"/>
      </w:pPr>
      <w:r>
        <w:t xml:space="preserve">            for (int j = 0; j &lt; 8;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28D78C9A" w14:textId="77777777" w:rsidR="00DF011A" w:rsidRDefault="00DF011A" w:rsidP="00DF011A">
      <w:pPr>
        <w:pStyle w:val="afa"/>
      </w:pPr>
      <w:r>
        <w:t xml:space="preserve">                // j=0 -&gt; </w:t>
      </w:r>
      <w:proofErr w:type="spellStart"/>
      <w:r>
        <w:t>бит</w:t>
      </w:r>
      <w:proofErr w:type="spellEnd"/>
      <w:r>
        <w:t xml:space="preserve"> 7 (</w:t>
      </w:r>
      <w:proofErr w:type="spellStart"/>
      <w:r>
        <w:t>старший</w:t>
      </w:r>
      <w:proofErr w:type="spellEnd"/>
      <w:r>
        <w:t xml:space="preserve">), j=7 -&gt; </w:t>
      </w:r>
      <w:proofErr w:type="spellStart"/>
      <w:r>
        <w:t>бит</w:t>
      </w:r>
      <w:proofErr w:type="spellEnd"/>
      <w:r>
        <w:t xml:space="preserve"> 0 (</w:t>
      </w:r>
      <w:proofErr w:type="spellStart"/>
      <w:r>
        <w:t>младший</w:t>
      </w:r>
      <w:proofErr w:type="spellEnd"/>
      <w:r>
        <w:t>)</w:t>
      </w:r>
    </w:p>
    <w:p w14:paraId="7039A7FD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        </w:t>
      </w:r>
      <w:r w:rsidRPr="00DF011A">
        <w:rPr>
          <w:lang w:val="ru-RU"/>
        </w:rPr>
        <w:t xml:space="preserve">// Используем </w:t>
      </w:r>
      <w:proofErr w:type="spellStart"/>
      <w:r>
        <w:t>val</w:t>
      </w:r>
      <w:proofErr w:type="spellEnd"/>
      <w:r w:rsidRPr="00DF011A">
        <w:rPr>
          <w:lang w:val="ru-RU"/>
        </w:rPr>
        <w:t xml:space="preserve"> вместо </w:t>
      </w:r>
      <w:r>
        <w:t>bytes</w:t>
      </w:r>
      <w:r w:rsidRPr="00DF011A">
        <w:rPr>
          <w:lang w:val="ru-RU"/>
        </w:rPr>
        <w:t>[</w:t>
      </w:r>
      <w:proofErr w:type="spellStart"/>
      <w:r>
        <w:t>i</w:t>
      </w:r>
      <w:proofErr w:type="spellEnd"/>
      <w:r w:rsidRPr="00DF011A">
        <w:rPr>
          <w:lang w:val="ru-RU"/>
        </w:rPr>
        <w:t>]</w:t>
      </w:r>
    </w:p>
    <w:p w14:paraId="6EEE9004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        </w:t>
      </w:r>
      <w:proofErr w:type="gramStart"/>
      <w:r>
        <w:t>bits[</w:t>
      </w:r>
      <w:proofErr w:type="spellStart"/>
      <w:proofErr w:type="gramEnd"/>
      <w:r>
        <w:t>i</w:t>
      </w:r>
      <w:proofErr w:type="spellEnd"/>
      <w:r>
        <w:t xml:space="preserve"> * 8 + j] = (</w:t>
      </w:r>
      <w:proofErr w:type="spellStart"/>
      <w:r>
        <w:t>val</w:t>
      </w:r>
      <w:proofErr w:type="spellEnd"/>
      <w:r>
        <w:t xml:space="preserve"> &gt;&gt;&gt; (7 - j)) &amp; </w:t>
      </w:r>
      <w:proofErr w:type="gramStart"/>
      <w:r>
        <w:t>1;</w:t>
      </w:r>
      <w:proofErr w:type="gramEnd"/>
    </w:p>
    <w:p w14:paraId="5117D413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    </w:t>
      </w:r>
      <w:r w:rsidRPr="00DF011A">
        <w:rPr>
          <w:lang w:val="ru-RU"/>
        </w:rPr>
        <w:t>}</w:t>
      </w:r>
    </w:p>
    <w:p w14:paraId="1A2FC907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}</w:t>
      </w:r>
    </w:p>
    <w:p w14:paraId="363FC92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</w:t>
      </w:r>
      <w:r>
        <w:t>return</w:t>
      </w:r>
      <w:r w:rsidRPr="00DF011A">
        <w:rPr>
          <w:lang w:val="ru-RU"/>
        </w:rPr>
        <w:t xml:space="preserve"> </w:t>
      </w:r>
      <w:proofErr w:type="gramStart"/>
      <w:r>
        <w:t>bits</w:t>
      </w:r>
      <w:r w:rsidRPr="00DF011A">
        <w:rPr>
          <w:lang w:val="ru-RU"/>
        </w:rPr>
        <w:t>;</w:t>
      </w:r>
      <w:proofErr w:type="gramEnd"/>
    </w:p>
    <w:p w14:paraId="48143B60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}</w:t>
      </w:r>
    </w:p>
    <w:p w14:paraId="4B36AEC9" w14:textId="77777777" w:rsidR="00DF011A" w:rsidRPr="00DF011A" w:rsidRDefault="00DF011A" w:rsidP="00DF011A">
      <w:pPr>
        <w:pStyle w:val="afa"/>
        <w:rPr>
          <w:lang w:val="ru-RU"/>
        </w:rPr>
      </w:pPr>
    </w:p>
    <w:p w14:paraId="0BDC37D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1A57701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Преобразует массив битов (0 или 1) в массив байтов.</w:t>
      </w:r>
    </w:p>
    <w:p w14:paraId="2773667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112F9E3B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bits</w:t>
      </w:r>
      <w:r w:rsidRPr="00DF011A">
        <w:rPr>
          <w:lang w:val="ru-RU"/>
        </w:rPr>
        <w:t xml:space="preserve"> Входной массив битов. Длина должна быть кратна 8.</w:t>
      </w:r>
    </w:p>
    <w:p w14:paraId="6AD6089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return</w:t>
      </w:r>
      <w:r w:rsidRPr="00DF011A">
        <w:rPr>
          <w:lang w:val="ru-RU"/>
        </w:rPr>
        <w:t xml:space="preserve"> Массив байтов.</w:t>
      </w:r>
    </w:p>
    <w:p w14:paraId="30144373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>
        <w:t>*/</w:t>
      </w:r>
    </w:p>
    <w:p w14:paraId="146C6E6B" w14:textId="77777777" w:rsidR="00DF011A" w:rsidRDefault="00DF011A" w:rsidP="00DF011A">
      <w:pPr>
        <w:pStyle w:val="afa"/>
      </w:pPr>
      <w:r>
        <w:t xml:space="preserve">    public static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bitArrayToByteArray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gramStart"/>
      <w:r>
        <w:t>bits) {</w:t>
      </w:r>
      <w:proofErr w:type="gramEnd"/>
    </w:p>
    <w:p w14:paraId="1ED4B7F8" w14:textId="77777777" w:rsidR="00DF011A" w:rsidRDefault="00DF011A" w:rsidP="00DF011A">
      <w:pPr>
        <w:pStyle w:val="afa"/>
      </w:pPr>
      <w:r>
        <w:t xml:space="preserve">        if (</w:t>
      </w:r>
      <w:proofErr w:type="spellStart"/>
      <w:proofErr w:type="gramStart"/>
      <w:r>
        <w:t>bits.length</w:t>
      </w:r>
      <w:proofErr w:type="spellEnd"/>
      <w:proofErr w:type="gramEnd"/>
      <w:r>
        <w:t xml:space="preserve"> % </w:t>
      </w:r>
      <w:proofErr w:type="gramStart"/>
      <w:r>
        <w:t>8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61A2684D" w14:textId="77777777" w:rsidR="00DF011A" w:rsidRDefault="00DF011A" w:rsidP="00DF011A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Длина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 </w:t>
      </w:r>
      <w:proofErr w:type="spellStart"/>
      <w:r>
        <w:t>битов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кратна</w:t>
      </w:r>
      <w:proofErr w:type="spellEnd"/>
      <w:r>
        <w:t xml:space="preserve"> 8."</w:t>
      </w:r>
      <w:proofErr w:type="gramStart"/>
      <w:r>
        <w:t>);</w:t>
      </w:r>
      <w:proofErr w:type="gramEnd"/>
    </w:p>
    <w:p w14:paraId="2E884F8E" w14:textId="77777777" w:rsidR="00DF011A" w:rsidRDefault="00DF011A" w:rsidP="00DF011A">
      <w:pPr>
        <w:pStyle w:val="afa"/>
      </w:pPr>
      <w:r>
        <w:t xml:space="preserve">        }</w:t>
      </w:r>
    </w:p>
    <w:p w14:paraId="3E60BE8C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bytes = new </w:t>
      </w:r>
      <w:proofErr w:type="gramStart"/>
      <w:r>
        <w:t>byte[</w:t>
      </w:r>
      <w:proofErr w:type="spellStart"/>
      <w:r>
        <w:t>bits.length</w:t>
      </w:r>
      <w:proofErr w:type="spellEnd"/>
      <w:proofErr w:type="gramEnd"/>
      <w:r>
        <w:t xml:space="preserve"> / 8</w:t>
      </w:r>
      <w:proofErr w:type="gramStart"/>
      <w:r>
        <w:t>];</w:t>
      </w:r>
      <w:proofErr w:type="gramEnd"/>
    </w:p>
    <w:p w14:paraId="207AD109" w14:textId="77777777" w:rsidR="00DF011A" w:rsidRDefault="00DF011A" w:rsidP="00DF011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bytes.length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2B20762" w14:textId="77777777" w:rsidR="00DF011A" w:rsidRDefault="00DF011A" w:rsidP="00DF011A">
      <w:pPr>
        <w:pStyle w:val="afa"/>
      </w:pPr>
      <w:r>
        <w:t xml:space="preserve">            int </w:t>
      </w:r>
      <w:proofErr w:type="spellStart"/>
      <w:r>
        <w:t>currentByte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2D20E86" w14:textId="77777777" w:rsidR="00DF011A" w:rsidRDefault="00DF011A" w:rsidP="00DF011A">
      <w:pPr>
        <w:pStyle w:val="afa"/>
      </w:pPr>
      <w:r>
        <w:t xml:space="preserve">            for (int j = 0; j &lt; 8;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6F83EEF0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        </w:t>
      </w:r>
      <w:r w:rsidRPr="00DF011A">
        <w:rPr>
          <w:lang w:val="ru-RU"/>
        </w:rPr>
        <w:t>// Сдвигаем текущий байт влево и добавляем следующий бит.</w:t>
      </w:r>
    </w:p>
    <w:p w14:paraId="3372593C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        </w:t>
      </w:r>
      <w:proofErr w:type="spellStart"/>
      <w:r>
        <w:t>currentByte</w:t>
      </w:r>
      <w:proofErr w:type="spellEnd"/>
      <w:r>
        <w:t xml:space="preserve"> = (</w:t>
      </w:r>
      <w:proofErr w:type="spellStart"/>
      <w:r>
        <w:t>currentByte</w:t>
      </w:r>
      <w:proofErr w:type="spellEnd"/>
      <w:r>
        <w:t xml:space="preserve"> &lt;&lt; 1) | </w:t>
      </w:r>
      <w:proofErr w:type="gramStart"/>
      <w:r>
        <w:t>bits[</w:t>
      </w:r>
      <w:proofErr w:type="spellStart"/>
      <w:proofErr w:type="gramEnd"/>
      <w:r>
        <w:t>i</w:t>
      </w:r>
      <w:proofErr w:type="spellEnd"/>
      <w:r>
        <w:t xml:space="preserve"> * 8 + j</w:t>
      </w:r>
      <w:proofErr w:type="gramStart"/>
      <w:r>
        <w:t>];</w:t>
      </w:r>
      <w:proofErr w:type="gramEnd"/>
    </w:p>
    <w:p w14:paraId="44D629F0" w14:textId="77777777" w:rsidR="00DF011A" w:rsidRDefault="00DF011A" w:rsidP="00DF011A">
      <w:pPr>
        <w:pStyle w:val="afa"/>
      </w:pPr>
      <w:r>
        <w:t xml:space="preserve">            }</w:t>
      </w:r>
    </w:p>
    <w:p w14:paraId="6713BF8A" w14:textId="77777777" w:rsidR="00DF011A" w:rsidRDefault="00DF011A" w:rsidP="00DF011A">
      <w:pPr>
        <w:pStyle w:val="afa"/>
      </w:pPr>
      <w:r>
        <w:t xml:space="preserve">            bytes[</w:t>
      </w:r>
      <w:proofErr w:type="spellStart"/>
      <w:r>
        <w:t>i</w:t>
      </w:r>
      <w:proofErr w:type="spellEnd"/>
      <w:r>
        <w:t xml:space="preserve">] = (byte) </w:t>
      </w:r>
      <w:proofErr w:type="spellStart"/>
      <w:proofErr w:type="gramStart"/>
      <w:r>
        <w:t>currentByte</w:t>
      </w:r>
      <w:proofErr w:type="spellEnd"/>
      <w:r>
        <w:t>;</w:t>
      </w:r>
      <w:proofErr w:type="gramEnd"/>
    </w:p>
    <w:p w14:paraId="7BA80BC9" w14:textId="77777777" w:rsidR="00DF011A" w:rsidRDefault="00DF011A" w:rsidP="00DF011A">
      <w:pPr>
        <w:pStyle w:val="afa"/>
      </w:pPr>
      <w:r>
        <w:t xml:space="preserve">        }</w:t>
      </w:r>
    </w:p>
    <w:p w14:paraId="78D92B7B" w14:textId="77777777" w:rsidR="00DF011A" w:rsidRDefault="00DF011A" w:rsidP="00DF011A">
      <w:pPr>
        <w:pStyle w:val="afa"/>
      </w:pPr>
      <w:r>
        <w:t xml:space="preserve">        return </w:t>
      </w:r>
      <w:proofErr w:type="gramStart"/>
      <w:r>
        <w:t>bytes;</w:t>
      </w:r>
      <w:proofErr w:type="gramEnd"/>
    </w:p>
    <w:p w14:paraId="3E660B7D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</w:t>
      </w:r>
      <w:r w:rsidRPr="00DF011A">
        <w:rPr>
          <w:lang w:val="ru-RU"/>
        </w:rPr>
        <w:t>}</w:t>
      </w:r>
    </w:p>
    <w:p w14:paraId="6BD39359" w14:textId="77777777" w:rsidR="00DF011A" w:rsidRPr="00DF011A" w:rsidRDefault="00DF011A" w:rsidP="00DF011A">
      <w:pPr>
        <w:pStyle w:val="afa"/>
        <w:rPr>
          <w:lang w:val="ru-RU"/>
        </w:rPr>
      </w:pPr>
    </w:p>
    <w:p w14:paraId="2EC8AE7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63DA3C9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Выполняет перестановку входного массива битов согласно таблице.</w:t>
      </w:r>
    </w:p>
    <w:p w14:paraId="46531E29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7DB8D24C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input</w:t>
      </w:r>
      <w:r w:rsidRPr="00DF011A">
        <w:rPr>
          <w:lang w:val="ru-RU"/>
        </w:rPr>
        <w:t xml:space="preserve"> Массив битов (0 или 1).</w:t>
      </w:r>
    </w:p>
    <w:p w14:paraId="3668B1C9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proofErr w:type="spellStart"/>
      <w:r>
        <w:t>permutationTable</w:t>
      </w:r>
      <w:proofErr w:type="spellEnd"/>
      <w:r w:rsidRPr="00DF011A">
        <w:rPr>
          <w:lang w:val="ru-RU"/>
        </w:rPr>
        <w:t xml:space="preserve"> Таблица перестановки (0-базовые индексы).</w:t>
      </w:r>
    </w:p>
    <w:p w14:paraId="69792F61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lastRenderedPageBreak/>
        <w:t xml:space="preserve">     * @</w:t>
      </w:r>
      <w:r>
        <w:t>return</w:t>
      </w:r>
      <w:r w:rsidRPr="00DF011A">
        <w:rPr>
          <w:lang w:val="ru-RU"/>
        </w:rPr>
        <w:t xml:space="preserve"> Новый массив битов после перестановки.</w:t>
      </w:r>
    </w:p>
    <w:p w14:paraId="691B8164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>
        <w:t>*/</w:t>
      </w:r>
    </w:p>
    <w:p w14:paraId="5F3FBB68" w14:textId="77777777" w:rsidR="00DF011A" w:rsidRDefault="00DF011A" w:rsidP="00DF011A">
      <w:pPr>
        <w:pStyle w:val="afa"/>
      </w:pPr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performPermutation</w:t>
      </w:r>
      <w:proofErr w:type="spellEnd"/>
      <w:r>
        <w:t>(</w:t>
      </w:r>
      <w:proofErr w:type="gramStart"/>
      <w:r>
        <w:t>int[</w:t>
      </w:r>
      <w:proofErr w:type="gramEnd"/>
      <w:r>
        <w:t xml:space="preserve">] input,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permutationTable</w:t>
      </w:r>
      <w:proofErr w:type="spellEnd"/>
      <w:r>
        <w:t>) {</w:t>
      </w:r>
      <w:proofErr w:type="gramEnd"/>
    </w:p>
    <w:p w14:paraId="2B057C12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output = new </w:t>
      </w:r>
      <w:proofErr w:type="gramStart"/>
      <w:r>
        <w:t>int[</w:t>
      </w:r>
      <w:proofErr w:type="spellStart"/>
      <w:proofErr w:type="gramEnd"/>
      <w:r>
        <w:t>permutationTable.length</w:t>
      </w:r>
      <w:proofErr w:type="spellEnd"/>
      <w:proofErr w:type="gramStart"/>
      <w:r>
        <w:t>];</w:t>
      </w:r>
      <w:proofErr w:type="gramEnd"/>
    </w:p>
    <w:p w14:paraId="0C75789D" w14:textId="77777777" w:rsidR="00DF011A" w:rsidRDefault="00DF011A" w:rsidP="00DF011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permutationTable.length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A0C9BF" w14:textId="77777777" w:rsidR="00DF011A" w:rsidRDefault="00DF011A" w:rsidP="00DF011A">
      <w:pPr>
        <w:pStyle w:val="afa"/>
      </w:pPr>
      <w:r>
        <w:t xml:space="preserve">            //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предполагаем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1-базовая</w:t>
      </w:r>
    </w:p>
    <w:p w14:paraId="60686C64" w14:textId="77777777" w:rsidR="00DF011A" w:rsidRDefault="00DF011A" w:rsidP="00DF011A">
      <w:pPr>
        <w:pStyle w:val="afa"/>
      </w:pPr>
      <w:r>
        <w:t xml:space="preserve">            int </w:t>
      </w:r>
      <w:proofErr w:type="spellStart"/>
      <w:r>
        <w:t>oneBasedIndex</w:t>
      </w:r>
      <w:proofErr w:type="spellEnd"/>
      <w:r>
        <w:t xml:space="preserve"> = </w:t>
      </w:r>
      <w:proofErr w:type="spellStart"/>
      <w:r>
        <w:t>permutationTable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1132786" w14:textId="77777777" w:rsidR="00DF011A" w:rsidRDefault="00DF011A" w:rsidP="00DF011A">
      <w:pPr>
        <w:pStyle w:val="afa"/>
      </w:pPr>
      <w:r>
        <w:t xml:space="preserve">            int </w:t>
      </w:r>
      <w:proofErr w:type="spellStart"/>
      <w:r>
        <w:t>zeroBasedIndex</w:t>
      </w:r>
      <w:proofErr w:type="spellEnd"/>
      <w:r>
        <w:t xml:space="preserve"> = </w:t>
      </w:r>
      <w:proofErr w:type="spellStart"/>
      <w:r>
        <w:t>oneBasedIndex</w:t>
      </w:r>
      <w:proofErr w:type="spellEnd"/>
      <w:r>
        <w:t xml:space="preserve"> - 1; // &lt;--- </w:t>
      </w:r>
      <w:proofErr w:type="spellStart"/>
      <w:r>
        <w:t>Корректный</w:t>
      </w:r>
      <w:proofErr w:type="spellEnd"/>
      <w:r>
        <w:t xml:space="preserve"> 0-базовый </w:t>
      </w:r>
      <w:proofErr w:type="spellStart"/>
      <w:r>
        <w:t>индекс</w:t>
      </w:r>
      <w:proofErr w:type="spellEnd"/>
    </w:p>
    <w:p w14:paraId="76E0086F" w14:textId="77777777" w:rsidR="00DF011A" w:rsidRDefault="00DF011A" w:rsidP="00DF011A">
      <w:pPr>
        <w:pStyle w:val="afa"/>
      </w:pPr>
    </w:p>
    <w:p w14:paraId="0BB0727A" w14:textId="77777777" w:rsidR="00DF011A" w:rsidRDefault="00DF011A" w:rsidP="00DF011A">
      <w:pPr>
        <w:pStyle w:val="afa"/>
      </w:pPr>
      <w:r>
        <w:t xml:space="preserve">            // </w:t>
      </w:r>
      <w:proofErr w:type="spellStart"/>
      <w:proofErr w:type="gramStart"/>
      <w:r>
        <w:t>input.length</w:t>
      </w:r>
      <w:proofErr w:type="spellEnd"/>
      <w:proofErr w:type="gramEnd"/>
      <w:r>
        <w:t xml:space="preserve"> = 64, </w:t>
      </w:r>
      <w:proofErr w:type="spellStart"/>
      <w:r>
        <w:t>zeroBasedIndex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&lt; 64</w:t>
      </w:r>
    </w:p>
    <w:p w14:paraId="0B247862" w14:textId="77777777" w:rsidR="00DF011A" w:rsidRDefault="00DF011A" w:rsidP="00DF011A">
      <w:pPr>
        <w:pStyle w:val="afa"/>
      </w:pPr>
      <w:r>
        <w:t xml:space="preserve">            if (</w:t>
      </w:r>
      <w:proofErr w:type="spellStart"/>
      <w:r>
        <w:t>zeroBasedIndex</w:t>
      </w:r>
      <w:proofErr w:type="spellEnd"/>
      <w:r>
        <w:t xml:space="preserve"> &gt;= </w:t>
      </w:r>
      <w:proofErr w:type="spellStart"/>
      <w:proofErr w:type="gramStart"/>
      <w:r>
        <w:t>input.length</w:t>
      </w:r>
      <w:proofErr w:type="spellEnd"/>
      <w:proofErr w:type="gramEnd"/>
      <w:r>
        <w:t xml:space="preserve"> || </w:t>
      </w:r>
      <w:proofErr w:type="spellStart"/>
      <w:r>
        <w:t>zeroBasedIndex</w:t>
      </w:r>
      <w:proofErr w:type="spellEnd"/>
      <w:r>
        <w:t xml:space="preserve"> &lt; </w:t>
      </w:r>
      <w:proofErr w:type="gramStart"/>
      <w:r>
        <w:t>0) {</w:t>
      </w:r>
      <w:proofErr w:type="gramEnd"/>
    </w:p>
    <w:p w14:paraId="112AF4B6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        </w:t>
      </w:r>
      <w:r w:rsidRPr="00DF011A">
        <w:rPr>
          <w:lang w:val="ru-RU"/>
        </w:rPr>
        <w:t>// Мы поймаем любую ошибку, если в таблице есть 0 или &gt;64</w:t>
      </w:r>
    </w:p>
    <w:p w14:paraId="37FAAAEE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        </w:t>
      </w:r>
      <w:r>
        <w:t xml:space="preserve">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Некорректный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: " + </w:t>
      </w:r>
      <w:proofErr w:type="spellStart"/>
      <w:r>
        <w:t>oneBasedIndex</w:t>
      </w:r>
      <w:proofErr w:type="spellEnd"/>
      <w:r>
        <w:t xml:space="preserve"> +</w:t>
      </w:r>
    </w:p>
    <w:p w14:paraId="267C4ADF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                </w:t>
      </w:r>
      <w:r w:rsidRPr="00DF011A">
        <w:rPr>
          <w:lang w:val="ru-RU"/>
        </w:rPr>
        <w:t xml:space="preserve">" (Преобразован в " + </w:t>
      </w:r>
      <w:proofErr w:type="spellStart"/>
      <w:r>
        <w:t>zeroBasedIndex</w:t>
      </w:r>
      <w:proofErr w:type="spellEnd"/>
      <w:r w:rsidRPr="00DF011A">
        <w:rPr>
          <w:lang w:val="ru-RU"/>
        </w:rPr>
        <w:t xml:space="preserve"> + "). Максимально допустимый: " + (</w:t>
      </w:r>
      <w:proofErr w:type="gramStart"/>
      <w:r>
        <w:t>input</w:t>
      </w:r>
      <w:r w:rsidRPr="00DF011A">
        <w:rPr>
          <w:lang w:val="ru-RU"/>
        </w:rPr>
        <w:t>.</w:t>
      </w:r>
      <w:r>
        <w:t>length</w:t>
      </w:r>
      <w:proofErr w:type="gramEnd"/>
      <w:r w:rsidRPr="00DF011A">
        <w:rPr>
          <w:lang w:val="ru-RU"/>
        </w:rPr>
        <w:t xml:space="preserve"> - 1));</w:t>
      </w:r>
    </w:p>
    <w:p w14:paraId="095121C2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    </w:t>
      </w:r>
      <w:r>
        <w:t>}</w:t>
      </w:r>
    </w:p>
    <w:p w14:paraId="0888D3AA" w14:textId="77777777" w:rsidR="00DF011A" w:rsidRDefault="00DF011A" w:rsidP="00DF011A">
      <w:pPr>
        <w:pStyle w:val="afa"/>
      </w:pPr>
    </w:p>
    <w:p w14:paraId="042CDF7A" w14:textId="77777777" w:rsidR="00DF011A" w:rsidRDefault="00DF011A" w:rsidP="00DF011A">
      <w:pPr>
        <w:pStyle w:val="afa"/>
      </w:pPr>
      <w:r>
        <w:t xml:space="preserve">            output[</w:t>
      </w:r>
      <w:proofErr w:type="spellStart"/>
      <w:r>
        <w:t>i</w:t>
      </w:r>
      <w:proofErr w:type="spellEnd"/>
      <w:r>
        <w:t>] = input[</w:t>
      </w:r>
      <w:proofErr w:type="spellStart"/>
      <w:r>
        <w:t>zeroBasedIndex</w:t>
      </w:r>
      <w:proofErr w:type="spellEnd"/>
      <w:proofErr w:type="gramStart"/>
      <w:r>
        <w:t>];</w:t>
      </w:r>
      <w:proofErr w:type="gramEnd"/>
    </w:p>
    <w:p w14:paraId="48860012" w14:textId="77777777" w:rsidR="00DF011A" w:rsidRDefault="00DF011A" w:rsidP="00DF011A">
      <w:pPr>
        <w:pStyle w:val="afa"/>
      </w:pPr>
      <w:r>
        <w:t xml:space="preserve">        }</w:t>
      </w:r>
    </w:p>
    <w:p w14:paraId="57BD8795" w14:textId="77777777" w:rsidR="00DF011A" w:rsidRDefault="00DF011A" w:rsidP="00DF011A">
      <w:pPr>
        <w:pStyle w:val="afa"/>
      </w:pPr>
      <w:r>
        <w:t xml:space="preserve">        return </w:t>
      </w:r>
      <w:proofErr w:type="gramStart"/>
      <w:r>
        <w:t>output;</w:t>
      </w:r>
      <w:proofErr w:type="gramEnd"/>
    </w:p>
    <w:p w14:paraId="1D073F30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</w:t>
      </w:r>
      <w:r w:rsidRPr="00DF011A">
        <w:rPr>
          <w:lang w:val="ru-RU"/>
        </w:rPr>
        <w:t>}</w:t>
      </w:r>
    </w:p>
    <w:p w14:paraId="3A0FE908" w14:textId="77777777" w:rsidR="00DF011A" w:rsidRPr="00DF011A" w:rsidRDefault="00DF011A" w:rsidP="00DF011A">
      <w:pPr>
        <w:pStyle w:val="afa"/>
        <w:rPr>
          <w:lang w:val="ru-RU"/>
        </w:rPr>
      </w:pPr>
    </w:p>
    <w:p w14:paraId="0F6BB48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31F9194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Выполняет циклический сдвиг влево на заданное количество позиций.</w:t>
      </w:r>
    </w:p>
    <w:p w14:paraId="3C4B6CCB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349983D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input</w:t>
      </w:r>
      <w:r w:rsidRPr="00DF011A">
        <w:rPr>
          <w:lang w:val="ru-RU"/>
        </w:rPr>
        <w:t xml:space="preserve"> Массив битов.</w:t>
      </w:r>
    </w:p>
    <w:p w14:paraId="0063654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shifts</w:t>
      </w:r>
      <w:r w:rsidRPr="00DF011A">
        <w:rPr>
          <w:lang w:val="ru-RU"/>
        </w:rPr>
        <w:t xml:space="preserve"> Количество позиций для циклического сдвига.</w:t>
      </w:r>
    </w:p>
    <w:p w14:paraId="0031725F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return</w:t>
      </w:r>
      <w:r w:rsidRPr="00DF011A">
        <w:rPr>
          <w:lang w:val="ru-RU"/>
        </w:rPr>
        <w:t xml:space="preserve"> Новый массив битов после сдвига.</w:t>
      </w:r>
    </w:p>
    <w:p w14:paraId="03FD599E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>
        <w:t>*/</w:t>
      </w:r>
    </w:p>
    <w:p w14:paraId="2963BF9B" w14:textId="77777777" w:rsidR="00DF011A" w:rsidRDefault="00DF011A" w:rsidP="00DF011A">
      <w:pPr>
        <w:pStyle w:val="afa"/>
      </w:pPr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circularShiftLeft</w:t>
      </w:r>
      <w:proofErr w:type="spellEnd"/>
      <w:r>
        <w:t>(</w:t>
      </w:r>
      <w:proofErr w:type="gramStart"/>
      <w:r>
        <w:t>int[</w:t>
      </w:r>
      <w:proofErr w:type="gramEnd"/>
      <w:r>
        <w:t>] input, int shifts) {</w:t>
      </w:r>
    </w:p>
    <w:p w14:paraId="72BA5A81" w14:textId="77777777" w:rsidR="00DF011A" w:rsidRDefault="00DF011A" w:rsidP="00DF011A">
      <w:pPr>
        <w:pStyle w:val="afa"/>
      </w:pPr>
      <w:r>
        <w:t xml:space="preserve">        int length = </w:t>
      </w:r>
      <w:proofErr w:type="spellStart"/>
      <w:proofErr w:type="gramStart"/>
      <w:r>
        <w:t>input.length</w:t>
      </w:r>
      <w:proofErr w:type="spellEnd"/>
      <w:proofErr w:type="gramEnd"/>
      <w:r>
        <w:t>;</w:t>
      </w:r>
    </w:p>
    <w:p w14:paraId="722EF7ED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>] output = new int[length</w:t>
      </w:r>
      <w:proofErr w:type="gramStart"/>
      <w:r>
        <w:t>];</w:t>
      </w:r>
      <w:proofErr w:type="gramEnd"/>
    </w:p>
    <w:p w14:paraId="0EEA430D" w14:textId="77777777" w:rsidR="00DF011A" w:rsidRDefault="00DF011A" w:rsidP="00DF011A">
      <w:pPr>
        <w:pStyle w:val="afa"/>
      </w:pPr>
    </w:p>
    <w:p w14:paraId="4C1AF841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</w:t>
      </w:r>
      <w:r w:rsidRPr="00DF011A">
        <w:rPr>
          <w:lang w:val="ru-RU"/>
        </w:rPr>
        <w:t>// Нормализация сдвигов</w:t>
      </w:r>
    </w:p>
    <w:p w14:paraId="41B2A7BC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</w:t>
      </w:r>
      <w:r>
        <w:t>shifts</w:t>
      </w:r>
      <w:r w:rsidRPr="00DF011A">
        <w:rPr>
          <w:lang w:val="ru-RU"/>
        </w:rPr>
        <w:t xml:space="preserve"> = </w:t>
      </w:r>
      <w:r>
        <w:t>shifts</w:t>
      </w:r>
      <w:r w:rsidRPr="00DF011A">
        <w:rPr>
          <w:lang w:val="ru-RU"/>
        </w:rPr>
        <w:t xml:space="preserve"> % </w:t>
      </w:r>
      <w:proofErr w:type="gramStart"/>
      <w:r>
        <w:t>length</w:t>
      </w:r>
      <w:r w:rsidRPr="00DF011A">
        <w:rPr>
          <w:lang w:val="ru-RU"/>
        </w:rPr>
        <w:t>;</w:t>
      </w:r>
      <w:proofErr w:type="gramEnd"/>
    </w:p>
    <w:p w14:paraId="7DD9B421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</w:t>
      </w:r>
      <w:r>
        <w:t>if</w:t>
      </w:r>
      <w:r w:rsidRPr="00DF011A">
        <w:rPr>
          <w:lang w:val="ru-RU"/>
        </w:rPr>
        <w:t xml:space="preserve"> (</w:t>
      </w:r>
      <w:r>
        <w:t>shifts</w:t>
      </w:r>
      <w:r w:rsidRPr="00DF011A">
        <w:rPr>
          <w:lang w:val="ru-RU"/>
        </w:rPr>
        <w:t xml:space="preserve"> &lt; </w:t>
      </w:r>
      <w:proofErr w:type="gramStart"/>
      <w:r w:rsidRPr="00DF011A">
        <w:rPr>
          <w:lang w:val="ru-RU"/>
        </w:rPr>
        <w:t>0) {</w:t>
      </w:r>
      <w:proofErr w:type="gramEnd"/>
    </w:p>
    <w:p w14:paraId="23E05837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</w:t>
      </w:r>
      <w:r>
        <w:t>shifts</w:t>
      </w:r>
      <w:r w:rsidRPr="00DF011A">
        <w:rPr>
          <w:lang w:val="ru-RU"/>
        </w:rPr>
        <w:t xml:space="preserve"> += </w:t>
      </w:r>
      <w:r>
        <w:t>length</w:t>
      </w:r>
      <w:r w:rsidRPr="00DF011A">
        <w:rPr>
          <w:lang w:val="ru-RU"/>
        </w:rPr>
        <w:t>; // Обработка отрицательных сдвигов</w:t>
      </w:r>
    </w:p>
    <w:p w14:paraId="70A50421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</w:t>
      </w:r>
      <w:r>
        <w:t>}</w:t>
      </w:r>
    </w:p>
    <w:p w14:paraId="059C5124" w14:textId="77777777" w:rsidR="00DF011A" w:rsidRDefault="00DF011A" w:rsidP="00DF011A">
      <w:pPr>
        <w:pStyle w:val="afa"/>
      </w:pPr>
    </w:p>
    <w:p w14:paraId="58E17BF6" w14:textId="77777777" w:rsidR="00DF011A" w:rsidRDefault="00DF011A" w:rsidP="00DF011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D5D7ACF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    </w:t>
      </w:r>
      <w:r w:rsidRPr="00DF011A">
        <w:rPr>
          <w:lang w:val="ru-RU"/>
        </w:rPr>
        <w:t>// Новый индекс = (текущий индекс + длина - сдвиг) % длина</w:t>
      </w:r>
    </w:p>
    <w:p w14:paraId="663D4D5C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// Более просто: бит, который был на позиции (</w:t>
      </w:r>
      <w:proofErr w:type="spellStart"/>
      <w:r>
        <w:t>i</w:t>
      </w:r>
      <w:proofErr w:type="spellEnd"/>
      <w:r w:rsidRPr="00DF011A">
        <w:rPr>
          <w:lang w:val="ru-RU"/>
        </w:rPr>
        <w:t xml:space="preserve"> + </w:t>
      </w:r>
      <w:r>
        <w:t>shifts</w:t>
      </w:r>
      <w:r w:rsidRPr="00DF011A">
        <w:rPr>
          <w:lang w:val="ru-RU"/>
        </w:rPr>
        <w:t xml:space="preserve">) % </w:t>
      </w:r>
      <w:r>
        <w:t>length</w:t>
      </w:r>
      <w:r w:rsidRPr="00DF011A">
        <w:rPr>
          <w:lang w:val="ru-RU"/>
        </w:rPr>
        <w:t>,</w:t>
      </w:r>
    </w:p>
    <w:p w14:paraId="58CDAD6B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// теперь находится на позиции </w:t>
      </w:r>
      <w:proofErr w:type="spellStart"/>
      <w:r>
        <w:t>i</w:t>
      </w:r>
      <w:proofErr w:type="spellEnd"/>
      <w:r w:rsidRPr="00DF011A">
        <w:rPr>
          <w:lang w:val="ru-RU"/>
        </w:rPr>
        <w:t>.</w:t>
      </w:r>
    </w:p>
    <w:p w14:paraId="6582CA65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    </w:t>
      </w:r>
      <w:r>
        <w:t>output[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input[</w:t>
      </w:r>
      <w:proofErr w:type="gramEnd"/>
      <w:r>
        <w:t>(</w:t>
      </w:r>
      <w:proofErr w:type="spellStart"/>
      <w:r>
        <w:t>i</w:t>
      </w:r>
      <w:proofErr w:type="spellEnd"/>
      <w:r>
        <w:t xml:space="preserve"> + shifts) % length</w:t>
      </w:r>
      <w:proofErr w:type="gramStart"/>
      <w:r>
        <w:t>];</w:t>
      </w:r>
      <w:proofErr w:type="gramEnd"/>
    </w:p>
    <w:p w14:paraId="659B6D70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</w:t>
      </w:r>
      <w:r w:rsidRPr="00DF011A">
        <w:rPr>
          <w:lang w:val="ru-RU"/>
        </w:rPr>
        <w:t>}</w:t>
      </w:r>
    </w:p>
    <w:p w14:paraId="16C25F58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</w:t>
      </w:r>
      <w:r>
        <w:t>return</w:t>
      </w:r>
      <w:r w:rsidRPr="00DF011A">
        <w:rPr>
          <w:lang w:val="ru-RU"/>
        </w:rPr>
        <w:t xml:space="preserve"> </w:t>
      </w:r>
      <w:proofErr w:type="gramStart"/>
      <w:r>
        <w:t>output</w:t>
      </w:r>
      <w:r w:rsidRPr="00DF011A">
        <w:rPr>
          <w:lang w:val="ru-RU"/>
        </w:rPr>
        <w:t>;</w:t>
      </w:r>
      <w:proofErr w:type="gramEnd"/>
    </w:p>
    <w:p w14:paraId="39D07DE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}</w:t>
      </w:r>
    </w:p>
    <w:p w14:paraId="0E7AAC9C" w14:textId="77777777" w:rsidR="00DF011A" w:rsidRPr="00DF011A" w:rsidRDefault="00DF011A" w:rsidP="00DF011A">
      <w:pPr>
        <w:pStyle w:val="afa"/>
        <w:rPr>
          <w:lang w:val="ru-RU"/>
        </w:rPr>
      </w:pPr>
    </w:p>
    <w:p w14:paraId="133C9E2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178C5B4C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Выполняет побитовую операцию </w:t>
      </w:r>
      <w:r>
        <w:t>XOR</w:t>
      </w:r>
      <w:r w:rsidRPr="00DF011A">
        <w:rPr>
          <w:lang w:val="ru-RU"/>
        </w:rPr>
        <w:t xml:space="preserve"> для двух массивов битов.</w:t>
      </w:r>
    </w:p>
    <w:p w14:paraId="7E972243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070A5243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a</w:t>
      </w:r>
      <w:r w:rsidRPr="00DF011A">
        <w:rPr>
          <w:lang w:val="ru-RU"/>
        </w:rPr>
        <w:t xml:space="preserve"> Первый массив.</w:t>
      </w:r>
    </w:p>
    <w:p w14:paraId="320299C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b</w:t>
      </w:r>
      <w:r w:rsidRPr="00DF011A">
        <w:rPr>
          <w:lang w:val="ru-RU"/>
        </w:rPr>
        <w:t xml:space="preserve"> Второй массив.</w:t>
      </w:r>
    </w:p>
    <w:p w14:paraId="28D30F90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>
        <w:t xml:space="preserve">* @return </w:t>
      </w:r>
      <w:proofErr w:type="spellStart"/>
      <w:r>
        <w:t>Результат</w:t>
      </w:r>
      <w:proofErr w:type="spellEnd"/>
      <w:r>
        <w:t xml:space="preserve"> XOR.</w:t>
      </w:r>
    </w:p>
    <w:p w14:paraId="4408C2BB" w14:textId="77777777" w:rsidR="00DF011A" w:rsidRDefault="00DF011A" w:rsidP="00DF011A">
      <w:pPr>
        <w:pStyle w:val="afa"/>
      </w:pPr>
      <w:r>
        <w:t xml:space="preserve">     */</w:t>
      </w:r>
    </w:p>
    <w:p w14:paraId="1F235B59" w14:textId="77777777" w:rsidR="00DF011A" w:rsidRDefault="00DF011A" w:rsidP="00DF011A">
      <w:pPr>
        <w:pStyle w:val="afa"/>
      </w:pPr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xor</w:t>
      </w:r>
      <w:proofErr w:type="spellEnd"/>
      <w:r>
        <w:t>(</w:t>
      </w:r>
      <w:proofErr w:type="gramStart"/>
      <w:r>
        <w:t>int[</w:t>
      </w:r>
      <w:proofErr w:type="gramEnd"/>
      <w:r>
        <w:t xml:space="preserve">] a, </w:t>
      </w:r>
      <w:proofErr w:type="gramStart"/>
      <w:r>
        <w:t>int[</w:t>
      </w:r>
      <w:proofErr w:type="gramEnd"/>
      <w:r>
        <w:t xml:space="preserve">] </w:t>
      </w:r>
      <w:proofErr w:type="gramStart"/>
      <w:r>
        <w:t>b) {</w:t>
      </w:r>
      <w:proofErr w:type="gramEnd"/>
    </w:p>
    <w:p w14:paraId="2A742FE3" w14:textId="77777777" w:rsidR="00DF011A" w:rsidRDefault="00DF011A" w:rsidP="00DF011A">
      <w:pPr>
        <w:pStyle w:val="afa"/>
      </w:pPr>
      <w:r>
        <w:t xml:space="preserve">        if (</w:t>
      </w:r>
      <w:proofErr w:type="spellStart"/>
      <w:proofErr w:type="gramStart"/>
      <w:r>
        <w:t>a.length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b.length</w:t>
      </w:r>
      <w:proofErr w:type="spellEnd"/>
      <w:proofErr w:type="gramEnd"/>
      <w:r>
        <w:t>) {</w:t>
      </w:r>
    </w:p>
    <w:p w14:paraId="465DE70A" w14:textId="77777777" w:rsidR="00DF011A" w:rsidRDefault="00DF011A" w:rsidP="00DF011A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Длины</w:t>
      </w:r>
      <w:proofErr w:type="spellEnd"/>
      <w:r>
        <w:t xml:space="preserve"> </w:t>
      </w:r>
      <w:proofErr w:type="spellStart"/>
      <w:r>
        <w:t>массивов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XOR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совпадать</w:t>
      </w:r>
      <w:proofErr w:type="spellEnd"/>
      <w:r>
        <w:t>."</w:t>
      </w:r>
      <w:proofErr w:type="gramStart"/>
      <w:r>
        <w:t>);</w:t>
      </w:r>
      <w:proofErr w:type="gramEnd"/>
    </w:p>
    <w:p w14:paraId="1B7540BA" w14:textId="77777777" w:rsidR="00DF011A" w:rsidRDefault="00DF011A" w:rsidP="00DF011A">
      <w:pPr>
        <w:pStyle w:val="afa"/>
      </w:pPr>
      <w:r>
        <w:t xml:space="preserve">        }</w:t>
      </w:r>
    </w:p>
    <w:p w14:paraId="7C40EE18" w14:textId="77777777" w:rsidR="00DF011A" w:rsidRDefault="00DF011A" w:rsidP="00DF011A">
      <w:pPr>
        <w:pStyle w:val="afa"/>
      </w:pPr>
      <w:r>
        <w:lastRenderedPageBreak/>
        <w:t xml:space="preserve">        </w:t>
      </w:r>
      <w:proofErr w:type="gramStart"/>
      <w:r>
        <w:t>int[</w:t>
      </w:r>
      <w:proofErr w:type="gramEnd"/>
      <w:r>
        <w:t>] result = new int[</w:t>
      </w:r>
      <w:proofErr w:type="spellStart"/>
      <w:proofErr w:type="gramStart"/>
      <w:r>
        <w:t>a.length</w:t>
      </w:r>
      <w:proofErr w:type="spellEnd"/>
      <w:r>
        <w:t>];</w:t>
      </w:r>
      <w:proofErr w:type="gramEnd"/>
    </w:p>
    <w:p w14:paraId="61FAF658" w14:textId="77777777" w:rsidR="00DF011A" w:rsidRDefault="00DF011A" w:rsidP="00DF011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3C96FE6" w14:textId="77777777" w:rsidR="00DF011A" w:rsidRDefault="00DF011A" w:rsidP="00DF011A">
      <w:pPr>
        <w:pStyle w:val="afa"/>
      </w:pPr>
      <w:r>
        <w:t xml:space="preserve">            result[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 ^ b[</w:t>
      </w:r>
      <w:proofErr w:type="spellStart"/>
      <w:r>
        <w:t>i</w:t>
      </w:r>
      <w:proofErr w:type="spellEnd"/>
      <w:r>
        <w:t xml:space="preserve">]; //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t xml:space="preserve"> XOR</w:t>
      </w:r>
    </w:p>
    <w:p w14:paraId="11D6B3E8" w14:textId="77777777" w:rsidR="00DF011A" w:rsidRDefault="00DF011A" w:rsidP="00DF011A">
      <w:pPr>
        <w:pStyle w:val="afa"/>
      </w:pPr>
      <w:r>
        <w:t xml:space="preserve">        }</w:t>
      </w:r>
    </w:p>
    <w:p w14:paraId="74C08DBD" w14:textId="77777777" w:rsidR="00DF011A" w:rsidRDefault="00DF011A" w:rsidP="00DF011A">
      <w:pPr>
        <w:pStyle w:val="afa"/>
      </w:pPr>
      <w:r>
        <w:t xml:space="preserve">        return </w:t>
      </w:r>
      <w:proofErr w:type="gramStart"/>
      <w:r>
        <w:t>result;</w:t>
      </w:r>
      <w:proofErr w:type="gramEnd"/>
    </w:p>
    <w:p w14:paraId="1A0A9049" w14:textId="77777777" w:rsidR="00DF011A" w:rsidRDefault="00DF011A" w:rsidP="00DF011A">
      <w:pPr>
        <w:pStyle w:val="afa"/>
      </w:pPr>
      <w:r>
        <w:t xml:space="preserve">    }</w:t>
      </w:r>
    </w:p>
    <w:p w14:paraId="2938A303" w14:textId="224E077B" w:rsidR="00DF011A" w:rsidRDefault="00DF011A" w:rsidP="00DF011A">
      <w:pPr>
        <w:pStyle w:val="afa"/>
        <w:rPr>
          <w:lang w:val="ru-RU"/>
        </w:rPr>
      </w:pPr>
      <w:r>
        <w:t>}</w:t>
      </w:r>
    </w:p>
    <w:p w14:paraId="566B15A1" w14:textId="77777777" w:rsidR="00DF011A" w:rsidRDefault="00DF011A" w:rsidP="00DF011A"/>
    <w:p w14:paraId="5EC4B094" w14:textId="77777777" w:rsidR="00DF011A" w:rsidRPr="00DF011A" w:rsidRDefault="00DF011A" w:rsidP="00DF011A">
      <w:pPr>
        <w:pStyle w:val="afa"/>
      </w:pPr>
      <w:r w:rsidRPr="00DF011A">
        <w:t xml:space="preserve">package </w:t>
      </w:r>
      <w:proofErr w:type="spellStart"/>
      <w:proofErr w:type="gramStart"/>
      <w:r w:rsidRPr="00DF011A">
        <w:t>main.java.cipher</w:t>
      </w:r>
      <w:proofErr w:type="gramEnd"/>
      <w:r w:rsidRPr="00DF011A">
        <w:t>.</w:t>
      </w:r>
      <w:proofErr w:type="gramStart"/>
      <w:r w:rsidRPr="00DF011A">
        <w:t>util</w:t>
      </w:r>
      <w:proofErr w:type="spellEnd"/>
      <w:r w:rsidRPr="00DF011A">
        <w:t>;</w:t>
      </w:r>
      <w:proofErr w:type="gramEnd"/>
    </w:p>
    <w:p w14:paraId="3AB6F91B" w14:textId="77777777" w:rsidR="00DF011A" w:rsidRPr="00DF011A" w:rsidRDefault="00DF011A" w:rsidP="00DF011A">
      <w:pPr>
        <w:pStyle w:val="afa"/>
      </w:pPr>
    </w:p>
    <w:p w14:paraId="187F446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>/**</w:t>
      </w:r>
    </w:p>
    <w:p w14:paraId="656FAA62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* Вспомогательный класс для работы с шестнадцатеричными строками.</w:t>
      </w:r>
    </w:p>
    <w:p w14:paraId="07E86DB0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* Используется для преобразования байтов в </w:t>
      </w:r>
      <w:proofErr w:type="spellStart"/>
      <w:r w:rsidRPr="00DF011A">
        <w:rPr>
          <w:lang w:val="ru-RU"/>
        </w:rPr>
        <w:t>hex</w:t>
      </w:r>
      <w:proofErr w:type="spellEnd"/>
      <w:r w:rsidRPr="00DF011A">
        <w:rPr>
          <w:lang w:val="ru-RU"/>
        </w:rPr>
        <w:t xml:space="preserve"> и обратно.</w:t>
      </w:r>
    </w:p>
    <w:p w14:paraId="7AC4A49E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*/</w:t>
      </w:r>
    </w:p>
    <w:p w14:paraId="64EC3DA1" w14:textId="77777777" w:rsidR="00DF011A" w:rsidRPr="00DF011A" w:rsidRDefault="00DF011A" w:rsidP="00DF011A">
      <w:pPr>
        <w:pStyle w:val="afa"/>
        <w:rPr>
          <w:lang w:val="ru-RU"/>
        </w:rPr>
      </w:pPr>
      <w:proofErr w:type="spellStart"/>
      <w:r w:rsidRPr="00DF011A">
        <w:rPr>
          <w:lang w:val="ru-RU"/>
        </w:rPr>
        <w:t>public</w:t>
      </w:r>
      <w:proofErr w:type="spellEnd"/>
      <w:r w:rsidRPr="00DF011A">
        <w:rPr>
          <w:lang w:val="ru-RU"/>
        </w:rPr>
        <w:t xml:space="preserve"> </w:t>
      </w:r>
      <w:proofErr w:type="spellStart"/>
      <w:r w:rsidRPr="00DF011A">
        <w:rPr>
          <w:lang w:val="ru-RU"/>
        </w:rPr>
        <w:t>class</w:t>
      </w:r>
      <w:proofErr w:type="spellEnd"/>
      <w:r w:rsidRPr="00DF011A">
        <w:rPr>
          <w:lang w:val="ru-RU"/>
        </w:rPr>
        <w:t xml:space="preserve"> </w:t>
      </w:r>
      <w:proofErr w:type="spellStart"/>
      <w:r w:rsidRPr="00DF011A">
        <w:rPr>
          <w:lang w:val="ru-RU"/>
        </w:rPr>
        <w:t>HexUtils</w:t>
      </w:r>
      <w:proofErr w:type="spellEnd"/>
      <w:r w:rsidRPr="00DF011A">
        <w:rPr>
          <w:lang w:val="ru-RU"/>
        </w:rPr>
        <w:t xml:space="preserve"> {</w:t>
      </w:r>
    </w:p>
    <w:p w14:paraId="5605299F" w14:textId="77777777" w:rsidR="00DF011A" w:rsidRPr="00DF011A" w:rsidRDefault="00DF011A" w:rsidP="00DF011A">
      <w:pPr>
        <w:pStyle w:val="afa"/>
        <w:rPr>
          <w:lang w:val="ru-RU"/>
        </w:rPr>
      </w:pPr>
    </w:p>
    <w:p w14:paraId="1F1A945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59B90CA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Преобразует шестнадцатеричную строку в массив байтов.</w:t>
      </w:r>
    </w:p>
    <w:p w14:paraId="2B26DD4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0D039D4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@param </w:t>
      </w:r>
      <w:proofErr w:type="spellStart"/>
      <w:r w:rsidRPr="00DF011A">
        <w:rPr>
          <w:lang w:val="ru-RU"/>
        </w:rPr>
        <w:t>hex</w:t>
      </w:r>
      <w:proofErr w:type="spellEnd"/>
      <w:r w:rsidRPr="00DF011A">
        <w:rPr>
          <w:lang w:val="ru-RU"/>
        </w:rPr>
        <w:t xml:space="preserve"> строка в </w:t>
      </w:r>
      <w:proofErr w:type="spellStart"/>
      <w:r w:rsidRPr="00DF011A">
        <w:rPr>
          <w:lang w:val="ru-RU"/>
        </w:rPr>
        <w:t>hex</w:t>
      </w:r>
      <w:proofErr w:type="spellEnd"/>
      <w:r w:rsidRPr="00DF011A">
        <w:rPr>
          <w:lang w:val="ru-RU"/>
        </w:rPr>
        <w:t>-формате (должна иметь чётную длину)</w:t>
      </w:r>
    </w:p>
    <w:p w14:paraId="5EB54DE9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@return массив байтов</w:t>
      </w:r>
    </w:p>
    <w:p w14:paraId="6C7AC86C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@throws </w:t>
      </w:r>
      <w:proofErr w:type="spellStart"/>
      <w:r w:rsidRPr="00DF011A">
        <w:rPr>
          <w:lang w:val="ru-RU"/>
        </w:rPr>
        <w:t>IllegalArgumentException</w:t>
      </w:r>
      <w:proofErr w:type="spellEnd"/>
      <w:r w:rsidRPr="00DF011A">
        <w:rPr>
          <w:lang w:val="ru-RU"/>
        </w:rPr>
        <w:t xml:space="preserve"> если длина строки нечётная</w:t>
      </w:r>
    </w:p>
    <w:p w14:paraId="3D67BCD6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 w:rsidRPr="00DF011A">
        <w:t>*/</w:t>
      </w:r>
    </w:p>
    <w:p w14:paraId="4FC44345" w14:textId="77777777" w:rsidR="00DF011A" w:rsidRPr="00DF011A" w:rsidRDefault="00DF011A" w:rsidP="00DF011A">
      <w:pPr>
        <w:pStyle w:val="afa"/>
      </w:pPr>
      <w:r w:rsidRPr="00DF011A">
        <w:t xml:space="preserve">    public static </w:t>
      </w:r>
      <w:proofErr w:type="gramStart"/>
      <w:r w:rsidRPr="00DF011A">
        <w:t>byte[</w:t>
      </w:r>
      <w:proofErr w:type="gramEnd"/>
      <w:r w:rsidRPr="00DF011A">
        <w:t xml:space="preserve">] </w:t>
      </w:r>
      <w:proofErr w:type="spellStart"/>
      <w:proofErr w:type="gramStart"/>
      <w:r w:rsidRPr="00DF011A">
        <w:t>hexStringToByteArray</w:t>
      </w:r>
      <w:proofErr w:type="spellEnd"/>
      <w:r w:rsidRPr="00DF011A">
        <w:t>(</w:t>
      </w:r>
      <w:proofErr w:type="gramEnd"/>
      <w:r w:rsidRPr="00DF011A">
        <w:t xml:space="preserve">String </w:t>
      </w:r>
      <w:proofErr w:type="gramStart"/>
      <w:r w:rsidRPr="00DF011A">
        <w:t>hex) {</w:t>
      </w:r>
      <w:proofErr w:type="gramEnd"/>
    </w:p>
    <w:p w14:paraId="37558CA0" w14:textId="77777777" w:rsidR="00DF011A" w:rsidRPr="00DF011A" w:rsidRDefault="00DF011A" w:rsidP="00DF011A">
      <w:pPr>
        <w:pStyle w:val="afa"/>
      </w:pPr>
      <w:r w:rsidRPr="00DF011A">
        <w:t xml:space="preserve">        int </w:t>
      </w:r>
      <w:proofErr w:type="spellStart"/>
      <w:r w:rsidRPr="00DF011A">
        <w:t>len</w:t>
      </w:r>
      <w:proofErr w:type="spellEnd"/>
      <w:r w:rsidRPr="00DF011A">
        <w:t xml:space="preserve"> = </w:t>
      </w:r>
      <w:proofErr w:type="spellStart"/>
      <w:proofErr w:type="gramStart"/>
      <w:r w:rsidRPr="00DF011A">
        <w:t>hex.length</w:t>
      </w:r>
      <w:proofErr w:type="spellEnd"/>
      <w:proofErr w:type="gramEnd"/>
      <w:r w:rsidRPr="00DF011A">
        <w:t>(</w:t>
      </w:r>
      <w:proofErr w:type="gramStart"/>
      <w:r w:rsidRPr="00DF011A">
        <w:t>);</w:t>
      </w:r>
      <w:proofErr w:type="gramEnd"/>
    </w:p>
    <w:p w14:paraId="6800B8CE" w14:textId="77777777" w:rsidR="00DF011A" w:rsidRPr="00DF011A" w:rsidRDefault="00DF011A" w:rsidP="00DF011A">
      <w:pPr>
        <w:pStyle w:val="afa"/>
      </w:pPr>
      <w:r w:rsidRPr="00DF011A">
        <w:t xml:space="preserve">        if (</w:t>
      </w:r>
      <w:proofErr w:type="spellStart"/>
      <w:r w:rsidRPr="00DF011A">
        <w:t>len</w:t>
      </w:r>
      <w:proofErr w:type="spellEnd"/>
      <w:r w:rsidRPr="00DF011A">
        <w:t xml:space="preserve"> % </w:t>
      </w:r>
      <w:proofErr w:type="gramStart"/>
      <w:r w:rsidRPr="00DF011A">
        <w:t>2 !</w:t>
      </w:r>
      <w:proofErr w:type="gramEnd"/>
      <w:r w:rsidRPr="00DF011A">
        <w:t xml:space="preserve">= </w:t>
      </w:r>
      <w:proofErr w:type="gramStart"/>
      <w:r w:rsidRPr="00DF011A">
        <w:t>0) {</w:t>
      </w:r>
      <w:proofErr w:type="gramEnd"/>
    </w:p>
    <w:p w14:paraId="7EBE9923" w14:textId="77777777" w:rsidR="00DF011A" w:rsidRPr="00DF011A" w:rsidRDefault="00DF011A" w:rsidP="00DF011A">
      <w:pPr>
        <w:pStyle w:val="afa"/>
      </w:pPr>
      <w:r w:rsidRPr="00DF011A">
        <w:t xml:space="preserve">            throw new </w:t>
      </w:r>
      <w:proofErr w:type="spellStart"/>
      <w:proofErr w:type="gramStart"/>
      <w:r w:rsidRPr="00DF011A">
        <w:t>IllegalArgumentException</w:t>
      </w:r>
      <w:proofErr w:type="spellEnd"/>
      <w:r w:rsidRPr="00DF011A">
        <w:t>(</w:t>
      </w:r>
      <w:proofErr w:type="gramEnd"/>
      <w:r w:rsidRPr="00DF011A">
        <w:t>"</w:t>
      </w:r>
      <w:r w:rsidRPr="00DF011A">
        <w:rPr>
          <w:lang w:val="ru-RU"/>
        </w:rPr>
        <w:t>Шестнадцатеричная</w:t>
      </w:r>
      <w:r w:rsidRPr="00DF011A">
        <w:t xml:space="preserve"> </w:t>
      </w:r>
      <w:r w:rsidRPr="00DF011A">
        <w:rPr>
          <w:lang w:val="ru-RU"/>
        </w:rPr>
        <w:t>строка</w:t>
      </w:r>
      <w:r w:rsidRPr="00DF011A">
        <w:t xml:space="preserve"> </w:t>
      </w:r>
      <w:r w:rsidRPr="00DF011A">
        <w:rPr>
          <w:lang w:val="ru-RU"/>
        </w:rPr>
        <w:t>должна</w:t>
      </w:r>
      <w:r w:rsidRPr="00DF011A">
        <w:t xml:space="preserve"> </w:t>
      </w:r>
      <w:r w:rsidRPr="00DF011A">
        <w:rPr>
          <w:lang w:val="ru-RU"/>
        </w:rPr>
        <w:t>иметь</w:t>
      </w:r>
      <w:r w:rsidRPr="00DF011A">
        <w:t xml:space="preserve"> </w:t>
      </w:r>
      <w:r w:rsidRPr="00DF011A">
        <w:rPr>
          <w:lang w:val="ru-RU"/>
        </w:rPr>
        <w:t>чётную</w:t>
      </w:r>
      <w:r w:rsidRPr="00DF011A">
        <w:t xml:space="preserve"> </w:t>
      </w:r>
      <w:r w:rsidRPr="00DF011A">
        <w:rPr>
          <w:lang w:val="ru-RU"/>
        </w:rPr>
        <w:t>длину</w:t>
      </w:r>
      <w:r w:rsidRPr="00DF011A">
        <w:t>"</w:t>
      </w:r>
      <w:proofErr w:type="gramStart"/>
      <w:r w:rsidRPr="00DF011A">
        <w:t>);</w:t>
      </w:r>
      <w:proofErr w:type="gramEnd"/>
    </w:p>
    <w:p w14:paraId="7105DFE7" w14:textId="77777777" w:rsidR="00DF011A" w:rsidRPr="00DF011A" w:rsidRDefault="00DF011A" w:rsidP="00DF011A">
      <w:pPr>
        <w:pStyle w:val="afa"/>
      </w:pPr>
      <w:r w:rsidRPr="00DF011A">
        <w:t xml:space="preserve">        }</w:t>
      </w:r>
    </w:p>
    <w:p w14:paraId="096B9B6E" w14:textId="77777777" w:rsidR="00DF011A" w:rsidRPr="00DF011A" w:rsidRDefault="00DF011A" w:rsidP="00DF011A">
      <w:pPr>
        <w:pStyle w:val="afa"/>
      </w:pPr>
      <w:r w:rsidRPr="00DF011A">
        <w:t xml:space="preserve">        </w:t>
      </w:r>
      <w:proofErr w:type="gramStart"/>
      <w:r w:rsidRPr="00DF011A">
        <w:t>byte[</w:t>
      </w:r>
      <w:proofErr w:type="gramEnd"/>
      <w:r w:rsidRPr="00DF011A">
        <w:t xml:space="preserve">] data = new </w:t>
      </w:r>
      <w:proofErr w:type="gramStart"/>
      <w:r w:rsidRPr="00DF011A">
        <w:t>byte[</w:t>
      </w:r>
      <w:proofErr w:type="spellStart"/>
      <w:proofErr w:type="gramEnd"/>
      <w:r w:rsidRPr="00DF011A">
        <w:t>len</w:t>
      </w:r>
      <w:proofErr w:type="spellEnd"/>
      <w:r w:rsidRPr="00DF011A">
        <w:t xml:space="preserve"> / 2</w:t>
      </w:r>
      <w:proofErr w:type="gramStart"/>
      <w:r w:rsidRPr="00DF011A">
        <w:t>];</w:t>
      </w:r>
      <w:proofErr w:type="gramEnd"/>
    </w:p>
    <w:p w14:paraId="00367DD7" w14:textId="77777777" w:rsidR="00DF011A" w:rsidRPr="00DF011A" w:rsidRDefault="00DF011A" w:rsidP="00DF011A">
      <w:pPr>
        <w:pStyle w:val="afa"/>
      </w:pPr>
      <w:r w:rsidRPr="00DF011A">
        <w:t xml:space="preserve">        for (int </w:t>
      </w:r>
      <w:proofErr w:type="spellStart"/>
      <w:r w:rsidRPr="00DF011A">
        <w:t>i</w:t>
      </w:r>
      <w:proofErr w:type="spellEnd"/>
      <w:r w:rsidRPr="00DF011A">
        <w:t xml:space="preserve"> = 0; </w:t>
      </w:r>
      <w:proofErr w:type="spellStart"/>
      <w:r w:rsidRPr="00DF011A">
        <w:t>i</w:t>
      </w:r>
      <w:proofErr w:type="spellEnd"/>
      <w:r w:rsidRPr="00DF011A">
        <w:t xml:space="preserve"> &lt; </w:t>
      </w:r>
      <w:proofErr w:type="spellStart"/>
      <w:r w:rsidRPr="00DF011A">
        <w:t>len</w:t>
      </w:r>
      <w:proofErr w:type="spellEnd"/>
      <w:r w:rsidRPr="00DF011A">
        <w:t xml:space="preserve">; </w:t>
      </w:r>
      <w:proofErr w:type="spellStart"/>
      <w:r w:rsidRPr="00DF011A">
        <w:t>i</w:t>
      </w:r>
      <w:proofErr w:type="spellEnd"/>
      <w:r w:rsidRPr="00DF011A">
        <w:t xml:space="preserve"> += </w:t>
      </w:r>
      <w:proofErr w:type="gramStart"/>
      <w:r w:rsidRPr="00DF011A">
        <w:t>2) {</w:t>
      </w:r>
      <w:proofErr w:type="gramEnd"/>
    </w:p>
    <w:p w14:paraId="45866165" w14:textId="77777777" w:rsidR="00DF011A" w:rsidRPr="00DF011A" w:rsidRDefault="00DF011A" w:rsidP="00DF011A">
      <w:pPr>
        <w:pStyle w:val="afa"/>
      </w:pPr>
      <w:r w:rsidRPr="00DF011A">
        <w:t xml:space="preserve">            </w:t>
      </w:r>
      <w:proofErr w:type="gramStart"/>
      <w:r w:rsidRPr="00DF011A">
        <w:t>data[</w:t>
      </w:r>
      <w:proofErr w:type="spellStart"/>
      <w:proofErr w:type="gramEnd"/>
      <w:r w:rsidRPr="00DF011A">
        <w:t>i</w:t>
      </w:r>
      <w:proofErr w:type="spellEnd"/>
      <w:r w:rsidRPr="00DF011A">
        <w:t xml:space="preserve"> / 2] = (</w:t>
      </w:r>
      <w:proofErr w:type="gramStart"/>
      <w:r w:rsidRPr="00DF011A">
        <w:t>byte) (</w:t>
      </w:r>
      <w:proofErr w:type="gramEnd"/>
      <w:r w:rsidRPr="00DF011A">
        <w:t>(</w:t>
      </w:r>
      <w:proofErr w:type="spellStart"/>
      <w:r w:rsidRPr="00DF011A">
        <w:t>Character.digit</w:t>
      </w:r>
      <w:proofErr w:type="spellEnd"/>
      <w:r w:rsidRPr="00DF011A">
        <w:t>(</w:t>
      </w:r>
      <w:proofErr w:type="spellStart"/>
      <w:proofErr w:type="gramStart"/>
      <w:r w:rsidRPr="00DF011A">
        <w:t>hex.charAt</w:t>
      </w:r>
      <w:proofErr w:type="spellEnd"/>
      <w:proofErr w:type="gramEnd"/>
      <w:r w:rsidRPr="00DF011A">
        <w:t>(</w:t>
      </w:r>
      <w:proofErr w:type="spellStart"/>
      <w:r w:rsidRPr="00DF011A">
        <w:t>i</w:t>
      </w:r>
      <w:proofErr w:type="spellEnd"/>
      <w:r w:rsidRPr="00DF011A">
        <w:t>), 16) &lt;&lt; 4)</w:t>
      </w:r>
    </w:p>
    <w:p w14:paraId="4F5333B0" w14:textId="77777777" w:rsidR="00DF011A" w:rsidRPr="00DF011A" w:rsidRDefault="00DF011A" w:rsidP="00DF011A">
      <w:pPr>
        <w:pStyle w:val="afa"/>
      </w:pPr>
      <w:r w:rsidRPr="00DF011A">
        <w:t xml:space="preserve">                    + </w:t>
      </w:r>
      <w:proofErr w:type="spellStart"/>
      <w:r w:rsidRPr="00DF011A">
        <w:t>Character.digit</w:t>
      </w:r>
      <w:proofErr w:type="spellEnd"/>
      <w:r w:rsidRPr="00DF011A">
        <w:t>(</w:t>
      </w:r>
      <w:proofErr w:type="spellStart"/>
      <w:proofErr w:type="gramStart"/>
      <w:r w:rsidRPr="00DF011A">
        <w:t>hex.charAt</w:t>
      </w:r>
      <w:proofErr w:type="spellEnd"/>
      <w:proofErr w:type="gramEnd"/>
      <w:r w:rsidRPr="00DF011A">
        <w:t>(</w:t>
      </w:r>
      <w:proofErr w:type="spellStart"/>
      <w:r w:rsidRPr="00DF011A">
        <w:t>i</w:t>
      </w:r>
      <w:proofErr w:type="spellEnd"/>
      <w:r w:rsidRPr="00DF011A">
        <w:t xml:space="preserve"> + 1), 16)</w:t>
      </w:r>
      <w:proofErr w:type="gramStart"/>
      <w:r w:rsidRPr="00DF011A">
        <w:t>);</w:t>
      </w:r>
      <w:proofErr w:type="gramEnd"/>
    </w:p>
    <w:p w14:paraId="45F2C08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</w:t>
      </w:r>
      <w:r w:rsidRPr="00DF011A">
        <w:rPr>
          <w:lang w:val="ru-RU"/>
        </w:rPr>
        <w:t>}</w:t>
      </w:r>
    </w:p>
    <w:p w14:paraId="0CD1C45B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</w:t>
      </w:r>
      <w:proofErr w:type="spellStart"/>
      <w:r w:rsidRPr="00DF011A">
        <w:rPr>
          <w:lang w:val="ru-RU"/>
        </w:rPr>
        <w:t>return</w:t>
      </w:r>
      <w:proofErr w:type="spellEnd"/>
      <w:r w:rsidRPr="00DF011A">
        <w:rPr>
          <w:lang w:val="ru-RU"/>
        </w:rPr>
        <w:t xml:space="preserve"> </w:t>
      </w:r>
      <w:proofErr w:type="spellStart"/>
      <w:r w:rsidRPr="00DF011A">
        <w:rPr>
          <w:lang w:val="ru-RU"/>
        </w:rPr>
        <w:t>data</w:t>
      </w:r>
      <w:proofErr w:type="spellEnd"/>
      <w:r w:rsidRPr="00DF011A">
        <w:rPr>
          <w:lang w:val="ru-RU"/>
        </w:rPr>
        <w:t>;</w:t>
      </w:r>
    </w:p>
    <w:p w14:paraId="66669672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}</w:t>
      </w:r>
    </w:p>
    <w:p w14:paraId="08A686E2" w14:textId="77777777" w:rsidR="00DF011A" w:rsidRPr="00DF011A" w:rsidRDefault="00DF011A" w:rsidP="00DF011A">
      <w:pPr>
        <w:pStyle w:val="afa"/>
        <w:rPr>
          <w:lang w:val="ru-RU"/>
        </w:rPr>
      </w:pPr>
    </w:p>
    <w:p w14:paraId="77913C0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19B9C88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Преобразует массив байтов в шестнадцатеричную строку.</w:t>
      </w:r>
    </w:p>
    <w:p w14:paraId="074E4B4B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61AB3FD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@param </w:t>
      </w:r>
      <w:proofErr w:type="spellStart"/>
      <w:r w:rsidRPr="00DF011A">
        <w:rPr>
          <w:lang w:val="ru-RU"/>
        </w:rPr>
        <w:t>bytes</w:t>
      </w:r>
      <w:proofErr w:type="spellEnd"/>
      <w:r w:rsidRPr="00DF011A">
        <w:rPr>
          <w:lang w:val="ru-RU"/>
        </w:rPr>
        <w:t xml:space="preserve"> массив байтов</w:t>
      </w:r>
    </w:p>
    <w:p w14:paraId="01BCA21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@return строка в </w:t>
      </w:r>
      <w:proofErr w:type="spellStart"/>
      <w:r w:rsidRPr="00DF011A">
        <w:rPr>
          <w:lang w:val="ru-RU"/>
        </w:rPr>
        <w:t>hex</w:t>
      </w:r>
      <w:proofErr w:type="spellEnd"/>
      <w:r w:rsidRPr="00DF011A">
        <w:rPr>
          <w:lang w:val="ru-RU"/>
        </w:rPr>
        <w:t>-формате (заглавные буквы)</w:t>
      </w:r>
    </w:p>
    <w:p w14:paraId="3CA2889F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 w:rsidRPr="00DF011A">
        <w:t>*/</w:t>
      </w:r>
    </w:p>
    <w:p w14:paraId="42600DD0" w14:textId="77777777" w:rsidR="00DF011A" w:rsidRPr="00DF011A" w:rsidRDefault="00DF011A" w:rsidP="00DF011A">
      <w:pPr>
        <w:pStyle w:val="afa"/>
      </w:pPr>
      <w:r w:rsidRPr="00DF011A">
        <w:t xml:space="preserve">    public static String </w:t>
      </w:r>
      <w:proofErr w:type="spellStart"/>
      <w:r w:rsidRPr="00DF011A">
        <w:t>byteArrayToHexString</w:t>
      </w:r>
      <w:proofErr w:type="spellEnd"/>
      <w:r w:rsidRPr="00DF011A">
        <w:t>(</w:t>
      </w:r>
      <w:proofErr w:type="gramStart"/>
      <w:r w:rsidRPr="00DF011A">
        <w:t>byte[</w:t>
      </w:r>
      <w:proofErr w:type="gramEnd"/>
      <w:r w:rsidRPr="00DF011A">
        <w:t xml:space="preserve">] </w:t>
      </w:r>
      <w:proofErr w:type="gramStart"/>
      <w:r w:rsidRPr="00DF011A">
        <w:t>bytes) {</w:t>
      </w:r>
      <w:proofErr w:type="gramEnd"/>
    </w:p>
    <w:p w14:paraId="79FEAB11" w14:textId="77777777" w:rsidR="00DF011A" w:rsidRPr="00DF011A" w:rsidRDefault="00DF011A" w:rsidP="00DF011A">
      <w:pPr>
        <w:pStyle w:val="afa"/>
      </w:pPr>
      <w:r w:rsidRPr="00DF011A">
        <w:t xml:space="preserve">        StringBuilder sb = new </w:t>
      </w:r>
      <w:proofErr w:type="gramStart"/>
      <w:r w:rsidRPr="00DF011A">
        <w:t>StringBuilder(</w:t>
      </w:r>
      <w:proofErr w:type="spellStart"/>
      <w:r w:rsidRPr="00DF011A">
        <w:t>bytes.length</w:t>
      </w:r>
      <w:proofErr w:type="spellEnd"/>
      <w:proofErr w:type="gramEnd"/>
      <w:r w:rsidRPr="00DF011A">
        <w:t xml:space="preserve"> * 2</w:t>
      </w:r>
      <w:proofErr w:type="gramStart"/>
      <w:r w:rsidRPr="00DF011A">
        <w:t>);</w:t>
      </w:r>
      <w:proofErr w:type="gramEnd"/>
    </w:p>
    <w:p w14:paraId="39F5A875" w14:textId="77777777" w:rsidR="00DF011A" w:rsidRPr="00DF011A" w:rsidRDefault="00DF011A" w:rsidP="00DF011A">
      <w:pPr>
        <w:pStyle w:val="afa"/>
      </w:pPr>
      <w:r w:rsidRPr="00DF011A">
        <w:t xml:space="preserve">        for (byte </w:t>
      </w:r>
      <w:proofErr w:type="gramStart"/>
      <w:r w:rsidRPr="00DF011A">
        <w:t>b :</w:t>
      </w:r>
      <w:proofErr w:type="gramEnd"/>
      <w:r w:rsidRPr="00DF011A">
        <w:t xml:space="preserve"> </w:t>
      </w:r>
      <w:proofErr w:type="gramStart"/>
      <w:r w:rsidRPr="00DF011A">
        <w:t>bytes) {</w:t>
      </w:r>
      <w:proofErr w:type="gramEnd"/>
    </w:p>
    <w:p w14:paraId="204C5EF5" w14:textId="77777777" w:rsidR="00DF011A" w:rsidRPr="00DF011A" w:rsidRDefault="00DF011A" w:rsidP="00DF011A">
      <w:pPr>
        <w:pStyle w:val="afa"/>
      </w:pPr>
      <w:r w:rsidRPr="00DF011A">
        <w:t xml:space="preserve">            </w:t>
      </w:r>
      <w:proofErr w:type="spellStart"/>
      <w:proofErr w:type="gramStart"/>
      <w:r w:rsidRPr="00DF011A">
        <w:t>sb.append</w:t>
      </w:r>
      <w:proofErr w:type="spellEnd"/>
      <w:proofErr w:type="gramEnd"/>
      <w:r w:rsidRPr="00DF011A">
        <w:t>(</w:t>
      </w:r>
      <w:proofErr w:type="spellStart"/>
      <w:r w:rsidRPr="00DF011A">
        <w:t>String.format</w:t>
      </w:r>
      <w:proofErr w:type="spellEnd"/>
      <w:r w:rsidRPr="00DF011A">
        <w:t>("%02X", b)</w:t>
      </w:r>
      <w:proofErr w:type="gramStart"/>
      <w:r w:rsidRPr="00DF011A">
        <w:t>);</w:t>
      </w:r>
      <w:proofErr w:type="gramEnd"/>
    </w:p>
    <w:p w14:paraId="2CE3974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</w:t>
      </w:r>
      <w:r w:rsidRPr="00DF011A">
        <w:rPr>
          <w:lang w:val="ru-RU"/>
        </w:rPr>
        <w:t>}</w:t>
      </w:r>
    </w:p>
    <w:p w14:paraId="32302497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</w:t>
      </w:r>
      <w:proofErr w:type="spellStart"/>
      <w:r w:rsidRPr="00DF011A">
        <w:rPr>
          <w:lang w:val="ru-RU"/>
        </w:rPr>
        <w:t>return</w:t>
      </w:r>
      <w:proofErr w:type="spellEnd"/>
      <w:r w:rsidRPr="00DF011A">
        <w:rPr>
          <w:lang w:val="ru-RU"/>
        </w:rPr>
        <w:t xml:space="preserve"> </w:t>
      </w:r>
      <w:proofErr w:type="spellStart"/>
      <w:proofErr w:type="gramStart"/>
      <w:r w:rsidRPr="00DF011A">
        <w:rPr>
          <w:lang w:val="ru-RU"/>
        </w:rPr>
        <w:t>sb.toString</w:t>
      </w:r>
      <w:proofErr w:type="spellEnd"/>
      <w:proofErr w:type="gramEnd"/>
      <w:r w:rsidRPr="00DF011A">
        <w:rPr>
          <w:lang w:val="ru-RU"/>
        </w:rPr>
        <w:t>();</w:t>
      </w:r>
    </w:p>
    <w:p w14:paraId="7BF8707F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}</w:t>
      </w:r>
    </w:p>
    <w:p w14:paraId="09EDA389" w14:textId="0500A875" w:rsid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>}</w:t>
      </w:r>
    </w:p>
    <w:p w14:paraId="3519B33C" w14:textId="77777777" w:rsidR="00DF011A" w:rsidRDefault="00DF011A" w:rsidP="00DF011A"/>
    <w:p w14:paraId="648FC4B3" w14:textId="4C514D92" w:rsidR="00DF011A" w:rsidRDefault="00DF011A" w:rsidP="00DF011A">
      <w:pPr>
        <w:pStyle w:val="-3"/>
        <w:rPr>
          <w:lang w:val="en-US"/>
        </w:rPr>
      </w:pPr>
      <w:r>
        <w:t xml:space="preserve">Реализация </w:t>
      </w:r>
      <w:r>
        <w:rPr>
          <w:lang w:val="en-US"/>
        </w:rPr>
        <w:t>DES</w:t>
      </w:r>
    </w:p>
    <w:p w14:paraId="01FB23EB" w14:textId="77777777" w:rsidR="00DF011A" w:rsidRPr="00DF011A" w:rsidRDefault="00DF011A" w:rsidP="00DF011A">
      <w:pPr>
        <w:pStyle w:val="afa"/>
      </w:pPr>
      <w:r w:rsidRPr="00DF011A">
        <w:t xml:space="preserve">package </w:t>
      </w:r>
      <w:proofErr w:type="spellStart"/>
      <w:proofErr w:type="gramStart"/>
      <w:r w:rsidRPr="00DF011A">
        <w:t>main.java.cipher.des</w:t>
      </w:r>
      <w:proofErr w:type="spellEnd"/>
      <w:r w:rsidRPr="00DF011A">
        <w:t>;</w:t>
      </w:r>
      <w:proofErr w:type="gramEnd"/>
    </w:p>
    <w:p w14:paraId="1A9DA346" w14:textId="77777777" w:rsidR="00DF011A" w:rsidRPr="00DF011A" w:rsidRDefault="00DF011A" w:rsidP="00DF011A">
      <w:pPr>
        <w:pStyle w:val="afa"/>
      </w:pPr>
    </w:p>
    <w:p w14:paraId="2C8D710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>/**</w:t>
      </w:r>
    </w:p>
    <w:p w14:paraId="4936C82E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* Статический класс для хранения всех таблиц и констант алгоритма DES.</w:t>
      </w:r>
    </w:p>
    <w:p w14:paraId="55AA58FD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</w:t>
      </w:r>
      <w:r w:rsidRPr="00DF011A">
        <w:t>*/</w:t>
      </w:r>
    </w:p>
    <w:p w14:paraId="0324B84E" w14:textId="77777777" w:rsidR="00DF011A" w:rsidRPr="00DF011A" w:rsidRDefault="00DF011A" w:rsidP="00DF011A">
      <w:pPr>
        <w:pStyle w:val="afa"/>
      </w:pPr>
      <w:r w:rsidRPr="00DF011A">
        <w:t xml:space="preserve">public final class </w:t>
      </w:r>
      <w:proofErr w:type="spellStart"/>
      <w:r w:rsidRPr="00DF011A">
        <w:t>DesTables</w:t>
      </w:r>
      <w:proofErr w:type="spellEnd"/>
      <w:r w:rsidRPr="00DF011A">
        <w:t xml:space="preserve"> {</w:t>
      </w:r>
    </w:p>
    <w:p w14:paraId="32BF4C5F" w14:textId="77777777" w:rsidR="00DF011A" w:rsidRPr="00DF011A" w:rsidRDefault="00DF011A" w:rsidP="00DF011A">
      <w:pPr>
        <w:pStyle w:val="afa"/>
      </w:pPr>
    </w:p>
    <w:p w14:paraId="6FE1AFA7" w14:textId="77777777" w:rsidR="00DF011A" w:rsidRPr="00DF011A" w:rsidRDefault="00DF011A" w:rsidP="00DF011A">
      <w:pPr>
        <w:pStyle w:val="afa"/>
      </w:pPr>
      <w:r w:rsidRPr="00DF011A">
        <w:t xml:space="preserve">    // --- 1. </w:t>
      </w:r>
      <w:r w:rsidRPr="00DF011A">
        <w:rPr>
          <w:lang w:val="ru-RU"/>
        </w:rPr>
        <w:t>Начальная</w:t>
      </w:r>
      <w:r w:rsidRPr="00DF011A">
        <w:t xml:space="preserve"> </w:t>
      </w:r>
      <w:r w:rsidRPr="00DF011A">
        <w:rPr>
          <w:lang w:val="ru-RU"/>
        </w:rPr>
        <w:t>перестановка</w:t>
      </w:r>
      <w:r w:rsidRPr="00DF011A">
        <w:t xml:space="preserve"> (IP) ---</w:t>
      </w:r>
    </w:p>
    <w:p w14:paraId="401C9407" w14:textId="77777777" w:rsidR="00DF011A" w:rsidRPr="00DF011A" w:rsidRDefault="00DF011A" w:rsidP="00DF011A">
      <w:pPr>
        <w:pStyle w:val="afa"/>
      </w:pPr>
      <w:r w:rsidRPr="00DF011A">
        <w:lastRenderedPageBreak/>
        <w:t xml:space="preserve">    public static final </w:t>
      </w:r>
      <w:proofErr w:type="gramStart"/>
      <w:r w:rsidRPr="00DF011A">
        <w:t>int[</w:t>
      </w:r>
      <w:proofErr w:type="gramEnd"/>
      <w:r w:rsidRPr="00DF011A">
        <w:t>] IP = {</w:t>
      </w:r>
    </w:p>
    <w:p w14:paraId="23679BD9" w14:textId="77777777" w:rsidR="00DF011A" w:rsidRPr="00DF011A" w:rsidRDefault="00DF011A" w:rsidP="00DF011A">
      <w:pPr>
        <w:pStyle w:val="afa"/>
      </w:pPr>
      <w:r w:rsidRPr="00DF011A">
        <w:t xml:space="preserve">            58, 50, 42, 34, 26, 18, 10, 2,</w:t>
      </w:r>
    </w:p>
    <w:p w14:paraId="58D29C5D" w14:textId="77777777" w:rsidR="00DF011A" w:rsidRPr="00DF011A" w:rsidRDefault="00DF011A" w:rsidP="00DF011A">
      <w:pPr>
        <w:pStyle w:val="afa"/>
      </w:pPr>
      <w:r w:rsidRPr="00DF011A">
        <w:t xml:space="preserve">            60, 52, 44, 36, 28, 20, 12, 4,</w:t>
      </w:r>
    </w:p>
    <w:p w14:paraId="22C56F08" w14:textId="77777777" w:rsidR="00DF011A" w:rsidRPr="00DF011A" w:rsidRDefault="00DF011A" w:rsidP="00DF011A">
      <w:pPr>
        <w:pStyle w:val="afa"/>
      </w:pPr>
      <w:r w:rsidRPr="00DF011A">
        <w:t xml:space="preserve">            62, 54, 46, 38, 30, 22, 14, 6,</w:t>
      </w:r>
    </w:p>
    <w:p w14:paraId="0B41582E" w14:textId="77777777" w:rsidR="00DF011A" w:rsidRPr="00DF011A" w:rsidRDefault="00DF011A" w:rsidP="00DF011A">
      <w:pPr>
        <w:pStyle w:val="afa"/>
      </w:pPr>
      <w:r w:rsidRPr="00DF011A">
        <w:t xml:space="preserve">            64, 56, 48, 40, 32, 24, 16, 8,</w:t>
      </w:r>
    </w:p>
    <w:p w14:paraId="64E0A11E" w14:textId="77777777" w:rsidR="00DF011A" w:rsidRPr="00DF011A" w:rsidRDefault="00DF011A" w:rsidP="00DF011A">
      <w:pPr>
        <w:pStyle w:val="afa"/>
      </w:pPr>
      <w:r w:rsidRPr="00DF011A">
        <w:t xml:space="preserve">            57, 49, 41, 33, 25, 17, 9, 1,</w:t>
      </w:r>
    </w:p>
    <w:p w14:paraId="1891F5E2" w14:textId="77777777" w:rsidR="00DF011A" w:rsidRPr="00DF011A" w:rsidRDefault="00DF011A" w:rsidP="00DF011A">
      <w:pPr>
        <w:pStyle w:val="afa"/>
      </w:pPr>
      <w:r w:rsidRPr="00DF011A">
        <w:t xml:space="preserve">            59, 51, 43, 35, 27, 19, 11, 3,</w:t>
      </w:r>
    </w:p>
    <w:p w14:paraId="3292ADDA" w14:textId="77777777" w:rsidR="00DF011A" w:rsidRPr="00DF011A" w:rsidRDefault="00DF011A" w:rsidP="00DF011A">
      <w:pPr>
        <w:pStyle w:val="afa"/>
      </w:pPr>
      <w:r w:rsidRPr="00DF011A">
        <w:t xml:space="preserve">            61, 53, 45, 37, 29, 21, 13, 5,</w:t>
      </w:r>
    </w:p>
    <w:p w14:paraId="40245A5D" w14:textId="77777777" w:rsidR="00DF011A" w:rsidRPr="00DF011A" w:rsidRDefault="00DF011A" w:rsidP="00DF011A">
      <w:pPr>
        <w:pStyle w:val="afa"/>
      </w:pPr>
      <w:r w:rsidRPr="00DF011A">
        <w:t xml:space="preserve">            63, 55, 47, 39, 31, 23, 15, 7</w:t>
      </w:r>
    </w:p>
    <w:p w14:paraId="4DAB7747" w14:textId="77777777" w:rsidR="00DF011A" w:rsidRPr="00DF011A" w:rsidRDefault="00DF011A" w:rsidP="00DF011A">
      <w:pPr>
        <w:pStyle w:val="afa"/>
      </w:pPr>
      <w:r w:rsidRPr="00DF011A">
        <w:t xml:space="preserve">    };</w:t>
      </w:r>
    </w:p>
    <w:p w14:paraId="460BC24C" w14:textId="77777777" w:rsidR="00DF011A" w:rsidRPr="00DF011A" w:rsidRDefault="00DF011A" w:rsidP="00DF011A">
      <w:pPr>
        <w:pStyle w:val="afa"/>
      </w:pPr>
    </w:p>
    <w:p w14:paraId="4C29BFD7" w14:textId="77777777" w:rsidR="00DF011A" w:rsidRPr="00DF011A" w:rsidRDefault="00DF011A" w:rsidP="00DF011A">
      <w:pPr>
        <w:pStyle w:val="afa"/>
      </w:pPr>
      <w:r w:rsidRPr="00DF011A">
        <w:t xml:space="preserve">    // --- 2. </w:t>
      </w:r>
      <w:r w:rsidRPr="00DF011A">
        <w:rPr>
          <w:lang w:val="ru-RU"/>
        </w:rPr>
        <w:t>Конечная</w:t>
      </w:r>
      <w:r w:rsidRPr="00DF011A">
        <w:t xml:space="preserve"> </w:t>
      </w:r>
      <w:r w:rsidRPr="00DF011A">
        <w:rPr>
          <w:lang w:val="ru-RU"/>
        </w:rPr>
        <w:t>перестановка</w:t>
      </w:r>
      <w:r w:rsidRPr="00DF011A">
        <w:t xml:space="preserve"> (IP^-1) ---</w:t>
      </w:r>
    </w:p>
    <w:p w14:paraId="78B179F6" w14:textId="77777777" w:rsidR="00DF011A" w:rsidRPr="00DF011A" w:rsidRDefault="00DF011A" w:rsidP="00DF011A">
      <w:pPr>
        <w:pStyle w:val="afa"/>
      </w:pPr>
      <w:r w:rsidRPr="00DF011A">
        <w:t xml:space="preserve">    public static final </w:t>
      </w:r>
      <w:proofErr w:type="gramStart"/>
      <w:r w:rsidRPr="00DF011A">
        <w:t>int[</w:t>
      </w:r>
      <w:proofErr w:type="gramEnd"/>
      <w:r w:rsidRPr="00DF011A">
        <w:t>] IP_INV = {</w:t>
      </w:r>
    </w:p>
    <w:p w14:paraId="4BA0D0EC" w14:textId="77777777" w:rsidR="00DF011A" w:rsidRPr="00DF011A" w:rsidRDefault="00DF011A" w:rsidP="00DF011A">
      <w:pPr>
        <w:pStyle w:val="afa"/>
      </w:pPr>
      <w:r w:rsidRPr="00DF011A">
        <w:t xml:space="preserve">            40, 8, 48, 16, 56, 24, 64, 32,</w:t>
      </w:r>
    </w:p>
    <w:p w14:paraId="737BBFA1" w14:textId="77777777" w:rsidR="00DF011A" w:rsidRPr="00DF011A" w:rsidRDefault="00DF011A" w:rsidP="00DF011A">
      <w:pPr>
        <w:pStyle w:val="afa"/>
      </w:pPr>
      <w:r w:rsidRPr="00DF011A">
        <w:t xml:space="preserve">            39, 7, 47, 15, 55, 23, 63, 31,</w:t>
      </w:r>
    </w:p>
    <w:p w14:paraId="6D7371C8" w14:textId="77777777" w:rsidR="00DF011A" w:rsidRPr="00DF011A" w:rsidRDefault="00DF011A" w:rsidP="00DF011A">
      <w:pPr>
        <w:pStyle w:val="afa"/>
      </w:pPr>
      <w:r w:rsidRPr="00DF011A">
        <w:t xml:space="preserve">            38, 6, 46, 14, 54, 22, 62, 30,</w:t>
      </w:r>
    </w:p>
    <w:p w14:paraId="00E0EDE3" w14:textId="77777777" w:rsidR="00DF011A" w:rsidRPr="00DF011A" w:rsidRDefault="00DF011A" w:rsidP="00DF011A">
      <w:pPr>
        <w:pStyle w:val="afa"/>
      </w:pPr>
      <w:r w:rsidRPr="00DF011A">
        <w:t xml:space="preserve">            37, 5, 45, 13, 53, 21, 61, 29,</w:t>
      </w:r>
    </w:p>
    <w:p w14:paraId="5012C40D" w14:textId="77777777" w:rsidR="00DF011A" w:rsidRPr="00DF011A" w:rsidRDefault="00DF011A" w:rsidP="00DF011A">
      <w:pPr>
        <w:pStyle w:val="afa"/>
      </w:pPr>
      <w:r w:rsidRPr="00DF011A">
        <w:t xml:space="preserve">            36, 4, 44, 12, 52, 20, 60, 28,</w:t>
      </w:r>
    </w:p>
    <w:p w14:paraId="7AF81577" w14:textId="77777777" w:rsidR="00DF011A" w:rsidRPr="00DF011A" w:rsidRDefault="00DF011A" w:rsidP="00DF011A">
      <w:pPr>
        <w:pStyle w:val="afa"/>
      </w:pPr>
      <w:r w:rsidRPr="00DF011A">
        <w:t xml:space="preserve">            35, 3, 43, 11, 51, 19, 59, 27,</w:t>
      </w:r>
    </w:p>
    <w:p w14:paraId="1A5C6D5E" w14:textId="77777777" w:rsidR="00DF011A" w:rsidRPr="00DF011A" w:rsidRDefault="00DF011A" w:rsidP="00DF011A">
      <w:pPr>
        <w:pStyle w:val="afa"/>
      </w:pPr>
      <w:r w:rsidRPr="00DF011A">
        <w:t xml:space="preserve">            34, 2, 42, 10, 50, 18, 58, 26,</w:t>
      </w:r>
    </w:p>
    <w:p w14:paraId="66DC81CB" w14:textId="77777777" w:rsidR="00DF011A" w:rsidRPr="00DF011A" w:rsidRDefault="00DF011A" w:rsidP="00DF011A">
      <w:pPr>
        <w:pStyle w:val="afa"/>
      </w:pPr>
      <w:r w:rsidRPr="00DF011A">
        <w:t xml:space="preserve">            33, 1, 41, 9, 49, 17, 57, 25</w:t>
      </w:r>
    </w:p>
    <w:p w14:paraId="346C3000" w14:textId="77777777" w:rsidR="00DF011A" w:rsidRPr="00DF011A" w:rsidRDefault="00DF011A" w:rsidP="00DF011A">
      <w:pPr>
        <w:pStyle w:val="afa"/>
      </w:pPr>
      <w:r w:rsidRPr="00DF011A">
        <w:t xml:space="preserve">    };</w:t>
      </w:r>
    </w:p>
    <w:p w14:paraId="357A2F04" w14:textId="77777777" w:rsidR="00DF011A" w:rsidRPr="00DF011A" w:rsidRDefault="00DF011A" w:rsidP="00DF011A">
      <w:pPr>
        <w:pStyle w:val="afa"/>
      </w:pPr>
    </w:p>
    <w:p w14:paraId="2B6A7D14" w14:textId="77777777" w:rsidR="00DF011A" w:rsidRPr="00DF011A" w:rsidRDefault="00DF011A" w:rsidP="00DF011A">
      <w:pPr>
        <w:pStyle w:val="afa"/>
      </w:pPr>
      <w:r w:rsidRPr="00DF011A">
        <w:t xml:space="preserve">    // --- 3. </w:t>
      </w:r>
      <w:r w:rsidRPr="00DF011A">
        <w:rPr>
          <w:lang w:val="ru-RU"/>
        </w:rPr>
        <w:t>Таблица</w:t>
      </w:r>
      <w:r w:rsidRPr="00DF011A">
        <w:t xml:space="preserve"> </w:t>
      </w:r>
      <w:r w:rsidRPr="00DF011A">
        <w:rPr>
          <w:lang w:val="ru-RU"/>
        </w:rPr>
        <w:t>расширения</w:t>
      </w:r>
      <w:r w:rsidRPr="00DF011A">
        <w:t xml:space="preserve"> (E-Box) ---</w:t>
      </w:r>
    </w:p>
    <w:p w14:paraId="2F4D2CD4" w14:textId="77777777" w:rsidR="00DF011A" w:rsidRPr="00DF011A" w:rsidRDefault="00DF011A" w:rsidP="00DF011A">
      <w:pPr>
        <w:pStyle w:val="afa"/>
      </w:pPr>
      <w:r w:rsidRPr="00DF011A">
        <w:t xml:space="preserve">    public static final </w:t>
      </w:r>
      <w:proofErr w:type="gramStart"/>
      <w:r w:rsidRPr="00DF011A">
        <w:t>int[</w:t>
      </w:r>
      <w:proofErr w:type="gramEnd"/>
      <w:r w:rsidRPr="00DF011A">
        <w:t>] E = {</w:t>
      </w:r>
    </w:p>
    <w:p w14:paraId="3EBD7C36" w14:textId="77777777" w:rsidR="00DF011A" w:rsidRPr="00DF011A" w:rsidRDefault="00DF011A" w:rsidP="00DF011A">
      <w:pPr>
        <w:pStyle w:val="afa"/>
      </w:pPr>
      <w:r w:rsidRPr="00DF011A">
        <w:t xml:space="preserve">            32, 1, 2, 3, 4, 5,</w:t>
      </w:r>
    </w:p>
    <w:p w14:paraId="0652EA21" w14:textId="77777777" w:rsidR="00DF011A" w:rsidRPr="00DF011A" w:rsidRDefault="00DF011A" w:rsidP="00DF011A">
      <w:pPr>
        <w:pStyle w:val="afa"/>
      </w:pPr>
      <w:r w:rsidRPr="00DF011A">
        <w:t xml:space="preserve">            4, 5, 6, 7, 8, 9,</w:t>
      </w:r>
    </w:p>
    <w:p w14:paraId="35ECA48B" w14:textId="77777777" w:rsidR="00DF011A" w:rsidRPr="00DF011A" w:rsidRDefault="00DF011A" w:rsidP="00DF011A">
      <w:pPr>
        <w:pStyle w:val="afa"/>
      </w:pPr>
      <w:r w:rsidRPr="00DF011A">
        <w:t xml:space="preserve">            8, 9, 10, 11, 12, 13,</w:t>
      </w:r>
    </w:p>
    <w:p w14:paraId="527136F2" w14:textId="77777777" w:rsidR="00DF011A" w:rsidRPr="00DF011A" w:rsidRDefault="00DF011A" w:rsidP="00DF011A">
      <w:pPr>
        <w:pStyle w:val="afa"/>
      </w:pPr>
      <w:r w:rsidRPr="00DF011A">
        <w:t xml:space="preserve">            12, 13, 14, 15, 16, 17,</w:t>
      </w:r>
    </w:p>
    <w:p w14:paraId="5C55C292" w14:textId="77777777" w:rsidR="00DF011A" w:rsidRPr="00DF011A" w:rsidRDefault="00DF011A" w:rsidP="00DF011A">
      <w:pPr>
        <w:pStyle w:val="afa"/>
      </w:pPr>
      <w:r w:rsidRPr="00DF011A">
        <w:t xml:space="preserve">            16, 17, 18, 19, 20, 21,</w:t>
      </w:r>
    </w:p>
    <w:p w14:paraId="61164104" w14:textId="77777777" w:rsidR="00DF011A" w:rsidRPr="00DF011A" w:rsidRDefault="00DF011A" w:rsidP="00DF011A">
      <w:pPr>
        <w:pStyle w:val="afa"/>
      </w:pPr>
      <w:r w:rsidRPr="00DF011A">
        <w:t xml:space="preserve">            20, 21, 22, 23, 24, 25,</w:t>
      </w:r>
    </w:p>
    <w:p w14:paraId="2DC91876" w14:textId="77777777" w:rsidR="00DF011A" w:rsidRPr="00DF011A" w:rsidRDefault="00DF011A" w:rsidP="00DF011A">
      <w:pPr>
        <w:pStyle w:val="afa"/>
      </w:pPr>
      <w:r w:rsidRPr="00DF011A">
        <w:t xml:space="preserve">            24, 25, 26, 27, 28, 29,</w:t>
      </w:r>
    </w:p>
    <w:p w14:paraId="16BC30D3" w14:textId="77777777" w:rsidR="00DF011A" w:rsidRPr="00DF011A" w:rsidRDefault="00DF011A" w:rsidP="00DF011A">
      <w:pPr>
        <w:pStyle w:val="afa"/>
      </w:pPr>
      <w:r w:rsidRPr="00DF011A">
        <w:t xml:space="preserve">            28, 29, 30, 31, 32, 1</w:t>
      </w:r>
    </w:p>
    <w:p w14:paraId="4CA9CCD8" w14:textId="77777777" w:rsidR="00DF011A" w:rsidRPr="00DF011A" w:rsidRDefault="00DF011A" w:rsidP="00DF011A">
      <w:pPr>
        <w:pStyle w:val="afa"/>
      </w:pPr>
      <w:r w:rsidRPr="00DF011A">
        <w:t xml:space="preserve">    };</w:t>
      </w:r>
    </w:p>
    <w:p w14:paraId="29244B2B" w14:textId="77777777" w:rsidR="00DF011A" w:rsidRPr="00DF011A" w:rsidRDefault="00DF011A" w:rsidP="00DF011A">
      <w:pPr>
        <w:pStyle w:val="afa"/>
      </w:pPr>
    </w:p>
    <w:p w14:paraId="70647C25" w14:textId="77777777" w:rsidR="00DF011A" w:rsidRPr="00DF011A" w:rsidRDefault="00DF011A" w:rsidP="00DF011A">
      <w:pPr>
        <w:pStyle w:val="afa"/>
      </w:pPr>
      <w:r w:rsidRPr="00DF011A">
        <w:t xml:space="preserve">    // --- 4. </w:t>
      </w:r>
      <w:r w:rsidRPr="00DF011A">
        <w:rPr>
          <w:lang w:val="ru-RU"/>
        </w:rPr>
        <w:t>Перестановка</w:t>
      </w:r>
      <w:r w:rsidRPr="00DF011A">
        <w:t xml:space="preserve"> P ---</w:t>
      </w:r>
    </w:p>
    <w:p w14:paraId="59FB9B3D" w14:textId="77777777" w:rsidR="00DF011A" w:rsidRPr="00DF011A" w:rsidRDefault="00DF011A" w:rsidP="00DF011A">
      <w:pPr>
        <w:pStyle w:val="afa"/>
      </w:pPr>
      <w:r w:rsidRPr="00DF011A">
        <w:t xml:space="preserve">    public static final </w:t>
      </w:r>
      <w:proofErr w:type="gramStart"/>
      <w:r w:rsidRPr="00DF011A">
        <w:t>int[</w:t>
      </w:r>
      <w:proofErr w:type="gramEnd"/>
      <w:r w:rsidRPr="00DF011A">
        <w:t>] P = {</w:t>
      </w:r>
    </w:p>
    <w:p w14:paraId="247F607C" w14:textId="77777777" w:rsidR="00DF011A" w:rsidRPr="00DF011A" w:rsidRDefault="00DF011A" w:rsidP="00DF011A">
      <w:pPr>
        <w:pStyle w:val="afa"/>
      </w:pPr>
      <w:r w:rsidRPr="00DF011A">
        <w:t xml:space="preserve">            16, 7, 20, 21, 29, 12, 28, 17,</w:t>
      </w:r>
    </w:p>
    <w:p w14:paraId="45A5290C" w14:textId="77777777" w:rsidR="00DF011A" w:rsidRPr="00DF011A" w:rsidRDefault="00DF011A" w:rsidP="00DF011A">
      <w:pPr>
        <w:pStyle w:val="afa"/>
      </w:pPr>
      <w:r w:rsidRPr="00DF011A">
        <w:t xml:space="preserve">            1, 15, 23, 26, 5, 18, 31, 10,</w:t>
      </w:r>
    </w:p>
    <w:p w14:paraId="6C248D72" w14:textId="77777777" w:rsidR="00DF011A" w:rsidRPr="00DF011A" w:rsidRDefault="00DF011A" w:rsidP="00DF011A">
      <w:pPr>
        <w:pStyle w:val="afa"/>
      </w:pPr>
      <w:r w:rsidRPr="00DF011A">
        <w:t xml:space="preserve">            2, 8, 24, 14, 32, 27, 3, 9,</w:t>
      </w:r>
    </w:p>
    <w:p w14:paraId="51533152" w14:textId="77777777" w:rsidR="00DF011A" w:rsidRPr="00DF011A" w:rsidRDefault="00DF011A" w:rsidP="00DF011A">
      <w:pPr>
        <w:pStyle w:val="afa"/>
      </w:pPr>
      <w:r w:rsidRPr="00DF011A">
        <w:t xml:space="preserve">            19, 13, 30, 6, 22, 11, 4, 25</w:t>
      </w:r>
    </w:p>
    <w:p w14:paraId="7F97E7A2" w14:textId="77777777" w:rsidR="00DF011A" w:rsidRPr="00DF011A" w:rsidRDefault="00DF011A" w:rsidP="00DF011A">
      <w:pPr>
        <w:pStyle w:val="afa"/>
      </w:pPr>
      <w:r w:rsidRPr="00DF011A">
        <w:t xml:space="preserve">    };</w:t>
      </w:r>
    </w:p>
    <w:p w14:paraId="019E31AF" w14:textId="77777777" w:rsidR="00DF011A" w:rsidRPr="00DF011A" w:rsidRDefault="00DF011A" w:rsidP="00DF011A">
      <w:pPr>
        <w:pStyle w:val="afa"/>
      </w:pPr>
    </w:p>
    <w:p w14:paraId="2CE4B58E" w14:textId="77777777" w:rsidR="00DF011A" w:rsidRPr="00DF011A" w:rsidRDefault="00DF011A" w:rsidP="00DF011A">
      <w:pPr>
        <w:pStyle w:val="afa"/>
      </w:pPr>
      <w:r w:rsidRPr="00DF011A">
        <w:t xml:space="preserve">    // --- 5. PC-1 (</w:t>
      </w:r>
      <w:r w:rsidRPr="00DF011A">
        <w:rPr>
          <w:lang w:val="ru-RU"/>
        </w:rPr>
        <w:t>Перестановка</w:t>
      </w:r>
      <w:r w:rsidRPr="00DF011A">
        <w:t>/</w:t>
      </w:r>
      <w:r w:rsidRPr="00DF011A">
        <w:rPr>
          <w:lang w:val="ru-RU"/>
        </w:rPr>
        <w:t>Сжатие</w:t>
      </w:r>
      <w:r w:rsidRPr="00DF011A">
        <w:t xml:space="preserve"> </w:t>
      </w:r>
      <w:r w:rsidRPr="00DF011A">
        <w:rPr>
          <w:lang w:val="ru-RU"/>
        </w:rPr>
        <w:t>ключа</w:t>
      </w:r>
      <w:r w:rsidRPr="00DF011A">
        <w:t>) ---</w:t>
      </w:r>
    </w:p>
    <w:p w14:paraId="5D15DE27" w14:textId="77777777" w:rsidR="00DF011A" w:rsidRPr="00DF011A" w:rsidRDefault="00DF011A" w:rsidP="00DF011A">
      <w:pPr>
        <w:pStyle w:val="afa"/>
      </w:pPr>
      <w:r w:rsidRPr="00DF011A">
        <w:t xml:space="preserve">    public static final </w:t>
      </w:r>
      <w:proofErr w:type="gramStart"/>
      <w:r w:rsidRPr="00DF011A">
        <w:t>int[</w:t>
      </w:r>
      <w:proofErr w:type="gramEnd"/>
      <w:r w:rsidRPr="00DF011A">
        <w:t>] PC_1= {</w:t>
      </w:r>
    </w:p>
    <w:p w14:paraId="2AF8742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    </w:t>
      </w:r>
      <w:r w:rsidRPr="00DF011A">
        <w:rPr>
          <w:lang w:val="ru-RU"/>
        </w:rPr>
        <w:t>57, 49, 41, 33, 25, 17, 9,</w:t>
      </w:r>
    </w:p>
    <w:p w14:paraId="188C75E0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1, 58, 50, 42, 34, 26, 18,</w:t>
      </w:r>
    </w:p>
    <w:p w14:paraId="5F92E252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10, 2, 59, 51, 43, 35, 27,</w:t>
      </w:r>
    </w:p>
    <w:p w14:paraId="21015CB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19, 11, 3, 60, 52, 44, 36,</w:t>
      </w:r>
    </w:p>
    <w:p w14:paraId="4C4F057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63, 55, 47, 39, 31, 23, 15,</w:t>
      </w:r>
    </w:p>
    <w:p w14:paraId="0E9275E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7, 62, 54, 46, 38, 30, 22,</w:t>
      </w:r>
    </w:p>
    <w:p w14:paraId="23C23BE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14, 6, 61, 53, 45, 37, 29,</w:t>
      </w:r>
    </w:p>
    <w:p w14:paraId="6D80884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    21, 13, 5, 28, 20, 12, 4</w:t>
      </w:r>
    </w:p>
    <w:p w14:paraId="76F8B53A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};</w:t>
      </w:r>
    </w:p>
    <w:p w14:paraId="3E4D5D25" w14:textId="77777777" w:rsidR="00DF011A" w:rsidRPr="00DF011A" w:rsidRDefault="00DF011A" w:rsidP="00DF011A">
      <w:pPr>
        <w:pStyle w:val="afa"/>
        <w:rPr>
          <w:lang w:val="ru-RU"/>
        </w:rPr>
      </w:pPr>
    </w:p>
    <w:p w14:paraId="38FB1DA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// --- 6. PC-2 (Перестановка/Сжатие ключа до 48 бит) ---</w:t>
      </w:r>
    </w:p>
    <w:p w14:paraId="14AD2E8B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</w:t>
      </w:r>
      <w:r w:rsidRPr="00DF011A">
        <w:t xml:space="preserve">public static final </w:t>
      </w:r>
      <w:proofErr w:type="gramStart"/>
      <w:r w:rsidRPr="00DF011A">
        <w:t>int[</w:t>
      </w:r>
      <w:proofErr w:type="gramEnd"/>
      <w:r w:rsidRPr="00DF011A">
        <w:t>] PC_2 = {</w:t>
      </w:r>
    </w:p>
    <w:p w14:paraId="52DF37AD" w14:textId="77777777" w:rsidR="00DF011A" w:rsidRPr="00DF011A" w:rsidRDefault="00DF011A" w:rsidP="00DF011A">
      <w:pPr>
        <w:pStyle w:val="afa"/>
      </w:pPr>
      <w:r w:rsidRPr="00DF011A">
        <w:t xml:space="preserve">            14, 17, 11, 24, 1, 5,</w:t>
      </w:r>
    </w:p>
    <w:p w14:paraId="5867D5FE" w14:textId="77777777" w:rsidR="00DF011A" w:rsidRPr="00DF011A" w:rsidRDefault="00DF011A" w:rsidP="00DF011A">
      <w:pPr>
        <w:pStyle w:val="afa"/>
      </w:pPr>
      <w:r w:rsidRPr="00DF011A">
        <w:t xml:space="preserve">            3, 28, 15, 6, 21, 10,</w:t>
      </w:r>
    </w:p>
    <w:p w14:paraId="22894B90" w14:textId="77777777" w:rsidR="00DF011A" w:rsidRPr="00DF011A" w:rsidRDefault="00DF011A" w:rsidP="00DF011A">
      <w:pPr>
        <w:pStyle w:val="afa"/>
      </w:pPr>
      <w:r w:rsidRPr="00DF011A">
        <w:t xml:space="preserve">            23, 19, 12, 4, 26, 8,</w:t>
      </w:r>
    </w:p>
    <w:p w14:paraId="0824A86F" w14:textId="77777777" w:rsidR="00DF011A" w:rsidRPr="00DF011A" w:rsidRDefault="00DF011A" w:rsidP="00DF011A">
      <w:pPr>
        <w:pStyle w:val="afa"/>
      </w:pPr>
      <w:r w:rsidRPr="00DF011A">
        <w:t xml:space="preserve">            16, 7, 27, 20, 13, 2,</w:t>
      </w:r>
    </w:p>
    <w:p w14:paraId="015E6AFE" w14:textId="77777777" w:rsidR="00DF011A" w:rsidRPr="00DF011A" w:rsidRDefault="00DF011A" w:rsidP="00DF011A">
      <w:pPr>
        <w:pStyle w:val="afa"/>
      </w:pPr>
      <w:r w:rsidRPr="00DF011A">
        <w:t xml:space="preserve">            41, 52, 31, 37, 47, 55,</w:t>
      </w:r>
    </w:p>
    <w:p w14:paraId="1E3B3C63" w14:textId="77777777" w:rsidR="00DF011A" w:rsidRPr="00DF011A" w:rsidRDefault="00DF011A" w:rsidP="00DF011A">
      <w:pPr>
        <w:pStyle w:val="afa"/>
      </w:pPr>
      <w:r w:rsidRPr="00DF011A">
        <w:t xml:space="preserve">            30, 40, 51, 45, 33, 48,</w:t>
      </w:r>
    </w:p>
    <w:p w14:paraId="61885896" w14:textId="77777777" w:rsidR="00DF011A" w:rsidRPr="00DF011A" w:rsidRDefault="00DF011A" w:rsidP="00DF011A">
      <w:pPr>
        <w:pStyle w:val="afa"/>
      </w:pPr>
      <w:r w:rsidRPr="00DF011A">
        <w:t xml:space="preserve">            44, 49, 39, 56, 34, 53,</w:t>
      </w:r>
    </w:p>
    <w:p w14:paraId="46BB67CB" w14:textId="77777777" w:rsidR="00DF011A" w:rsidRPr="00DF011A" w:rsidRDefault="00DF011A" w:rsidP="00DF011A">
      <w:pPr>
        <w:pStyle w:val="afa"/>
      </w:pPr>
      <w:r w:rsidRPr="00DF011A">
        <w:lastRenderedPageBreak/>
        <w:t xml:space="preserve">            46, 42, 50, 36, 29, 32</w:t>
      </w:r>
    </w:p>
    <w:p w14:paraId="1E89AB1E" w14:textId="77777777" w:rsidR="00DF011A" w:rsidRPr="00DF011A" w:rsidRDefault="00DF011A" w:rsidP="00DF011A">
      <w:pPr>
        <w:pStyle w:val="afa"/>
      </w:pPr>
      <w:r w:rsidRPr="00DF011A">
        <w:t xml:space="preserve">    };</w:t>
      </w:r>
    </w:p>
    <w:p w14:paraId="2276659B" w14:textId="77777777" w:rsidR="00DF011A" w:rsidRPr="00DF011A" w:rsidRDefault="00DF011A" w:rsidP="00DF011A">
      <w:pPr>
        <w:pStyle w:val="afa"/>
      </w:pPr>
    </w:p>
    <w:p w14:paraId="3324BEA1" w14:textId="77777777" w:rsidR="00DF011A" w:rsidRPr="00DF011A" w:rsidRDefault="00DF011A" w:rsidP="00DF011A">
      <w:pPr>
        <w:pStyle w:val="afa"/>
      </w:pPr>
      <w:r w:rsidRPr="00DF011A">
        <w:t xml:space="preserve">    // --- 7. </w:t>
      </w:r>
      <w:r w:rsidRPr="00DF011A">
        <w:rPr>
          <w:lang w:val="ru-RU"/>
        </w:rPr>
        <w:t>Сдвиги</w:t>
      </w:r>
      <w:r w:rsidRPr="00DF011A">
        <w:t xml:space="preserve"> </w:t>
      </w:r>
      <w:r w:rsidRPr="00DF011A">
        <w:rPr>
          <w:lang w:val="ru-RU"/>
        </w:rPr>
        <w:t>для</w:t>
      </w:r>
      <w:r w:rsidRPr="00DF011A">
        <w:t xml:space="preserve"> </w:t>
      </w:r>
      <w:r w:rsidRPr="00DF011A">
        <w:rPr>
          <w:lang w:val="ru-RU"/>
        </w:rPr>
        <w:t>каждого</w:t>
      </w:r>
      <w:r w:rsidRPr="00DF011A">
        <w:t xml:space="preserve"> </w:t>
      </w:r>
      <w:r w:rsidRPr="00DF011A">
        <w:rPr>
          <w:lang w:val="ru-RU"/>
        </w:rPr>
        <w:t>раунда</w:t>
      </w:r>
      <w:r w:rsidRPr="00DF011A">
        <w:t xml:space="preserve"> ---</w:t>
      </w:r>
    </w:p>
    <w:p w14:paraId="23B1FFBB" w14:textId="77777777" w:rsidR="00DF011A" w:rsidRPr="00DF011A" w:rsidRDefault="00DF011A" w:rsidP="00DF011A">
      <w:pPr>
        <w:pStyle w:val="afa"/>
      </w:pPr>
      <w:r w:rsidRPr="00DF011A">
        <w:t xml:space="preserve">    public static final </w:t>
      </w:r>
      <w:proofErr w:type="gramStart"/>
      <w:r w:rsidRPr="00DF011A">
        <w:t>int[</w:t>
      </w:r>
      <w:proofErr w:type="gramEnd"/>
      <w:r w:rsidRPr="00DF011A">
        <w:t>] SHIFTS = {1, 1, 2, 2, 2, 2, 2, 2, 1, 2, 2, 2, 2, 2, 2, 1</w:t>
      </w:r>
      <w:proofErr w:type="gramStart"/>
      <w:r w:rsidRPr="00DF011A">
        <w:t>};</w:t>
      </w:r>
      <w:proofErr w:type="gramEnd"/>
    </w:p>
    <w:p w14:paraId="7EAC6938" w14:textId="77777777" w:rsidR="00DF011A" w:rsidRPr="00DF011A" w:rsidRDefault="00DF011A" w:rsidP="00DF011A">
      <w:pPr>
        <w:pStyle w:val="afa"/>
      </w:pPr>
    </w:p>
    <w:p w14:paraId="374D83B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</w:t>
      </w:r>
      <w:r w:rsidRPr="00DF011A">
        <w:rPr>
          <w:lang w:val="ru-RU"/>
        </w:rPr>
        <w:t>// --- 8. S-блоки (8 таблиц по 4x16) ---</w:t>
      </w:r>
    </w:p>
    <w:p w14:paraId="33C25BB2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</w:t>
      </w:r>
      <w:r w:rsidRPr="00DF011A">
        <w:t xml:space="preserve">public static final </w:t>
      </w:r>
      <w:proofErr w:type="gramStart"/>
      <w:r w:rsidRPr="00DF011A">
        <w:t>int[][][</w:t>
      </w:r>
      <w:proofErr w:type="gramEnd"/>
      <w:r w:rsidRPr="00DF011A">
        <w:t>] S_BOX = {</w:t>
      </w:r>
    </w:p>
    <w:p w14:paraId="42448432" w14:textId="77777777" w:rsidR="00DF011A" w:rsidRPr="00DF011A" w:rsidRDefault="00DF011A" w:rsidP="00DF011A">
      <w:pPr>
        <w:pStyle w:val="afa"/>
      </w:pPr>
      <w:r w:rsidRPr="00DF011A">
        <w:t xml:space="preserve">            // S1</w:t>
      </w:r>
    </w:p>
    <w:p w14:paraId="59904568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0EC39F6B" w14:textId="77777777" w:rsidR="00DF011A" w:rsidRPr="00DF011A" w:rsidRDefault="00DF011A" w:rsidP="00DF011A">
      <w:pPr>
        <w:pStyle w:val="afa"/>
      </w:pPr>
      <w:r w:rsidRPr="00DF011A">
        <w:t xml:space="preserve">                    {14, 4, 13, 1, 2, 15, 11, 8, 3, 10, 6, 12, 5, 9, 0, </w:t>
      </w:r>
      <w:proofErr w:type="gramStart"/>
      <w:r w:rsidRPr="00DF011A">
        <w:t>7},</w:t>
      </w:r>
      <w:proofErr w:type="gramEnd"/>
    </w:p>
    <w:p w14:paraId="01C79049" w14:textId="77777777" w:rsidR="00DF011A" w:rsidRPr="00DF011A" w:rsidRDefault="00DF011A" w:rsidP="00DF011A">
      <w:pPr>
        <w:pStyle w:val="afa"/>
      </w:pPr>
      <w:r w:rsidRPr="00DF011A">
        <w:t xml:space="preserve">                    {0, 15, 7, 4, 14, 2, 13, 1, 10, 6, 12, 11, 9, 5, 3, </w:t>
      </w:r>
      <w:proofErr w:type="gramStart"/>
      <w:r w:rsidRPr="00DF011A">
        <w:t>8},</w:t>
      </w:r>
      <w:proofErr w:type="gramEnd"/>
    </w:p>
    <w:p w14:paraId="5FF6EDC6" w14:textId="77777777" w:rsidR="00DF011A" w:rsidRPr="00DF011A" w:rsidRDefault="00DF011A" w:rsidP="00DF011A">
      <w:pPr>
        <w:pStyle w:val="afa"/>
      </w:pPr>
      <w:r w:rsidRPr="00DF011A">
        <w:t xml:space="preserve">                    {4, 1, 14, 8, 13, 6, 2, 11, 15, 12, 9, 7, 3, 10, 5, </w:t>
      </w:r>
      <w:proofErr w:type="gramStart"/>
      <w:r w:rsidRPr="00DF011A">
        <w:t>0},</w:t>
      </w:r>
      <w:proofErr w:type="gramEnd"/>
    </w:p>
    <w:p w14:paraId="1F0CBA0C" w14:textId="77777777" w:rsidR="00DF011A" w:rsidRPr="00DF011A" w:rsidRDefault="00DF011A" w:rsidP="00DF011A">
      <w:pPr>
        <w:pStyle w:val="afa"/>
      </w:pPr>
      <w:r w:rsidRPr="00DF011A">
        <w:t xml:space="preserve">                    {15, 12, 8, 2, 4, 9, 1, 7, 5, 11, 3, 14, 10, 0, 6, 13}</w:t>
      </w:r>
    </w:p>
    <w:p w14:paraId="464A252B" w14:textId="77777777" w:rsidR="00DF011A" w:rsidRPr="00DF011A" w:rsidRDefault="00DF011A" w:rsidP="00DF011A">
      <w:pPr>
        <w:pStyle w:val="afa"/>
      </w:pPr>
      <w:r w:rsidRPr="00DF011A">
        <w:t xml:space="preserve">            },</w:t>
      </w:r>
    </w:p>
    <w:p w14:paraId="2580AF0D" w14:textId="77777777" w:rsidR="00DF011A" w:rsidRPr="00DF011A" w:rsidRDefault="00DF011A" w:rsidP="00DF011A">
      <w:pPr>
        <w:pStyle w:val="afa"/>
      </w:pPr>
      <w:r w:rsidRPr="00DF011A">
        <w:t xml:space="preserve">            // S2</w:t>
      </w:r>
    </w:p>
    <w:p w14:paraId="54C843B0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21D99919" w14:textId="77777777" w:rsidR="00DF011A" w:rsidRPr="00DF011A" w:rsidRDefault="00DF011A" w:rsidP="00DF011A">
      <w:pPr>
        <w:pStyle w:val="afa"/>
      </w:pPr>
      <w:r w:rsidRPr="00DF011A">
        <w:t xml:space="preserve">                    {15, 1, 8, 14, 6, 11, 3, 4, 9, 7, 2, 13, 12, 0, 5, </w:t>
      </w:r>
      <w:proofErr w:type="gramStart"/>
      <w:r w:rsidRPr="00DF011A">
        <w:t>10},</w:t>
      </w:r>
      <w:proofErr w:type="gramEnd"/>
    </w:p>
    <w:p w14:paraId="33D3059C" w14:textId="77777777" w:rsidR="00DF011A" w:rsidRPr="00DF011A" w:rsidRDefault="00DF011A" w:rsidP="00DF011A">
      <w:pPr>
        <w:pStyle w:val="afa"/>
      </w:pPr>
      <w:r w:rsidRPr="00DF011A">
        <w:t xml:space="preserve">                    {3, 13, 4, 7, 15, 2, 8, 14, 12, 0, 1, 10, 6, 9, 11, </w:t>
      </w:r>
      <w:proofErr w:type="gramStart"/>
      <w:r w:rsidRPr="00DF011A">
        <w:t>5},</w:t>
      </w:r>
      <w:proofErr w:type="gramEnd"/>
    </w:p>
    <w:p w14:paraId="418B0DFC" w14:textId="77777777" w:rsidR="00DF011A" w:rsidRPr="00DF011A" w:rsidRDefault="00DF011A" w:rsidP="00DF011A">
      <w:pPr>
        <w:pStyle w:val="afa"/>
      </w:pPr>
      <w:r w:rsidRPr="00DF011A">
        <w:t xml:space="preserve">                    {0, 14, 7, 11, 10, 4, 13, 1, 5, 8, 12, 6, 9, 3, 2, </w:t>
      </w:r>
      <w:proofErr w:type="gramStart"/>
      <w:r w:rsidRPr="00DF011A">
        <w:t>15},</w:t>
      </w:r>
      <w:proofErr w:type="gramEnd"/>
    </w:p>
    <w:p w14:paraId="0EA44DFF" w14:textId="77777777" w:rsidR="00DF011A" w:rsidRPr="00DF011A" w:rsidRDefault="00DF011A" w:rsidP="00DF011A">
      <w:pPr>
        <w:pStyle w:val="afa"/>
      </w:pPr>
      <w:r w:rsidRPr="00DF011A">
        <w:t xml:space="preserve">                    {13, 8, 10, 1, 3, 15, 4, 2, 11, 6, 7, 12, 0, 5, 14, 9}</w:t>
      </w:r>
    </w:p>
    <w:p w14:paraId="5050F41F" w14:textId="77777777" w:rsidR="00DF011A" w:rsidRPr="00DF011A" w:rsidRDefault="00DF011A" w:rsidP="00DF011A">
      <w:pPr>
        <w:pStyle w:val="afa"/>
      </w:pPr>
      <w:r w:rsidRPr="00DF011A">
        <w:t xml:space="preserve">            },</w:t>
      </w:r>
    </w:p>
    <w:p w14:paraId="4CB223D9" w14:textId="77777777" w:rsidR="00DF011A" w:rsidRPr="00DF011A" w:rsidRDefault="00DF011A" w:rsidP="00DF011A">
      <w:pPr>
        <w:pStyle w:val="afa"/>
      </w:pPr>
      <w:r w:rsidRPr="00DF011A">
        <w:t xml:space="preserve">            // S3</w:t>
      </w:r>
    </w:p>
    <w:p w14:paraId="69162CD2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12C27133" w14:textId="77777777" w:rsidR="00DF011A" w:rsidRPr="00DF011A" w:rsidRDefault="00DF011A" w:rsidP="00DF011A">
      <w:pPr>
        <w:pStyle w:val="afa"/>
      </w:pPr>
      <w:r w:rsidRPr="00DF011A">
        <w:t xml:space="preserve">                    {10, 0, 9, 14, 6, 3, 15, 5, 1, 13, 12, 7, 11, 4, 2, </w:t>
      </w:r>
      <w:proofErr w:type="gramStart"/>
      <w:r w:rsidRPr="00DF011A">
        <w:t>8},</w:t>
      </w:r>
      <w:proofErr w:type="gramEnd"/>
    </w:p>
    <w:p w14:paraId="487D5D23" w14:textId="77777777" w:rsidR="00DF011A" w:rsidRPr="00DF011A" w:rsidRDefault="00DF011A" w:rsidP="00DF011A">
      <w:pPr>
        <w:pStyle w:val="afa"/>
      </w:pPr>
      <w:r w:rsidRPr="00DF011A">
        <w:t xml:space="preserve">                    {13, 7, 0, 9, 3, 4, 6, 10, 2, 8, 5, 14, 12, 11, 15, </w:t>
      </w:r>
      <w:proofErr w:type="gramStart"/>
      <w:r w:rsidRPr="00DF011A">
        <w:t>1},</w:t>
      </w:r>
      <w:proofErr w:type="gramEnd"/>
    </w:p>
    <w:p w14:paraId="0C6AD69E" w14:textId="77777777" w:rsidR="00DF011A" w:rsidRPr="00DF011A" w:rsidRDefault="00DF011A" w:rsidP="00DF011A">
      <w:pPr>
        <w:pStyle w:val="afa"/>
      </w:pPr>
      <w:r w:rsidRPr="00DF011A">
        <w:t xml:space="preserve">                    {13, 6, 4, 9, 8, 15, 3, 0, 11, 1, 2, 12, 5, 10, 14, </w:t>
      </w:r>
      <w:proofErr w:type="gramStart"/>
      <w:r w:rsidRPr="00DF011A">
        <w:t>7},</w:t>
      </w:r>
      <w:proofErr w:type="gramEnd"/>
    </w:p>
    <w:p w14:paraId="79B82923" w14:textId="77777777" w:rsidR="00DF011A" w:rsidRPr="00DF011A" w:rsidRDefault="00DF011A" w:rsidP="00DF011A">
      <w:pPr>
        <w:pStyle w:val="afa"/>
      </w:pPr>
      <w:r w:rsidRPr="00DF011A">
        <w:t xml:space="preserve">                    {1, 10, 13, 0, 6, 9, 8, 7, 4, 15, 14, 3, 11, 5, 2, 12}</w:t>
      </w:r>
    </w:p>
    <w:p w14:paraId="290F1755" w14:textId="77777777" w:rsidR="00DF011A" w:rsidRPr="00DF011A" w:rsidRDefault="00DF011A" w:rsidP="00DF011A">
      <w:pPr>
        <w:pStyle w:val="afa"/>
      </w:pPr>
      <w:r w:rsidRPr="00DF011A">
        <w:t xml:space="preserve">            },</w:t>
      </w:r>
    </w:p>
    <w:p w14:paraId="42FED5D8" w14:textId="77777777" w:rsidR="00DF011A" w:rsidRPr="00DF011A" w:rsidRDefault="00DF011A" w:rsidP="00DF011A">
      <w:pPr>
        <w:pStyle w:val="afa"/>
      </w:pPr>
      <w:r w:rsidRPr="00DF011A">
        <w:t xml:space="preserve">            // S4</w:t>
      </w:r>
    </w:p>
    <w:p w14:paraId="455EA1A0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5A6B4F04" w14:textId="77777777" w:rsidR="00DF011A" w:rsidRPr="00DF011A" w:rsidRDefault="00DF011A" w:rsidP="00DF011A">
      <w:pPr>
        <w:pStyle w:val="afa"/>
      </w:pPr>
      <w:r w:rsidRPr="00DF011A">
        <w:t xml:space="preserve">                    {7, 13, 14, 3, 0, 6, 9, 10, 1, 2, 8, 5, 11, 12, 4, </w:t>
      </w:r>
      <w:proofErr w:type="gramStart"/>
      <w:r w:rsidRPr="00DF011A">
        <w:t>15},</w:t>
      </w:r>
      <w:proofErr w:type="gramEnd"/>
    </w:p>
    <w:p w14:paraId="61C328C3" w14:textId="77777777" w:rsidR="00DF011A" w:rsidRPr="00DF011A" w:rsidRDefault="00DF011A" w:rsidP="00DF011A">
      <w:pPr>
        <w:pStyle w:val="afa"/>
      </w:pPr>
      <w:r w:rsidRPr="00DF011A">
        <w:t xml:space="preserve">                    {13, 8, 11, 5, 6, 15, 0, 3, 4, </w:t>
      </w:r>
      <w:proofErr w:type="gramStart"/>
      <w:r w:rsidRPr="00DF011A">
        <w:t>7, 2</w:t>
      </w:r>
      <w:proofErr w:type="gramEnd"/>
      <w:r w:rsidRPr="00DF011A">
        <w:t xml:space="preserve">, 12, 1, 10, 14, </w:t>
      </w:r>
      <w:proofErr w:type="gramStart"/>
      <w:r w:rsidRPr="00DF011A">
        <w:t>9},</w:t>
      </w:r>
      <w:proofErr w:type="gramEnd"/>
    </w:p>
    <w:p w14:paraId="16FFB8A7" w14:textId="77777777" w:rsidR="00DF011A" w:rsidRPr="00DF011A" w:rsidRDefault="00DF011A" w:rsidP="00DF011A">
      <w:pPr>
        <w:pStyle w:val="afa"/>
      </w:pPr>
      <w:r w:rsidRPr="00DF011A">
        <w:t xml:space="preserve">                    {10, 6, 9, 0, 12, 11, 7, 13, 15, 1, 3, 14, 5, 2, 8, </w:t>
      </w:r>
      <w:proofErr w:type="gramStart"/>
      <w:r w:rsidRPr="00DF011A">
        <w:t>4},</w:t>
      </w:r>
      <w:proofErr w:type="gramEnd"/>
    </w:p>
    <w:p w14:paraId="6B5BA326" w14:textId="77777777" w:rsidR="00DF011A" w:rsidRPr="00DF011A" w:rsidRDefault="00DF011A" w:rsidP="00DF011A">
      <w:pPr>
        <w:pStyle w:val="afa"/>
      </w:pPr>
      <w:r w:rsidRPr="00DF011A">
        <w:t xml:space="preserve">                    {3, 15, 0, 6, 10, 1, 13, 8, 9, 4, 5, 11, 12, 7, 2, 14}</w:t>
      </w:r>
    </w:p>
    <w:p w14:paraId="358EE9C2" w14:textId="77777777" w:rsidR="00DF011A" w:rsidRPr="00DF011A" w:rsidRDefault="00DF011A" w:rsidP="00DF011A">
      <w:pPr>
        <w:pStyle w:val="afa"/>
      </w:pPr>
      <w:r w:rsidRPr="00DF011A">
        <w:t xml:space="preserve">            },</w:t>
      </w:r>
    </w:p>
    <w:p w14:paraId="46AA822E" w14:textId="77777777" w:rsidR="00DF011A" w:rsidRPr="00DF011A" w:rsidRDefault="00DF011A" w:rsidP="00DF011A">
      <w:pPr>
        <w:pStyle w:val="afa"/>
      </w:pPr>
      <w:r w:rsidRPr="00DF011A">
        <w:t xml:space="preserve">            // S5</w:t>
      </w:r>
    </w:p>
    <w:p w14:paraId="1650FC39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3BE8E48F" w14:textId="77777777" w:rsidR="00DF011A" w:rsidRPr="00DF011A" w:rsidRDefault="00DF011A" w:rsidP="00DF011A">
      <w:pPr>
        <w:pStyle w:val="afa"/>
      </w:pPr>
      <w:r w:rsidRPr="00DF011A">
        <w:t xml:space="preserve">                    {2, 12, 4, 1, 7, 10, 11, 6, 8, 5, 3, 15, 13, 0, 14, </w:t>
      </w:r>
      <w:proofErr w:type="gramStart"/>
      <w:r w:rsidRPr="00DF011A">
        <w:t>9},</w:t>
      </w:r>
      <w:proofErr w:type="gramEnd"/>
    </w:p>
    <w:p w14:paraId="70951139" w14:textId="77777777" w:rsidR="00DF011A" w:rsidRPr="00DF011A" w:rsidRDefault="00DF011A" w:rsidP="00DF011A">
      <w:pPr>
        <w:pStyle w:val="afa"/>
      </w:pPr>
      <w:r w:rsidRPr="00DF011A">
        <w:t xml:space="preserve">                    {14, 11, 2, 12, 4, 7, 13, 1, 5, 0, 15, 10, 3, 9, 8, </w:t>
      </w:r>
      <w:proofErr w:type="gramStart"/>
      <w:r w:rsidRPr="00DF011A">
        <w:t>6},</w:t>
      </w:r>
      <w:proofErr w:type="gramEnd"/>
    </w:p>
    <w:p w14:paraId="21C2984B" w14:textId="77777777" w:rsidR="00DF011A" w:rsidRPr="00DF011A" w:rsidRDefault="00DF011A" w:rsidP="00DF011A">
      <w:pPr>
        <w:pStyle w:val="afa"/>
      </w:pPr>
      <w:r w:rsidRPr="00DF011A">
        <w:t xml:space="preserve">                    {4, 2, 1, 11, </w:t>
      </w:r>
      <w:proofErr w:type="gramStart"/>
      <w:r w:rsidRPr="00DF011A">
        <w:t>10, 13</w:t>
      </w:r>
      <w:proofErr w:type="gramEnd"/>
      <w:r w:rsidRPr="00DF011A">
        <w:t xml:space="preserve">, 7, 8, 15, 9, 12, 5, 6, 3, 0, </w:t>
      </w:r>
      <w:proofErr w:type="gramStart"/>
      <w:r w:rsidRPr="00DF011A">
        <w:t>14},</w:t>
      </w:r>
      <w:proofErr w:type="gramEnd"/>
    </w:p>
    <w:p w14:paraId="41592DF8" w14:textId="77777777" w:rsidR="00DF011A" w:rsidRPr="00DF011A" w:rsidRDefault="00DF011A" w:rsidP="00DF011A">
      <w:pPr>
        <w:pStyle w:val="afa"/>
      </w:pPr>
      <w:r w:rsidRPr="00DF011A">
        <w:t xml:space="preserve">                    {11, 8, 12, 7, 1, 14, 2, 13, 6, 15, 0, 9, 10, 4, 5, 3}</w:t>
      </w:r>
    </w:p>
    <w:p w14:paraId="154549D4" w14:textId="77777777" w:rsidR="00DF011A" w:rsidRPr="00DF011A" w:rsidRDefault="00DF011A" w:rsidP="00DF011A">
      <w:pPr>
        <w:pStyle w:val="afa"/>
      </w:pPr>
      <w:r w:rsidRPr="00DF011A">
        <w:t xml:space="preserve">            },</w:t>
      </w:r>
    </w:p>
    <w:p w14:paraId="1E2E0F7A" w14:textId="77777777" w:rsidR="00DF011A" w:rsidRPr="00DF011A" w:rsidRDefault="00DF011A" w:rsidP="00DF011A">
      <w:pPr>
        <w:pStyle w:val="afa"/>
      </w:pPr>
      <w:r w:rsidRPr="00DF011A">
        <w:t xml:space="preserve">            // S6</w:t>
      </w:r>
    </w:p>
    <w:p w14:paraId="68147D68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751BE08F" w14:textId="77777777" w:rsidR="00DF011A" w:rsidRPr="00DF011A" w:rsidRDefault="00DF011A" w:rsidP="00DF011A">
      <w:pPr>
        <w:pStyle w:val="afa"/>
      </w:pPr>
      <w:r w:rsidRPr="00DF011A">
        <w:t xml:space="preserve">                    {12, 1, 10, 15, 9, 2, 6, 8, 0, 13, 3, 4, 14, 7, 5, </w:t>
      </w:r>
      <w:proofErr w:type="gramStart"/>
      <w:r w:rsidRPr="00DF011A">
        <w:t>11},</w:t>
      </w:r>
      <w:proofErr w:type="gramEnd"/>
    </w:p>
    <w:p w14:paraId="4982CFBA" w14:textId="77777777" w:rsidR="00DF011A" w:rsidRPr="00DF011A" w:rsidRDefault="00DF011A" w:rsidP="00DF011A">
      <w:pPr>
        <w:pStyle w:val="afa"/>
      </w:pPr>
      <w:r w:rsidRPr="00DF011A">
        <w:t xml:space="preserve">                    {10, 15, 4, 2, 7, 12, 9, 5, 6, 1, 13, 14, 0, 11, 3, </w:t>
      </w:r>
      <w:proofErr w:type="gramStart"/>
      <w:r w:rsidRPr="00DF011A">
        <w:t>8},</w:t>
      </w:r>
      <w:proofErr w:type="gramEnd"/>
    </w:p>
    <w:p w14:paraId="3A67DD20" w14:textId="77777777" w:rsidR="00DF011A" w:rsidRPr="00DF011A" w:rsidRDefault="00DF011A" w:rsidP="00DF011A">
      <w:pPr>
        <w:pStyle w:val="afa"/>
      </w:pPr>
      <w:r w:rsidRPr="00DF011A">
        <w:t xml:space="preserve">                    {9, 14, 15, 5, 2, 8, 12, 3, 7, 0, 4, 10, 1, 13, 11, </w:t>
      </w:r>
      <w:proofErr w:type="gramStart"/>
      <w:r w:rsidRPr="00DF011A">
        <w:t>6},</w:t>
      </w:r>
      <w:proofErr w:type="gramEnd"/>
    </w:p>
    <w:p w14:paraId="3D9AE433" w14:textId="77777777" w:rsidR="00DF011A" w:rsidRPr="00DF011A" w:rsidRDefault="00DF011A" w:rsidP="00DF011A">
      <w:pPr>
        <w:pStyle w:val="afa"/>
      </w:pPr>
      <w:r w:rsidRPr="00DF011A">
        <w:t xml:space="preserve">                    {4, 3, 2, 12, 9, 5, 15, </w:t>
      </w:r>
      <w:proofErr w:type="gramStart"/>
      <w:r w:rsidRPr="00DF011A">
        <w:t>10, 11</w:t>
      </w:r>
      <w:proofErr w:type="gramEnd"/>
      <w:r w:rsidRPr="00DF011A">
        <w:t>, 14, 1, 7, 6, 0, 8, 13}</w:t>
      </w:r>
    </w:p>
    <w:p w14:paraId="7A314E9E" w14:textId="77777777" w:rsidR="00DF011A" w:rsidRPr="00DF011A" w:rsidRDefault="00DF011A" w:rsidP="00DF011A">
      <w:pPr>
        <w:pStyle w:val="afa"/>
      </w:pPr>
      <w:r w:rsidRPr="00DF011A">
        <w:t xml:space="preserve">            },</w:t>
      </w:r>
    </w:p>
    <w:p w14:paraId="50A1F849" w14:textId="77777777" w:rsidR="00DF011A" w:rsidRPr="00DF011A" w:rsidRDefault="00DF011A" w:rsidP="00DF011A">
      <w:pPr>
        <w:pStyle w:val="afa"/>
      </w:pPr>
      <w:r w:rsidRPr="00DF011A">
        <w:t xml:space="preserve">            // S7</w:t>
      </w:r>
    </w:p>
    <w:p w14:paraId="70BEF025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680F9D4C" w14:textId="77777777" w:rsidR="00DF011A" w:rsidRPr="00DF011A" w:rsidRDefault="00DF011A" w:rsidP="00DF011A">
      <w:pPr>
        <w:pStyle w:val="afa"/>
      </w:pPr>
      <w:r w:rsidRPr="00DF011A">
        <w:t xml:space="preserve">                    {4, 11, 2, 14, 15, 0, 8, 13, 3, 12, 9, 7, 5, 10, 6, </w:t>
      </w:r>
      <w:proofErr w:type="gramStart"/>
      <w:r w:rsidRPr="00DF011A">
        <w:t>1},</w:t>
      </w:r>
      <w:proofErr w:type="gramEnd"/>
    </w:p>
    <w:p w14:paraId="3A124F24" w14:textId="77777777" w:rsidR="00DF011A" w:rsidRPr="00DF011A" w:rsidRDefault="00DF011A" w:rsidP="00DF011A">
      <w:pPr>
        <w:pStyle w:val="afa"/>
      </w:pPr>
      <w:r w:rsidRPr="00DF011A">
        <w:t xml:space="preserve">                    {13, 0, 11, 7, 4, 9, 1, 10, 14, 3, 5, 12, 2, 15, 8, </w:t>
      </w:r>
      <w:proofErr w:type="gramStart"/>
      <w:r w:rsidRPr="00DF011A">
        <w:t>6},</w:t>
      </w:r>
      <w:proofErr w:type="gramEnd"/>
    </w:p>
    <w:p w14:paraId="6B72EC72" w14:textId="77777777" w:rsidR="00DF011A" w:rsidRPr="00DF011A" w:rsidRDefault="00DF011A" w:rsidP="00DF011A">
      <w:pPr>
        <w:pStyle w:val="afa"/>
      </w:pPr>
      <w:r w:rsidRPr="00DF011A">
        <w:t xml:space="preserve">                    {1, 4, 11, 13, 12, 3, 7, 14, 10, 15, 6, 8, 0, 5, 9, </w:t>
      </w:r>
      <w:proofErr w:type="gramStart"/>
      <w:r w:rsidRPr="00DF011A">
        <w:t>2},</w:t>
      </w:r>
      <w:proofErr w:type="gramEnd"/>
    </w:p>
    <w:p w14:paraId="32E5BF7C" w14:textId="77777777" w:rsidR="00DF011A" w:rsidRPr="00DF011A" w:rsidRDefault="00DF011A" w:rsidP="00DF011A">
      <w:pPr>
        <w:pStyle w:val="afa"/>
      </w:pPr>
      <w:r w:rsidRPr="00DF011A">
        <w:t xml:space="preserve">                    {6, 11, 13, 8, 1, 4, 10, 7, 9, 5, 0, 15, 14, 2, 3, 12}</w:t>
      </w:r>
    </w:p>
    <w:p w14:paraId="32EFCB71" w14:textId="77777777" w:rsidR="00DF011A" w:rsidRPr="00DF011A" w:rsidRDefault="00DF011A" w:rsidP="00DF011A">
      <w:pPr>
        <w:pStyle w:val="afa"/>
      </w:pPr>
      <w:r w:rsidRPr="00DF011A">
        <w:t xml:space="preserve">            },</w:t>
      </w:r>
    </w:p>
    <w:p w14:paraId="345C8E42" w14:textId="77777777" w:rsidR="00DF011A" w:rsidRPr="00DF011A" w:rsidRDefault="00DF011A" w:rsidP="00DF011A">
      <w:pPr>
        <w:pStyle w:val="afa"/>
      </w:pPr>
      <w:r w:rsidRPr="00DF011A">
        <w:t xml:space="preserve">            // S8</w:t>
      </w:r>
    </w:p>
    <w:p w14:paraId="5DCA5C81" w14:textId="77777777" w:rsidR="00DF011A" w:rsidRPr="00DF011A" w:rsidRDefault="00DF011A" w:rsidP="00DF011A">
      <w:pPr>
        <w:pStyle w:val="afa"/>
      </w:pPr>
      <w:r w:rsidRPr="00DF011A">
        <w:t xml:space="preserve">            {</w:t>
      </w:r>
    </w:p>
    <w:p w14:paraId="374BBB99" w14:textId="77777777" w:rsidR="00DF011A" w:rsidRPr="00DF011A" w:rsidRDefault="00DF011A" w:rsidP="00DF011A">
      <w:pPr>
        <w:pStyle w:val="afa"/>
      </w:pPr>
      <w:r w:rsidRPr="00DF011A">
        <w:t xml:space="preserve">                    {13, 2, 8, 4, 6, 15, 11, 1, 10, 9, 3, 14, 5, 0, 12, </w:t>
      </w:r>
      <w:proofErr w:type="gramStart"/>
      <w:r w:rsidRPr="00DF011A">
        <w:t>7},</w:t>
      </w:r>
      <w:proofErr w:type="gramEnd"/>
    </w:p>
    <w:p w14:paraId="6F68A449" w14:textId="77777777" w:rsidR="00DF011A" w:rsidRPr="00DF011A" w:rsidRDefault="00DF011A" w:rsidP="00DF011A">
      <w:pPr>
        <w:pStyle w:val="afa"/>
      </w:pPr>
      <w:r w:rsidRPr="00DF011A">
        <w:t xml:space="preserve">                    {1, 15, 13, 8, 10, 3, 7, 4, 12, 5, 6, 11, 0, 14, 9, </w:t>
      </w:r>
      <w:proofErr w:type="gramStart"/>
      <w:r w:rsidRPr="00DF011A">
        <w:t>2},</w:t>
      </w:r>
      <w:proofErr w:type="gramEnd"/>
    </w:p>
    <w:p w14:paraId="1C737E35" w14:textId="77777777" w:rsidR="00DF011A" w:rsidRPr="00DF011A" w:rsidRDefault="00DF011A" w:rsidP="00DF011A">
      <w:pPr>
        <w:pStyle w:val="afa"/>
      </w:pPr>
      <w:r w:rsidRPr="00DF011A">
        <w:t xml:space="preserve">                    {7, 11, 4, 1, 9, 12, 14, 2, 0, 6, 10, 13, 15, 3, 5, </w:t>
      </w:r>
      <w:proofErr w:type="gramStart"/>
      <w:r w:rsidRPr="00DF011A">
        <w:t>8},</w:t>
      </w:r>
      <w:proofErr w:type="gramEnd"/>
    </w:p>
    <w:p w14:paraId="15BD6A22" w14:textId="77777777" w:rsidR="00DF011A" w:rsidRPr="00DF011A" w:rsidRDefault="00DF011A" w:rsidP="00DF011A">
      <w:pPr>
        <w:pStyle w:val="afa"/>
      </w:pPr>
      <w:r w:rsidRPr="00DF011A">
        <w:t xml:space="preserve">                    {2, 1, 14, 7, 4, 10, 8, 13, 15, 12, 9, 0, 3, 5, 6, 11}</w:t>
      </w:r>
    </w:p>
    <w:p w14:paraId="1E9D5AA4" w14:textId="77777777" w:rsidR="00DF011A" w:rsidRPr="00DF011A" w:rsidRDefault="00DF011A" w:rsidP="00DF011A">
      <w:pPr>
        <w:pStyle w:val="afa"/>
      </w:pPr>
      <w:r w:rsidRPr="00DF011A">
        <w:lastRenderedPageBreak/>
        <w:t xml:space="preserve">            },</w:t>
      </w:r>
    </w:p>
    <w:p w14:paraId="15AB1993" w14:textId="77777777" w:rsidR="00DF011A" w:rsidRPr="00DF011A" w:rsidRDefault="00DF011A" w:rsidP="00DF011A">
      <w:pPr>
        <w:pStyle w:val="afa"/>
      </w:pPr>
      <w:r w:rsidRPr="00DF011A">
        <w:t xml:space="preserve">    };</w:t>
      </w:r>
    </w:p>
    <w:p w14:paraId="059A7372" w14:textId="6000E7A1" w:rsidR="00DF011A" w:rsidRDefault="00DF011A" w:rsidP="00DF011A">
      <w:pPr>
        <w:pStyle w:val="afa"/>
      </w:pPr>
      <w:r w:rsidRPr="00DF011A">
        <w:t>}</w:t>
      </w:r>
    </w:p>
    <w:p w14:paraId="3FEB80B3" w14:textId="77777777" w:rsidR="00DF011A" w:rsidRDefault="00DF011A" w:rsidP="00DF011A">
      <w:pPr>
        <w:pStyle w:val="afa"/>
      </w:pPr>
    </w:p>
    <w:p w14:paraId="4AAF33B2" w14:textId="77777777" w:rsidR="00DF011A" w:rsidRPr="00DF011A" w:rsidRDefault="00DF011A" w:rsidP="00DF011A">
      <w:pPr>
        <w:pStyle w:val="afa"/>
      </w:pPr>
      <w:r w:rsidRPr="00DF011A">
        <w:t xml:space="preserve">package </w:t>
      </w:r>
      <w:proofErr w:type="spellStart"/>
      <w:proofErr w:type="gramStart"/>
      <w:r w:rsidRPr="00DF011A">
        <w:t>main.java.cipher.des</w:t>
      </w:r>
      <w:proofErr w:type="spellEnd"/>
      <w:r w:rsidRPr="00DF011A">
        <w:t>;</w:t>
      </w:r>
      <w:proofErr w:type="gramEnd"/>
    </w:p>
    <w:p w14:paraId="3E5F1B24" w14:textId="77777777" w:rsidR="00DF011A" w:rsidRPr="00DF011A" w:rsidRDefault="00DF011A" w:rsidP="00DF011A">
      <w:pPr>
        <w:pStyle w:val="afa"/>
      </w:pPr>
    </w:p>
    <w:p w14:paraId="61A107FF" w14:textId="77777777" w:rsidR="00DF011A" w:rsidRPr="00DF011A" w:rsidRDefault="00DF011A" w:rsidP="00DF011A">
      <w:pPr>
        <w:pStyle w:val="afa"/>
      </w:pPr>
      <w:r w:rsidRPr="00DF011A">
        <w:t xml:space="preserve">import </w:t>
      </w:r>
      <w:proofErr w:type="spellStart"/>
      <w:proofErr w:type="gramStart"/>
      <w:r w:rsidRPr="00DF011A">
        <w:t>main.java.cipher</w:t>
      </w:r>
      <w:proofErr w:type="gramEnd"/>
      <w:r w:rsidRPr="00DF011A">
        <w:t>.</w:t>
      </w:r>
      <w:proofErr w:type="gramStart"/>
      <w:r w:rsidRPr="00DF011A">
        <w:t>util.BitUtils</w:t>
      </w:r>
      <w:proofErr w:type="spellEnd"/>
      <w:proofErr w:type="gramEnd"/>
      <w:r w:rsidRPr="00DF011A">
        <w:t>;</w:t>
      </w:r>
    </w:p>
    <w:p w14:paraId="79BCAC42" w14:textId="77777777" w:rsidR="00DF011A" w:rsidRPr="00DF011A" w:rsidRDefault="00DF011A" w:rsidP="00DF011A">
      <w:pPr>
        <w:pStyle w:val="afa"/>
      </w:pPr>
    </w:p>
    <w:p w14:paraId="56294C06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>import</w:t>
      </w:r>
      <w:r w:rsidRPr="00DF011A">
        <w:rPr>
          <w:lang w:val="ru-RU"/>
        </w:rPr>
        <w:t xml:space="preserve"> </w:t>
      </w:r>
      <w:proofErr w:type="gramStart"/>
      <w:r w:rsidRPr="00DF011A">
        <w:t>java</w:t>
      </w:r>
      <w:r w:rsidRPr="00DF011A">
        <w:rPr>
          <w:lang w:val="ru-RU"/>
        </w:rPr>
        <w:t>.</w:t>
      </w:r>
      <w:r w:rsidRPr="00DF011A">
        <w:t>util</w:t>
      </w:r>
      <w:proofErr w:type="gramEnd"/>
      <w:r w:rsidRPr="00DF011A">
        <w:rPr>
          <w:lang w:val="ru-RU"/>
        </w:rPr>
        <w:t>.</w:t>
      </w:r>
      <w:proofErr w:type="gramStart"/>
      <w:r w:rsidRPr="00DF011A">
        <w:t>Arrays</w:t>
      </w:r>
      <w:r w:rsidRPr="00DF011A">
        <w:rPr>
          <w:lang w:val="ru-RU"/>
        </w:rPr>
        <w:t>;</w:t>
      </w:r>
      <w:proofErr w:type="gramEnd"/>
    </w:p>
    <w:p w14:paraId="09565953" w14:textId="77777777" w:rsidR="00DF011A" w:rsidRPr="00DF011A" w:rsidRDefault="00DF011A" w:rsidP="00DF011A">
      <w:pPr>
        <w:pStyle w:val="afa"/>
        <w:rPr>
          <w:lang w:val="ru-RU"/>
        </w:rPr>
      </w:pPr>
    </w:p>
    <w:p w14:paraId="50AD822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>/**</w:t>
      </w:r>
    </w:p>
    <w:p w14:paraId="2B6699BD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* Класс, отвечающий за генерацию </w:t>
      </w:r>
      <w:r w:rsidRPr="00DF011A">
        <w:t xml:space="preserve">16 </w:t>
      </w:r>
      <w:proofErr w:type="spellStart"/>
      <w:r w:rsidRPr="00DF011A">
        <w:t>раундовых</w:t>
      </w:r>
      <w:proofErr w:type="spellEnd"/>
      <w:r w:rsidRPr="00DF011A">
        <w:t xml:space="preserve"> </w:t>
      </w:r>
      <w:proofErr w:type="spellStart"/>
      <w:r w:rsidRPr="00DF011A">
        <w:t>ключей</w:t>
      </w:r>
      <w:proofErr w:type="spellEnd"/>
      <w:r w:rsidRPr="00DF011A">
        <w:t xml:space="preserve"> DES (Key Schedule).</w:t>
      </w:r>
    </w:p>
    <w:p w14:paraId="1A24A867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</w:t>
      </w:r>
      <w:r w:rsidRPr="00DF011A">
        <w:rPr>
          <w:lang w:val="ru-RU"/>
        </w:rPr>
        <w:t>*/</w:t>
      </w:r>
    </w:p>
    <w:p w14:paraId="0B5D2880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>public</w:t>
      </w:r>
      <w:r w:rsidRPr="00DF011A">
        <w:rPr>
          <w:lang w:val="ru-RU"/>
        </w:rPr>
        <w:t xml:space="preserve"> </w:t>
      </w:r>
      <w:r w:rsidRPr="00DF011A">
        <w:t>class</w:t>
      </w:r>
      <w:r w:rsidRPr="00DF011A">
        <w:rPr>
          <w:lang w:val="ru-RU"/>
        </w:rPr>
        <w:t xml:space="preserve"> </w:t>
      </w:r>
      <w:proofErr w:type="spellStart"/>
      <w:r w:rsidRPr="00DF011A">
        <w:t>KeyScheduler</w:t>
      </w:r>
      <w:proofErr w:type="spellEnd"/>
      <w:r w:rsidRPr="00DF011A">
        <w:rPr>
          <w:lang w:val="ru-RU"/>
        </w:rPr>
        <w:t xml:space="preserve"> {</w:t>
      </w:r>
    </w:p>
    <w:p w14:paraId="0FE76901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3BB40F2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Генерирует 16 48-битных раундовых ключей из 64-битного мастер-ключа.</w:t>
      </w:r>
    </w:p>
    <w:p w14:paraId="05B6F397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</w:t>
      </w:r>
    </w:p>
    <w:p w14:paraId="56AB8AD9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 w:rsidRPr="00DF011A">
        <w:t>param</w:t>
      </w:r>
      <w:r w:rsidRPr="00DF011A">
        <w:rPr>
          <w:lang w:val="ru-RU"/>
        </w:rPr>
        <w:t xml:space="preserve"> </w:t>
      </w:r>
      <w:proofErr w:type="spellStart"/>
      <w:r w:rsidRPr="00DF011A">
        <w:t>masterKey</w:t>
      </w:r>
      <w:proofErr w:type="spellEnd"/>
      <w:r w:rsidRPr="00DF011A">
        <w:rPr>
          <w:lang w:val="ru-RU"/>
        </w:rPr>
        <w:t>64 64-битный ключ (8 байтов).</w:t>
      </w:r>
    </w:p>
    <w:p w14:paraId="0DFA7A01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 w:rsidRPr="00DF011A">
        <w:t>return</w:t>
      </w:r>
      <w:r w:rsidRPr="00DF011A">
        <w:rPr>
          <w:lang w:val="ru-RU"/>
        </w:rPr>
        <w:t xml:space="preserve"> Двумерный массив </w:t>
      </w:r>
      <w:proofErr w:type="gramStart"/>
      <w:r w:rsidRPr="00DF011A">
        <w:t>int</w:t>
      </w:r>
      <w:r w:rsidRPr="00DF011A">
        <w:rPr>
          <w:lang w:val="ru-RU"/>
        </w:rPr>
        <w:t>[</w:t>
      </w:r>
      <w:proofErr w:type="gramEnd"/>
      <w:r w:rsidRPr="00DF011A">
        <w:rPr>
          <w:lang w:val="ru-RU"/>
        </w:rPr>
        <w:t>16][48], представляющий 16 раундовых ключей (массивы битов).</w:t>
      </w:r>
    </w:p>
    <w:p w14:paraId="5D2743AA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 w:rsidRPr="00DF011A">
        <w:t>*/</w:t>
      </w:r>
    </w:p>
    <w:p w14:paraId="465BBFA7" w14:textId="77777777" w:rsidR="00DF011A" w:rsidRPr="00DF011A" w:rsidRDefault="00DF011A" w:rsidP="00DF011A">
      <w:pPr>
        <w:pStyle w:val="afa"/>
      </w:pPr>
      <w:r w:rsidRPr="00DF011A">
        <w:t xml:space="preserve">    public static </w:t>
      </w:r>
      <w:proofErr w:type="gramStart"/>
      <w:r w:rsidRPr="00DF011A">
        <w:t>int[][</w:t>
      </w:r>
      <w:proofErr w:type="gramEnd"/>
      <w:r w:rsidRPr="00DF011A">
        <w:t xml:space="preserve">] </w:t>
      </w:r>
      <w:proofErr w:type="spellStart"/>
      <w:r w:rsidRPr="00DF011A">
        <w:t>generateKeys</w:t>
      </w:r>
      <w:proofErr w:type="spellEnd"/>
      <w:r w:rsidRPr="00DF011A">
        <w:t>(</w:t>
      </w:r>
      <w:proofErr w:type="gramStart"/>
      <w:r w:rsidRPr="00DF011A">
        <w:t>byte[</w:t>
      </w:r>
      <w:proofErr w:type="gramEnd"/>
      <w:r w:rsidRPr="00DF011A">
        <w:t xml:space="preserve">] </w:t>
      </w:r>
      <w:proofErr w:type="gramStart"/>
      <w:r w:rsidRPr="00DF011A">
        <w:t>masterKey64) {</w:t>
      </w:r>
      <w:proofErr w:type="gramEnd"/>
    </w:p>
    <w:p w14:paraId="48D43CEA" w14:textId="77777777" w:rsidR="00DF011A" w:rsidRPr="00DF011A" w:rsidRDefault="00DF011A" w:rsidP="00DF011A">
      <w:pPr>
        <w:pStyle w:val="afa"/>
      </w:pPr>
      <w:r w:rsidRPr="00DF011A">
        <w:t xml:space="preserve">        if (</w:t>
      </w:r>
      <w:proofErr w:type="gramStart"/>
      <w:r w:rsidRPr="00DF011A">
        <w:t>masterKey64.length !</w:t>
      </w:r>
      <w:proofErr w:type="gramEnd"/>
      <w:r w:rsidRPr="00DF011A">
        <w:t xml:space="preserve">= </w:t>
      </w:r>
      <w:proofErr w:type="gramStart"/>
      <w:r w:rsidRPr="00DF011A">
        <w:t>8) {</w:t>
      </w:r>
      <w:proofErr w:type="gramEnd"/>
    </w:p>
    <w:p w14:paraId="1131AF48" w14:textId="77777777" w:rsidR="00DF011A" w:rsidRPr="00DF011A" w:rsidRDefault="00DF011A" w:rsidP="00DF011A">
      <w:pPr>
        <w:pStyle w:val="afa"/>
      </w:pPr>
      <w:r w:rsidRPr="00DF011A">
        <w:t xml:space="preserve">            throw new </w:t>
      </w:r>
      <w:proofErr w:type="spellStart"/>
      <w:proofErr w:type="gramStart"/>
      <w:r w:rsidRPr="00DF011A">
        <w:t>IllegalArgumentException</w:t>
      </w:r>
      <w:proofErr w:type="spellEnd"/>
      <w:r w:rsidRPr="00DF011A">
        <w:t>(</w:t>
      </w:r>
      <w:proofErr w:type="gramEnd"/>
      <w:r w:rsidRPr="00DF011A">
        <w:t>"</w:t>
      </w:r>
      <w:proofErr w:type="spellStart"/>
      <w:r w:rsidRPr="00DF011A">
        <w:t>Мастер-ключ</w:t>
      </w:r>
      <w:proofErr w:type="spellEnd"/>
      <w:r w:rsidRPr="00DF011A">
        <w:t xml:space="preserve"> </w:t>
      </w:r>
      <w:proofErr w:type="spellStart"/>
      <w:r w:rsidRPr="00DF011A">
        <w:t>должен</w:t>
      </w:r>
      <w:proofErr w:type="spellEnd"/>
      <w:r w:rsidRPr="00DF011A">
        <w:t xml:space="preserve"> </w:t>
      </w:r>
      <w:proofErr w:type="spellStart"/>
      <w:r w:rsidRPr="00DF011A">
        <w:t>быть</w:t>
      </w:r>
      <w:proofErr w:type="spellEnd"/>
      <w:r w:rsidRPr="00DF011A">
        <w:t xml:space="preserve"> 64-битным (8 </w:t>
      </w:r>
      <w:proofErr w:type="spellStart"/>
      <w:r w:rsidRPr="00DF011A">
        <w:t>байтов</w:t>
      </w:r>
      <w:proofErr w:type="spellEnd"/>
      <w:r w:rsidRPr="00DF011A">
        <w:t>)."</w:t>
      </w:r>
      <w:proofErr w:type="gramStart"/>
      <w:r w:rsidRPr="00DF011A">
        <w:t>);</w:t>
      </w:r>
      <w:proofErr w:type="gramEnd"/>
    </w:p>
    <w:p w14:paraId="3A1E2191" w14:textId="77777777" w:rsidR="00DF011A" w:rsidRPr="00DF011A" w:rsidRDefault="00DF011A" w:rsidP="00DF011A">
      <w:pPr>
        <w:pStyle w:val="afa"/>
      </w:pPr>
      <w:r w:rsidRPr="00DF011A">
        <w:t xml:space="preserve">        }</w:t>
      </w:r>
    </w:p>
    <w:p w14:paraId="30FA8B4C" w14:textId="77777777" w:rsidR="00DF011A" w:rsidRPr="00DF011A" w:rsidRDefault="00DF011A" w:rsidP="00DF011A">
      <w:pPr>
        <w:pStyle w:val="afa"/>
      </w:pPr>
    </w:p>
    <w:p w14:paraId="16BEB15D" w14:textId="77777777" w:rsidR="00DF011A" w:rsidRPr="00DF011A" w:rsidRDefault="00DF011A" w:rsidP="00DF011A">
      <w:pPr>
        <w:pStyle w:val="afa"/>
      </w:pPr>
      <w:r w:rsidRPr="00DF011A">
        <w:t xml:space="preserve">        // 1. </w:t>
      </w:r>
      <w:proofErr w:type="spellStart"/>
      <w:r w:rsidRPr="00DF011A">
        <w:t>Преобразование</w:t>
      </w:r>
      <w:proofErr w:type="spellEnd"/>
      <w:r w:rsidRPr="00DF011A">
        <w:t xml:space="preserve"> в </w:t>
      </w:r>
      <w:proofErr w:type="spellStart"/>
      <w:r w:rsidRPr="00DF011A">
        <w:t>массив</w:t>
      </w:r>
      <w:proofErr w:type="spellEnd"/>
      <w:r w:rsidRPr="00DF011A">
        <w:t xml:space="preserve"> </w:t>
      </w:r>
      <w:proofErr w:type="spellStart"/>
      <w:r w:rsidRPr="00DF011A">
        <w:t>битов</w:t>
      </w:r>
      <w:proofErr w:type="spellEnd"/>
    </w:p>
    <w:p w14:paraId="2CA6EC97" w14:textId="77777777" w:rsidR="00DF011A" w:rsidRPr="00DF011A" w:rsidRDefault="00DF011A" w:rsidP="00DF011A">
      <w:pPr>
        <w:pStyle w:val="afa"/>
      </w:pPr>
      <w:r w:rsidRPr="00DF011A">
        <w:t xml:space="preserve">        </w:t>
      </w:r>
      <w:proofErr w:type="gramStart"/>
      <w:r w:rsidRPr="00DF011A">
        <w:t>int[</w:t>
      </w:r>
      <w:proofErr w:type="gramEnd"/>
      <w:r w:rsidRPr="00DF011A">
        <w:t xml:space="preserve">] </w:t>
      </w:r>
      <w:proofErr w:type="spellStart"/>
      <w:r w:rsidRPr="00DF011A">
        <w:t>keyBits</w:t>
      </w:r>
      <w:proofErr w:type="spellEnd"/>
      <w:r w:rsidRPr="00DF011A">
        <w:t xml:space="preserve"> = </w:t>
      </w:r>
      <w:proofErr w:type="spellStart"/>
      <w:r w:rsidRPr="00DF011A">
        <w:t>BitUtils.byteArrayToBitArray</w:t>
      </w:r>
      <w:proofErr w:type="spellEnd"/>
      <w:r w:rsidRPr="00DF011A">
        <w:t>(masterKey64</w:t>
      </w:r>
      <w:proofErr w:type="gramStart"/>
      <w:r w:rsidRPr="00DF011A">
        <w:t>);</w:t>
      </w:r>
      <w:proofErr w:type="gramEnd"/>
    </w:p>
    <w:p w14:paraId="1ACF325A" w14:textId="77777777" w:rsidR="00DF011A" w:rsidRPr="00DF011A" w:rsidRDefault="00DF011A" w:rsidP="00DF011A">
      <w:pPr>
        <w:pStyle w:val="afa"/>
      </w:pPr>
    </w:p>
    <w:p w14:paraId="19CB63D7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</w:t>
      </w:r>
      <w:r w:rsidRPr="00DF011A">
        <w:rPr>
          <w:lang w:val="ru-RU"/>
        </w:rPr>
        <w:t xml:space="preserve">// 2. Применение </w:t>
      </w:r>
      <w:r w:rsidRPr="00DF011A">
        <w:t>PC</w:t>
      </w:r>
      <w:r w:rsidRPr="00DF011A">
        <w:rPr>
          <w:lang w:val="ru-RU"/>
        </w:rPr>
        <w:t>-1 (Перестановка/Сжатие 64 -&gt; 56 бит)</w:t>
      </w:r>
    </w:p>
    <w:p w14:paraId="2AC1EAFA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   </w:t>
      </w:r>
      <w:proofErr w:type="gramStart"/>
      <w:r w:rsidRPr="00DF011A">
        <w:t>int[</w:t>
      </w:r>
      <w:proofErr w:type="gramEnd"/>
      <w:r w:rsidRPr="00DF011A">
        <w:t xml:space="preserve">] key56 = </w:t>
      </w:r>
      <w:proofErr w:type="spellStart"/>
      <w:r w:rsidRPr="00DF011A">
        <w:t>BitUtils.performPermutation</w:t>
      </w:r>
      <w:proofErr w:type="spellEnd"/>
      <w:r w:rsidRPr="00DF011A">
        <w:t>(</w:t>
      </w:r>
      <w:proofErr w:type="spellStart"/>
      <w:r w:rsidRPr="00DF011A">
        <w:t>keyBits</w:t>
      </w:r>
      <w:proofErr w:type="spellEnd"/>
      <w:r w:rsidRPr="00DF011A">
        <w:t>, DesTables.PC_1</w:t>
      </w:r>
      <w:proofErr w:type="gramStart"/>
      <w:r w:rsidRPr="00DF011A">
        <w:t>);</w:t>
      </w:r>
      <w:proofErr w:type="gramEnd"/>
    </w:p>
    <w:p w14:paraId="6C603150" w14:textId="77777777" w:rsidR="00DF011A" w:rsidRPr="00DF011A" w:rsidRDefault="00DF011A" w:rsidP="00DF011A">
      <w:pPr>
        <w:pStyle w:val="afa"/>
      </w:pPr>
    </w:p>
    <w:p w14:paraId="4150C89E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</w:t>
      </w:r>
      <w:r w:rsidRPr="00DF011A">
        <w:rPr>
          <w:lang w:val="ru-RU"/>
        </w:rPr>
        <w:t>// 3. Разделение на две 28-битные части (</w:t>
      </w:r>
      <w:r w:rsidRPr="00DF011A">
        <w:t>C</w:t>
      </w:r>
      <w:r w:rsidRPr="00DF011A">
        <w:rPr>
          <w:lang w:val="ru-RU"/>
        </w:rPr>
        <w:t xml:space="preserve"> и </w:t>
      </w:r>
      <w:r w:rsidRPr="00DF011A">
        <w:t>D</w:t>
      </w:r>
      <w:r w:rsidRPr="00DF011A">
        <w:rPr>
          <w:lang w:val="ru-RU"/>
        </w:rPr>
        <w:t>)</w:t>
      </w:r>
    </w:p>
    <w:p w14:paraId="532D274B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   </w:t>
      </w:r>
      <w:proofErr w:type="gramStart"/>
      <w:r w:rsidRPr="00DF011A">
        <w:t>int[</w:t>
      </w:r>
      <w:proofErr w:type="gramEnd"/>
      <w:r w:rsidRPr="00DF011A">
        <w:t xml:space="preserve">] C = </w:t>
      </w:r>
      <w:proofErr w:type="spellStart"/>
      <w:r w:rsidRPr="00DF011A">
        <w:t>Arrays.copyOfRange</w:t>
      </w:r>
      <w:proofErr w:type="spellEnd"/>
      <w:r w:rsidRPr="00DF011A">
        <w:t>(key56, 0, 28</w:t>
      </w:r>
      <w:proofErr w:type="gramStart"/>
      <w:r w:rsidRPr="00DF011A">
        <w:t>);</w:t>
      </w:r>
      <w:proofErr w:type="gramEnd"/>
    </w:p>
    <w:p w14:paraId="0649568B" w14:textId="77777777" w:rsidR="00DF011A" w:rsidRPr="00DF011A" w:rsidRDefault="00DF011A" w:rsidP="00DF011A">
      <w:pPr>
        <w:pStyle w:val="afa"/>
      </w:pPr>
      <w:r w:rsidRPr="00DF011A">
        <w:t xml:space="preserve">        </w:t>
      </w:r>
      <w:proofErr w:type="gramStart"/>
      <w:r w:rsidRPr="00DF011A">
        <w:t>int[</w:t>
      </w:r>
      <w:proofErr w:type="gramEnd"/>
      <w:r w:rsidRPr="00DF011A">
        <w:t xml:space="preserve">] D = </w:t>
      </w:r>
      <w:proofErr w:type="spellStart"/>
      <w:r w:rsidRPr="00DF011A">
        <w:t>Arrays.copyOfRange</w:t>
      </w:r>
      <w:proofErr w:type="spellEnd"/>
      <w:r w:rsidRPr="00DF011A">
        <w:t>(key56, 28, 56</w:t>
      </w:r>
      <w:proofErr w:type="gramStart"/>
      <w:r w:rsidRPr="00DF011A">
        <w:t>);</w:t>
      </w:r>
      <w:proofErr w:type="gramEnd"/>
    </w:p>
    <w:p w14:paraId="4689D45C" w14:textId="77777777" w:rsidR="00DF011A" w:rsidRPr="00DF011A" w:rsidRDefault="00DF011A" w:rsidP="00DF011A">
      <w:pPr>
        <w:pStyle w:val="afa"/>
      </w:pPr>
    </w:p>
    <w:p w14:paraId="30A49A4D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</w:t>
      </w:r>
      <w:proofErr w:type="gramStart"/>
      <w:r w:rsidRPr="00DF011A">
        <w:t>int</w:t>
      </w:r>
      <w:r w:rsidRPr="00DF011A">
        <w:rPr>
          <w:lang w:val="ru-RU"/>
        </w:rPr>
        <w:t>[][</w:t>
      </w:r>
      <w:proofErr w:type="gramEnd"/>
      <w:r w:rsidRPr="00DF011A">
        <w:rPr>
          <w:lang w:val="ru-RU"/>
        </w:rPr>
        <w:t xml:space="preserve">] </w:t>
      </w:r>
      <w:proofErr w:type="spellStart"/>
      <w:r w:rsidRPr="00DF011A">
        <w:t>roundKeys</w:t>
      </w:r>
      <w:proofErr w:type="spellEnd"/>
      <w:r w:rsidRPr="00DF011A">
        <w:rPr>
          <w:lang w:val="ru-RU"/>
        </w:rPr>
        <w:t xml:space="preserve"> = </w:t>
      </w:r>
      <w:r w:rsidRPr="00DF011A">
        <w:t>new</w:t>
      </w:r>
      <w:r w:rsidRPr="00DF011A">
        <w:rPr>
          <w:lang w:val="ru-RU"/>
        </w:rPr>
        <w:t xml:space="preserve"> </w:t>
      </w:r>
      <w:proofErr w:type="gramStart"/>
      <w:r w:rsidRPr="00DF011A">
        <w:t>int</w:t>
      </w:r>
      <w:r w:rsidRPr="00DF011A">
        <w:rPr>
          <w:lang w:val="ru-RU"/>
        </w:rPr>
        <w:t>[</w:t>
      </w:r>
      <w:proofErr w:type="gramEnd"/>
      <w:r w:rsidRPr="00DF011A">
        <w:rPr>
          <w:lang w:val="ru-RU"/>
        </w:rPr>
        <w:t>16][48</w:t>
      </w:r>
      <w:proofErr w:type="gramStart"/>
      <w:r w:rsidRPr="00DF011A">
        <w:rPr>
          <w:lang w:val="ru-RU"/>
        </w:rPr>
        <w:t>];</w:t>
      </w:r>
      <w:proofErr w:type="gramEnd"/>
    </w:p>
    <w:p w14:paraId="35C03D63" w14:textId="77777777" w:rsidR="00DF011A" w:rsidRPr="00DF011A" w:rsidRDefault="00DF011A" w:rsidP="00DF011A">
      <w:pPr>
        <w:pStyle w:val="afa"/>
        <w:rPr>
          <w:lang w:val="ru-RU"/>
        </w:rPr>
      </w:pPr>
    </w:p>
    <w:p w14:paraId="2AFFC865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   // 4. Цикл 16 раундов для генерации ключей</w:t>
      </w:r>
    </w:p>
    <w:p w14:paraId="31B7A4D5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   </w:t>
      </w:r>
      <w:r w:rsidRPr="00DF011A">
        <w:t xml:space="preserve">for (int </w:t>
      </w:r>
      <w:proofErr w:type="spellStart"/>
      <w:r w:rsidRPr="00DF011A">
        <w:t>i</w:t>
      </w:r>
      <w:proofErr w:type="spellEnd"/>
      <w:r w:rsidRPr="00DF011A">
        <w:t xml:space="preserve"> = 0; </w:t>
      </w:r>
      <w:proofErr w:type="spellStart"/>
      <w:r w:rsidRPr="00DF011A">
        <w:t>i</w:t>
      </w:r>
      <w:proofErr w:type="spellEnd"/>
      <w:r w:rsidRPr="00DF011A">
        <w:t xml:space="preserve"> &lt; 16; </w:t>
      </w:r>
      <w:proofErr w:type="spellStart"/>
      <w:r w:rsidRPr="00DF011A">
        <w:t>i</w:t>
      </w:r>
      <w:proofErr w:type="spellEnd"/>
      <w:r w:rsidRPr="00DF011A">
        <w:t>++) {</w:t>
      </w:r>
    </w:p>
    <w:p w14:paraId="6D3B468F" w14:textId="77777777" w:rsidR="00DF011A" w:rsidRPr="00DF011A" w:rsidRDefault="00DF011A" w:rsidP="00DF011A">
      <w:pPr>
        <w:pStyle w:val="afa"/>
      </w:pPr>
      <w:r w:rsidRPr="00DF011A">
        <w:t xml:space="preserve">            int shifts = </w:t>
      </w:r>
      <w:proofErr w:type="spellStart"/>
      <w:r w:rsidRPr="00DF011A">
        <w:t>DesTables.SHIFTS</w:t>
      </w:r>
      <w:proofErr w:type="spellEnd"/>
      <w:r w:rsidRPr="00DF011A">
        <w:t>[</w:t>
      </w:r>
      <w:proofErr w:type="spellStart"/>
      <w:r w:rsidRPr="00DF011A">
        <w:t>i</w:t>
      </w:r>
      <w:proofErr w:type="spellEnd"/>
      <w:proofErr w:type="gramStart"/>
      <w:r w:rsidRPr="00DF011A">
        <w:t>];</w:t>
      </w:r>
      <w:proofErr w:type="gramEnd"/>
    </w:p>
    <w:p w14:paraId="160ECB38" w14:textId="77777777" w:rsidR="00DF011A" w:rsidRPr="00DF011A" w:rsidRDefault="00DF011A" w:rsidP="00DF011A">
      <w:pPr>
        <w:pStyle w:val="afa"/>
      </w:pPr>
    </w:p>
    <w:p w14:paraId="5096F324" w14:textId="77777777" w:rsidR="00DF011A" w:rsidRPr="00DF011A" w:rsidRDefault="00DF011A" w:rsidP="00DF011A">
      <w:pPr>
        <w:pStyle w:val="afa"/>
      </w:pPr>
      <w:r w:rsidRPr="00DF011A">
        <w:t xml:space="preserve">            // 4a. </w:t>
      </w:r>
      <w:proofErr w:type="spellStart"/>
      <w:r w:rsidRPr="00DF011A">
        <w:t>Циклический</w:t>
      </w:r>
      <w:proofErr w:type="spellEnd"/>
      <w:r w:rsidRPr="00DF011A">
        <w:t xml:space="preserve"> </w:t>
      </w:r>
      <w:proofErr w:type="spellStart"/>
      <w:r w:rsidRPr="00DF011A">
        <w:t>сдвиг</w:t>
      </w:r>
      <w:proofErr w:type="spellEnd"/>
      <w:r w:rsidRPr="00DF011A">
        <w:t xml:space="preserve"> </w:t>
      </w:r>
      <w:proofErr w:type="spellStart"/>
      <w:r w:rsidRPr="00DF011A">
        <w:t>влево</w:t>
      </w:r>
      <w:proofErr w:type="spellEnd"/>
    </w:p>
    <w:p w14:paraId="49FA9713" w14:textId="77777777" w:rsidR="00DF011A" w:rsidRPr="00DF011A" w:rsidRDefault="00DF011A" w:rsidP="00DF011A">
      <w:pPr>
        <w:pStyle w:val="afa"/>
      </w:pPr>
      <w:r w:rsidRPr="00DF011A">
        <w:t xml:space="preserve">            C = </w:t>
      </w:r>
      <w:proofErr w:type="spellStart"/>
      <w:r w:rsidRPr="00DF011A">
        <w:t>BitUtils.circularShiftLeft</w:t>
      </w:r>
      <w:proofErr w:type="spellEnd"/>
      <w:r w:rsidRPr="00DF011A">
        <w:t>(C, shifts</w:t>
      </w:r>
      <w:proofErr w:type="gramStart"/>
      <w:r w:rsidRPr="00DF011A">
        <w:t>);</w:t>
      </w:r>
      <w:proofErr w:type="gramEnd"/>
    </w:p>
    <w:p w14:paraId="2D829C6E" w14:textId="77777777" w:rsidR="00DF011A" w:rsidRPr="00DF011A" w:rsidRDefault="00DF011A" w:rsidP="00DF011A">
      <w:pPr>
        <w:pStyle w:val="afa"/>
      </w:pPr>
      <w:r w:rsidRPr="00DF011A">
        <w:t xml:space="preserve">            D = </w:t>
      </w:r>
      <w:proofErr w:type="spellStart"/>
      <w:r w:rsidRPr="00DF011A">
        <w:t>BitUtils.circularShiftLeft</w:t>
      </w:r>
      <w:proofErr w:type="spellEnd"/>
      <w:r w:rsidRPr="00DF011A">
        <w:t>(D, shifts</w:t>
      </w:r>
      <w:proofErr w:type="gramStart"/>
      <w:r w:rsidRPr="00DF011A">
        <w:t>);</w:t>
      </w:r>
      <w:proofErr w:type="gramEnd"/>
    </w:p>
    <w:p w14:paraId="06B7EA5A" w14:textId="77777777" w:rsidR="00DF011A" w:rsidRPr="00DF011A" w:rsidRDefault="00DF011A" w:rsidP="00DF011A">
      <w:pPr>
        <w:pStyle w:val="afa"/>
      </w:pPr>
    </w:p>
    <w:p w14:paraId="58A62F9F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    </w:t>
      </w:r>
      <w:r w:rsidRPr="00DF011A">
        <w:rPr>
          <w:lang w:val="ru-RU"/>
        </w:rPr>
        <w:t>// 4</w:t>
      </w:r>
      <w:r w:rsidRPr="00DF011A">
        <w:t>b</w:t>
      </w:r>
      <w:r w:rsidRPr="00DF011A">
        <w:rPr>
          <w:lang w:val="ru-RU"/>
        </w:rPr>
        <w:t xml:space="preserve">. Объединение </w:t>
      </w:r>
      <w:r w:rsidRPr="00DF011A">
        <w:t>C</w:t>
      </w:r>
      <w:r w:rsidRPr="00DF011A">
        <w:rPr>
          <w:lang w:val="ru-RU"/>
        </w:rPr>
        <w:t xml:space="preserve"> и </w:t>
      </w:r>
      <w:r w:rsidRPr="00DF011A">
        <w:t>D</w:t>
      </w:r>
      <w:r w:rsidRPr="00DF011A">
        <w:rPr>
          <w:lang w:val="ru-RU"/>
        </w:rPr>
        <w:t xml:space="preserve"> (56 бит)</w:t>
      </w:r>
    </w:p>
    <w:p w14:paraId="7A7DD80D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       </w:t>
      </w:r>
      <w:proofErr w:type="gramStart"/>
      <w:r w:rsidRPr="00DF011A">
        <w:t>int[</w:t>
      </w:r>
      <w:proofErr w:type="gramEnd"/>
      <w:r w:rsidRPr="00DF011A">
        <w:t xml:space="preserve">] C_D_56 = new </w:t>
      </w:r>
      <w:proofErr w:type="gramStart"/>
      <w:r w:rsidRPr="00DF011A">
        <w:t>int[</w:t>
      </w:r>
      <w:proofErr w:type="gramEnd"/>
      <w:r w:rsidRPr="00DF011A">
        <w:t>56</w:t>
      </w:r>
      <w:proofErr w:type="gramStart"/>
      <w:r w:rsidRPr="00DF011A">
        <w:t>];</w:t>
      </w:r>
      <w:proofErr w:type="gramEnd"/>
    </w:p>
    <w:p w14:paraId="48D65D23" w14:textId="77777777" w:rsidR="00DF011A" w:rsidRPr="00DF011A" w:rsidRDefault="00DF011A" w:rsidP="00DF011A">
      <w:pPr>
        <w:pStyle w:val="afa"/>
      </w:pPr>
      <w:r w:rsidRPr="00DF011A">
        <w:t xml:space="preserve">            </w:t>
      </w:r>
      <w:proofErr w:type="spellStart"/>
      <w:r w:rsidRPr="00DF011A">
        <w:t>System.arraycopy</w:t>
      </w:r>
      <w:proofErr w:type="spellEnd"/>
      <w:r w:rsidRPr="00DF011A">
        <w:t>(C, 0, C_D_56, 0, 28</w:t>
      </w:r>
      <w:proofErr w:type="gramStart"/>
      <w:r w:rsidRPr="00DF011A">
        <w:t>);</w:t>
      </w:r>
      <w:proofErr w:type="gramEnd"/>
    </w:p>
    <w:p w14:paraId="62BFEFA3" w14:textId="77777777" w:rsidR="00DF011A" w:rsidRPr="00DF011A" w:rsidRDefault="00DF011A" w:rsidP="00DF011A">
      <w:pPr>
        <w:pStyle w:val="afa"/>
      </w:pPr>
      <w:r w:rsidRPr="00DF011A">
        <w:t xml:space="preserve">            </w:t>
      </w:r>
      <w:proofErr w:type="spellStart"/>
      <w:r w:rsidRPr="00DF011A">
        <w:t>System.arraycopy</w:t>
      </w:r>
      <w:proofErr w:type="spellEnd"/>
      <w:r w:rsidRPr="00DF011A">
        <w:t>(D, 0, C_D_56, 28, 28</w:t>
      </w:r>
      <w:proofErr w:type="gramStart"/>
      <w:r w:rsidRPr="00DF011A">
        <w:t>);</w:t>
      </w:r>
      <w:proofErr w:type="gramEnd"/>
    </w:p>
    <w:p w14:paraId="78593DF1" w14:textId="77777777" w:rsidR="00DF011A" w:rsidRPr="00DF011A" w:rsidRDefault="00DF011A" w:rsidP="00DF011A">
      <w:pPr>
        <w:pStyle w:val="afa"/>
      </w:pPr>
    </w:p>
    <w:p w14:paraId="12AA3ED0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t xml:space="preserve">            </w:t>
      </w:r>
      <w:r w:rsidRPr="00DF011A">
        <w:rPr>
          <w:lang w:val="ru-RU"/>
        </w:rPr>
        <w:t>// 4</w:t>
      </w:r>
      <w:r w:rsidRPr="00DF011A">
        <w:t>c</w:t>
      </w:r>
      <w:r w:rsidRPr="00DF011A">
        <w:rPr>
          <w:lang w:val="ru-RU"/>
        </w:rPr>
        <w:t xml:space="preserve">. Применение </w:t>
      </w:r>
      <w:r w:rsidRPr="00DF011A">
        <w:t>PC</w:t>
      </w:r>
      <w:r w:rsidRPr="00DF011A">
        <w:rPr>
          <w:lang w:val="ru-RU"/>
        </w:rPr>
        <w:t>-2 (Перестановка/Сжатие 56 -&gt; 48 бит)</w:t>
      </w:r>
    </w:p>
    <w:p w14:paraId="28387992" w14:textId="77777777" w:rsidR="00DF011A" w:rsidRPr="00DF011A" w:rsidRDefault="00DF011A" w:rsidP="00DF011A">
      <w:pPr>
        <w:pStyle w:val="afa"/>
      </w:pPr>
      <w:r w:rsidRPr="00DF011A">
        <w:rPr>
          <w:lang w:val="ru-RU"/>
        </w:rPr>
        <w:t xml:space="preserve">            </w:t>
      </w:r>
      <w:proofErr w:type="spellStart"/>
      <w:r w:rsidRPr="00DF011A">
        <w:t>roundKeys</w:t>
      </w:r>
      <w:proofErr w:type="spellEnd"/>
      <w:r w:rsidRPr="00DF011A">
        <w:t>[</w:t>
      </w:r>
      <w:proofErr w:type="spellStart"/>
      <w:r w:rsidRPr="00DF011A">
        <w:t>i</w:t>
      </w:r>
      <w:proofErr w:type="spellEnd"/>
      <w:r w:rsidRPr="00DF011A">
        <w:t xml:space="preserve">] = </w:t>
      </w:r>
      <w:proofErr w:type="spellStart"/>
      <w:r w:rsidRPr="00DF011A">
        <w:t>BitUtils.performPermutation</w:t>
      </w:r>
      <w:proofErr w:type="spellEnd"/>
      <w:r w:rsidRPr="00DF011A">
        <w:t>(C_D_56, DesTables.PC_2</w:t>
      </w:r>
      <w:proofErr w:type="gramStart"/>
      <w:r w:rsidRPr="00DF011A">
        <w:t>);</w:t>
      </w:r>
      <w:proofErr w:type="gramEnd"/>
    </w:p>
    <w:p w14:paraId="199C9EDF" w14:textId="77777777" w:rsidR="00DF011A" w:rsidRPr="00DF011A" w:rsidRDefault="00DF011A" w:rsidP="00DF011A">
      <w:pPr>
        <w:pStyle w:val="afa"/>
      </w:pPr>
      <w:r w:rsidRPr="00DF011A">
        <w:t xml:space="preserve">        }</w:t>
      </w:r>
    </w:p>
    <w:p w14:paraId="288799C5" w14:textId="77777777" w:rsidR="00DF011A" w:rsidRPr="00DF011A" w:rsidRDefault="00DF011A" w:rsidP="00DF011A">
      <w:pPr>
        <w:pStyle w:val="afa"/>
      </w:pPr>
    </w:p>
    <w:p w14:paraId="7522DC5A" w14:textId="77777777" w:rsidR="00DF011A" w:rsidRPr="00DF011A" w:rsidRDefault="00DF011A" w:rsidP="00DF011A">
      <w:pPr>
        <w:pStyle w:val="afa"/>
      </w:pPr>
      <w:r w:rsidRPr="00DF011A">
        <w:t xml:space="preserve">        return </w:t>
      </w:r>
      <w:proofErr w:type="spellStart"/>
      <w:proofErr w:type="gramStart"/>
      <w:r w:rsidRPr="00DF011A">
        <w:t>roundKeys</w:t>
      </w:r>
      <w:proofErr w:type="spellEnd"/>
      <w:r w:rsidRPr="00DF011A">
        <w:t>;</w:t>
      </w:r>
      <w:proofErr w:type="gramEnd"/>
    </w:p>
    <w:p w14:paraId="556C54F7" w14:textId="77777777" w:rsidR="00DF011A" w:rsidRPr="00DF011A" w:rsidRDefault="00DF011A" w:rsidP="00DF011A">
      <w:pPr>
        <w:pStyle w:val="afa"/>
      </w:pPr>
      <w:r w:rsidRPr="00DF011A">
        <w:t xml:space="preserve">    }</w:t>
      </w:r>
    </w:p>
    <w:p w14:paraId="6A6A281A" w14:textId="380473B4" w:rsidR="00DF011A" w:rsidRDefault="00DF011A" w:rsidP="00DF011A">
      <w:pPr>
        <w:pStyle w:val="afa"/>
      </w:pPr>
      <w:r w:rsidRPr="00DF011A">
        <w:t>}</w:t>
      </w:r>
    </w:p>
    <w:p w14:paraId="71CC0C0B" w14:textId="77777777" w:rsidR="00DF011A" w:rsidRDefault="00DF011A" w:rsidP="00DF011A">
      <w:pPr>
        <w:pStyle w:val="afa"/>
      </w:pPr>
    </w:p>
    <w:p w14:paraId="0E754C58" w14:textId="77777777" w:rsidR="00DF011A" w:rsidRDefault="00DF011A" w:rsidP="00DF011A">
      <w:pPr>
        <w:pStyle w:val="afa"/>
      </w:pPr>
    </w:p>
    <w:p w14:paraId="2DD9ECAC" w14:textId="77777777" w:rsidR="00DF011A" w:rsidRDefault="00DF011A" w:rsidP="00DF011A">
      <w:pPr>
        <w:rPr>
          <w:lang w:val="en-US"/>
        </w:rPr>
      </w:pPr>
    </w:p>
    <w:p w14:paraId="2757FA72" w14:textId="77777777" w:rsidR="00DF011A" w:rsidRPr="00DF011A" w:rsidRDefault="00DF011A" w:rsidP="00DF011A">
      <w:pPr>
        <w:rPr>
          <w:lang w:val="en-US"/>
        </w:rPr>
      </w:pPr>
    </w:p>
    <w:p w14:paraId="22D41707" w14:textId="77777777" w:rsidR="00DF011A" w:rsidRDefault="00DF011A" w:rsidP="00DF011A">
      <w:pPr>
        <w:pStyle w:val="afa"/>
      </w:pPr>
      <w:r>
        <w:t xml:space="preserve">package </w:t>
      </w:r>
      <w:proofErr w:type="spellStart"/>
      <w:proofErr w:type="gramStart"/>
      <w:r>
        <w:t>main.java.cipher.des</w:t>
      </w:r>
      <w:proofErr w:type="spellEnd"/>
      <w:r>
        <w:t>;</w:t>
      </w:r>
      <w:proofErr w:type="gramEnd"/>
    </w:p>
    <w:p w14:paraId="3D841E77" w14:textId="77777777" w:rsidR="00DF011A" w:rsidRDefault="00DF011A" w:rsidP="00DF011A">
      <w:pPr>
        <w:pStyle w:val="afa"/>
      </w:pPr>
    </w:p>
    <w:p w14:paraId="10919A8B" w14:textId="77777777" w:rsidR="00DF011A" w:rsidRDefault="00DF011A" w:rsidP="00DF011A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util.BitUtils</w:t>
      </w:r>
      <w:proofErr w:type="spellEnd"/>
      <w:proofErr w:type="gramEnd"/>
      <w:r>
        <w:t>;</w:t>
      </w:r>
    </w:p>
    <w:p w14:paraId="3CE27BC5" w14:textId="77777777" w:rsidR="00DF011A" w:rsidRPr="00DF011A" w:rsidRDefault="00DF011A" w:rsidP="00DF011A">
      <w:pPr>
        <w:pStyle w:val="afa"/>
        <w:rPr>
          <w:lang w:val="ru-RU"/>
        </w:rPr>
      </w:pPr>
      <w:r>
        <w:t>import</w:t>
      </w:r>
      <w:r w:rsidRPr="00DF011A">
        <w:rPr>
          <w:lang w:val="ru-RU"/>
        </w:rPr>
        <w:t xml:space="preserve"> </w:t>
      </w:r>
      <w:proofErr w:type="gramStart"/>
      <w:r>
        <w:t>java</w:t>
      </w:r>
      <w:r w:rsidRPr="00DF011A">
        <w:rPr>
          <w:lang w:val="ru-RU"/>
        </w:rPr>
        <w:t>.</w:t>
      </w:r>
      <w:r>
        <w:t>util</w:t>
      </w:r>
      <w:proofErr w:type="gramEnd"/>
      <w:r w:rsidRPr="00DF011A">
        <w:rPr>
          <w:lang w:val="ru-RU"/>
        </w:rPr>
        <w:t>.</w:t>
      </w:r>
      <w:proofErr w:type="gramStart"/>
      <w:r>
        <w:t>Arrays</w:t>
      </w:r>
      <w:r w:rsidRPr="00DF011A">
        <w:rPr>
          <w:lang w:val="ru-RU"/>
        </w:rPr>
        <w:t>;</w:t>
      </w:r>
      <w:proofErr w:type="gramEnd"/>
    </w:p>
    <w:p w14:paraId="57B31406" w14:textId="77777777" w:rsidR="00DF011A" w:rsidRPr="00DF011A" w:rsidRDefault="00DF011A" w:rsidP="00DF011A">
      <w:pPr>
        <w:pStyle w:val="afa"/>
        <w:rPr>
          <w:lang w:val="ru-RU"/>
        </w:rPr>
      </w:pPr>
    </w:p>
    <w:p w14:paraId="0C1413C2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>/**</w:t>
      </w:r>
    </w:p>
    <w:p w14:paraId="7946AA54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* Реализация алгоритма </w:t>
      </w:r>
      <w:r>
        <w:t>DES</w:t>
      </w:r>
      <w:r w:rsidRPr="00DF011A">
        <w:rPr>
          <w:lang w:val="ru-RU"/>
        </w:rPr>
        <w:t xml:space="preserve"> для одного блока (64-бит).</w:t>
      </w:r>
    </w:p>
    <w:p w14:paraId="270142D7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</w:t>
      </w:r>
      <w:r>
        <w:t>*/</w:t>
      </w:r>
    </w:p>
    <w:p w14:paraId="766E025A" w14:textId="77777777" w:rsidR="00DF011A" w:rsidRDefault="00DF011A" w:rsidP="00DF011A">
      <w:pPr>
        <w:pStyle w:val="afa"/>
      </w:pPr>
      <w:r>
        <w:t xml:space="preserve">public class </w:t>
      </w:r>
      <w:proofErr w:type="spellStart"/>
      <w:r>
        <w:t>DESCore</w:t>
      </w:r>
      <w:proofErr w:type="spellEnd"/>
      <w:r>
        <w:t xml:space="preserve"> {</w:t>
      </w:r>
    </w:p>
    <w:p w14:paraId="755D2523" w14:textId="77777777" w:rsidR="00DF011A" w:rsidRDefault="00DF011A" w:rsidP="00DF011A">
      <w:pPr>
        <w:pStyle w:val="afa"/>
      </w:pPr>
      <w:r>
        <w:t xml:space="preserve">    /**</w:t>
      </w:r>
    </w:p>
    <w:p w14:paraId="1166A608" w14:textId="77777777" w:rsidR="00DF011A" w:rsidRDefault="00DF011A" w:rsidP="00DF011A">
      <w:pPr>
        <w:pStyle w:val="afa"/>
      </w:pPr>
      <w:r>
        <w:t xml:space="preserve">     *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Фейстеля</w:t>
      </w:r>
      <w:proofErr w:type="spellEnd"/>
      <w:r>
        <w:t xml:space="preserve"> </w:t>
      </w:r>
      <w:proofErr w:type="gramStart"/>
      <w:r>
        <w:t>f(</w:t>
      </w:r>
      <w:proofErr w:type="gramEnd"/>
      <w:r>
        <w:t>R, K).</w:t>
      </w:r>
    </w:p>
    <w:p w14:paraId="29FC2D31" w14:textId="77777777" w:rsidR="00DF011A" w:rsidRDefault="00DF011A" w:rsidP="00DF011A">
      <w:pPr>
        <w:pStyle w:val="afa"/>
      </w:pPr>
      <w:r>
        <w:t xml:space="preserve">     */</w:t>
      </w:r>
    </w:p>
    <w:p w14:paraId="4A5E71B0" w14:textId="77777777" w:rsidR="00DF011A" w:rsidRDefault="00DF011A" w:rsidP="00DF011A">
      <w:pPr>
        <w:pStyle w:val="afa"/>
      </w:pPr>
      <w:r>
        <w:t xml:space="preserve">    private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feistelFunction</w:t>
      </w:r>
      <w:proofErr w:type="spellEnd"/>
      <w:r>
        <w:t>(</w:t>
      </w:r>
      <w:proofErr w:type="gramStart"/>
      <w:r>
        <w:t>int[</w:t>
      </w:r>
      <w:proofErr w:type="gramEnd"/>
      <w:r>
        <w:t xml:space="preserve">] R, </w:t>
      </w:r>
      <w:proofErr w:type="gramStart"/>
      <w:r>
        <w:t>int[</w:t>
      </w:r>
      <w:proofErr w:type="gramEnd"/>
      <w:r>
        <w:t xml:space="preserve">] </w:t>
      </w:r>
      <w:proofErr w:type="gramStart"/>
      <w:r>
        <w:t>K) {</w:t>
      </w:r>
      <w:proofErr w:type="gramEnd"/>
    </w:p>
    <w:p w14:paraId="243C5251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expandedR</w:t>
      </w:r>
      <w:proofErr w:type="spellEnd"/>
      <w:r>
        <w:t xml:space="preserve"> = </w:t>
      </w:r>
      <w:proofErr w:type="spellStart"/>
      <w:r>
        <w:t>BitUtils.performPermutation</w:t>
      </w:r>
      <w:proofErr w:type="spellEnd"/>
      <w:r>
        <w:t xml:space="preserve">(R, </w:t>
      </w:r>
      <w:proofErr w:type="spellStart"/>
      <w:r>
        <w:t>DesTables.E</w:t>
      </w:r>
      <w:proofErr w:type="spellEnd"/>
      <w:proofErr w:type="gramStart"/>
      <w:r>
        <w:t>);</w:t>
      </w:r>
      <w:proofErr w:type="gramEnd"/>
    </w:p>
    <w:p w14:paraId="392EBE0D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xored</w:t>
      </w:r>
      <w:proofErr w:type="spellEnd"/>
      <w:r>
        <w:t xml:space="preserve"> = </w:t>
      </w:r>
      <w:proofErr w:type="spellStart"/>
      <w:proofErr w:type="gramStart"/>
      <w:r>
        <w:t>BitUtils.xor</w:t>
      </w:r>
      <w:proofErr w:type="spellEnd"/>
      <w:r>
        <w:t>(</w:t>
      </w:r>
      <w:proofErr w:type="spellStart"/>
      <w:proofErr w:type="gramEnd"/>
      <w:r>
        <w:t>expandedR</w:t>
      </w:r>
      <w:proofErr w:type="spellEnd"/>
      <w:r>
        <w:t>, K</w:t>
      </w:r>
      <w:proofErr w:type="gramStart"/>
      <w:r>
        <w:t>);</w:t>
      </w:r>
      <w:proofErr w:type="gramEnd"/>
    </w:p>
    <w:p w14:paraId="513DBD48" w14:textId="77777777" w:rsidR="00DF011A" w:rsidRDefault="00DF011A" w:rsidP="00DF011A">
      <w:pPr>
        <w:pStyle w:val="afa"/>
      </w:pPr>
    </w:p>
    <w:p w14:paraId="489354B6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sBoxOutput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32</w:t>
      </w:r>
      <w:proofErr w:type="gramStart"/>
      <w:r>
        <w:t>];</w:t>
      </w:r>
      <w:proofErr w:type="gramEnd"/>
    </w:p>
    <w:p w14:paraId="5725B6FD" w14:textId="77777777" w:rsidR="00DF011A" w:rsidRDefault="00DF011A" w:rsidP="00DF011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CE9DED3" w14:textId="77777777" w:rsidR="00DF011A" w:rsidRDefault="00DF011A" w:rsidP="00DF011A">
      <w:pPr>
        <w:pStyle w:val="afa"/>
      </w:pPr>
      <w:r>
        <w:t xml:space="preserve">            </w:t>
      </w:r>
      <w:proofErr w:type="gramStart"/>
      <w:r>
        <w:t>int[</w:t>
      </w:r>
      <w:proofErr w:type="gramEnd"/>
      <w:r>
        <w:t xml:space="preserve">] block6 = </w:t>
      </w:r>
      <w:proofErr w:type="spellStart"/>
      <w:r>
        <w:t>Arrays.copyOfRange</w:t>
      </w:r>
      <w:proofErr w:type="spellEnd"/>
      <w:r>
        <w:t>(</w:t>
      </w:r>
      <w:proofErr w:type="spellStart"/>
      <w:r>
        <w:t>xored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* 6, (</w:t>
      </w:r>
      <w:proofErr w:type="spellStart"/>
      <w:r>
        <w:t>i</w:t>
      </w:r>
      <w:proofErr w:type="spellEnd"/>
      <w:r>
        <w:t xml:space="preserve"> + 1) * 6</w:t>
      </w:r>
      <w:proofErr w:type="gramStart"/>
      <w:r>
        <w:t>);</w:t>
      </w:r>
      <w:proofErr w:type="gramEnd"/>
    </w:p>
    <w:p w14:paraId="13163978" w14:textId="77777777" w:rsidR="00DF011A" w:rsidRDefault="00DF011A" w:rsidP="00DF011A">
      <w:pPr>
        <w:pStyle w:val="afa"/>
      </w:pPr>
      <w:r>
        <w:t xml:space="preserve">            int row = (block6[0] &lt;&lt; 1) | block6[5</w:t>
      </w:r>
      <w:proofErr w:type="gramStart"/>
      <w:r>
        <w:t>];</w:t>
      </w:r>
      <w:proofErr w:type="gramEnd"/>
    </w:p>
    <w:p w14:paraId="56A76AE3" w14:textId="77777777" w:rsidR="00DF011A" w:rsidRDefault="00DF011A" w:rsidP="00DF011A">
      <w:pPr>
        <w:pStyle w:val="afa"/>
      </w:pPr>
      <w:r>
        <w:t xml:space="preserve">            int col = (block6[1] &lt;&lt; 3) | (block6[2] &lt;&lt; 2) | (block6[3] &lt;&lt; 1) | block6[4</w:t>
      </w:r>
      <w:proofErr w:type="gramStart"/>
      <w:r>
        <w:t>];</w:t>
      </w:r>
      <w:proofErr w:type="gramEnd"/>
    </w:p>
    <w:p w14:paraId="6FBC6C71" w14:textId="77777777" w:rsidR="00DF011A" w:rsidRDefault="00DF011A" w:rsidP="00DF011A">
      <w:pPr>
        <w:pStyle w:val="afa"/>
      </w:pPr>
      <w:r>
        <w:t xml:space="preserve">            int </w:t>
      </w:r>
      <w:proofErr w:type="spellStart"/>
      <w:r>
        <w:t>sValue</w:t>
      </w:r>
      <w:proofErr w:type="spellEnd"/>
      <w:r>
        <w:t xml:space="preserve"> = </w:t>
      </w:r>
      <w:proofErr w:type="spellStart"/>
      <w:r>
        <w:t>DesTables.S_BOX</w:t>
      </w:r>
      <w:proofErr w:type="spellEnd"/>
      <w:r>
        <w:t>[</w:t>
      </w:r>
      <w:proofErr w:type="spellStart"/>
      <w:r>
        <w:t>i</w:t>
      </w:r>
      <w:proofErr w:type="spellEnd"/>
      <w:r>
        <w:t>][row][col</w:t>
      </w:r>
      <w:proofErr w:type="gramStart"/>
      <w:r>
        <w:t>];</w:t>
      </w:r>
      <w:proofErr w:type="gramEnd"/>
    </w:p>
    <w:p w14:paraId="2A990D0F" w14:textId="77777777" w:rsidR="00DF011A" w:rsidRDefault="00DF011A" w:rsidP="00DF011A">
      <w:pPr>
        <w:pStyle w:val="afa"/>
      </w:pPr>
      <w:r>
        <w:t xml:space="preserve">            for (int j = 0; j &lt; 4;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4C96C267" w14:textId="77777777" w:rsidR="00DF011A" w:rsidRDefault="00DF011A" w:rsidP="00DF011A">
      <w:pPr>
        <w:pStyle w:val="afa"/>
      </w:pPr>
      <w:r>
        <w:t xml:space="preserve">                </w:t>
      </w:r>
      <w:proofErr w:type="spellStart"/>
      <w:proofErr w:type="gramStart"/>
      <w:r>
        <w:t>sBoxOutput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* 4 + j] = (</w:t>
      </w:r>
      <w:proofErr w:type="spellStart"/>
      <w:r>
        <w:t>sValue</w:t>
      </w:r>
      <w:proofErr w:type="spellEnd"/>
      <w:r>
        <w:t xml:space="preserve"> &gt;&gt; (3 - j)) &amp; </w:t>
      </w:r>
      <w:proofErr w:type="gramStart"/>
      <w:r>
        <w:t>1;</w:t>
      </w:r>
      <w:proofErr w:type="gramEnd"/>
    </w:p>
    <w:p w14:paraId="4EACCDF9" w14:textId="77777777" w:rsidR="00DF011A" w:rsidRDefault="00DF011A" w:rsidP="00DF011A">
      <w:pPr>
        <w:pStyle w:val="afa"/>
      </w:pPr>
      <w:r>
        <w:t xml:space="preserve">            }</w:t>
      </w:r>
    </w:p>
    <w:p w14:paraId="56669A27" w14:textId="77777777" w:rsidR="00DF011A" w:rsidRDefault="00DF011A" w:rsidP="00DF011A">
      <w:pPr>
        <w:pStyle w:val="afa"/>
      </w:pPr>
      <w:r>
        <w:t xml:space="preserve">        }</w:t>
      </w:r>
    </w:p>
    <w:p w14:paraId="3934BC0F" w14:textId="77777777" w:rsidR="00DF011A" w:rsidRDefault="00DF011A" w:rsidP="00DF011A">
      <w:pPr>
        <w:pStyle w:val="afa"/>
      </w:pPr>
      <w:r>
        <w:t xml:space="preserve">        return </w:t>
      </w:r>
      <w:proofErr w:type="spellStart"/>
      <w:r>
        <w:t>BitUtils.performPermutation</w:t>
      </w:r>
      <w:proofErr w:type="spellEnd"/>
      <w:r>
        <w:t>(</w:t>
      </w:r>
      <w:proofErr w:type="spellStart"/>
      <w:r>
        <w:t>sBoxOutput</w:t>
      </w:r>
      <w:proofErr w:type="spellEnd"/>
      <w:r>
        <w:t xml:space="preserve">, </w:t>
      </w:r>
      <w:proofErr w:type="spellStart"/>
      <w:r>
        <w:t>DesTables.P</w:t>
      </w:r>
      <w:proofErr w:type="spellEnd"/>
      <w:proofErr w:type="gramStart"/>
      <w:r>
        <w:t>);</w:t>
      </w:r>
      <w:proofErr w:type="gramEnd"/>
    </w:p>
    <w:p w14:paraId="371F68E3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</w:t>
      </w:r>
      <w:r w:rsidRPr="00DF011A">
        <w:rPr>
          <w:lang w:val="ru-RU"/>
        </w:rPr>
        <w:t>}</w:t>
      </w:r>
    </w:p>
    <w:p w14:paraId="4B079359" w14:textId="77777777" w:rsidR="00DF011A" w:rsidRPr="00DF011A" w:rsidRDefault="00DF011A" w:rsidP="00DF011A">
      <w:pPr>
        <w:pStyle w:val="afa"/>
        <w:rPr>
          <w:lang w:val="ru-RU"/>
        </w:rPr>
      </w:pPr>
    </w:p>
    <w:p w14:paraId="7CAC90B9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/**</w:t>
      </w:r>
    </w:p>
    <w:p w14:paraId="03390FC8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Шифрование и дешифрование одного блока (64 бита).</w:t>
      </w:r>
    </w:p>
    <w:p w14:paraId="3F1F27D3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r>
        <w:t>data</w:t>
      </w:r>
      <w:r w:rsidRPr="00DF011A">
        <w:rPr>
          <w:lang w:val="ru-RU"/>
        </w:rPr>
        <w:t>64     блок данных (8 байт)</w:t>
      </w:r>
    </w:p>
    <w:p w14:paraId="29479E07" w14:textId="77777777" w:rsidR="00DF011A" w:rsidRPr="00DF011A" w:rsidRDefault="00DF011A" w:rsidP="00DF011A">
      <w:pPr>
        <w:pStyle w:val="afa"/>
        <w:rPr>
          <w:lang w:val="ru-RU"/>
        </w:rPr>
      </w:pPr>
      <w:r w:rsidRPr="00DF011A">
        <w:rPr>
          <w:lang w:val="ru-RU"/>
        </w:rPr>
        <w:t xml:space="preserve">     * @</w:t>
      </w:r>
      <w:r>
        <w:t>param</w:t>
      </w:r>
      <w:r w:rsidRPr="00DF011A">
        <w:rPr>
          <w:lang w:val="ru-RU"/>
        </w:rPr>
        <w:t xml:space="preserve"> </w:t>
      </w:r>
      <w:proofErr w:type="spellStart"/>
      <w:proofErr w:type="gramStart"/>
      <w:r>
        <w:t>roundKeys</w:t>
      </w:r>
      <w:proofErr w:type="spellEnd"/>
      <w:r w:rsidRPr="00DF011A">
        <w:rPr>
          <w:lang w:val="ru-RU"/>
        </w:rPr>
        <w:t xml:space="preserve">  16</w:t>
      </w:r>
      <w:proofErr w:type="gramEnd"/>
      <w:r w:rsidRPr="00DF011A">
        <w:rPr>
          <w:lang w:val="ru-RU"/>
        </w:rPr>
        <w:t xml:space="preserve"> раундовых ключей по 48 бит</w:t>
      </w:r>
    </w:p>
    <w:p w14:paraId="3B862AE4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</w:t>
      </w:r>
      <w:r>
        <w:t xml:space="preserve">* @return </w:t>
      </w:r>
      <w:proofErr w:type="spellStart"/>
      <w:r>
        <w:t>зашифрованный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(8 </w:t>
      </w:r>
      <w:proofErr w:type="spellStart"/>
      <w:r>
        <w:t>байт</w:t>
      </w:r>
      <w:proofErr w:type="spellEnd"/>
      <w:r>
        <w:t>)</w:t>
      </w:r>
    </w:p>
    <w:p w14:paraId="25283716" w14:textId="77777777" w:rsidR="00DF011A" w:rsidRDefault="00DF011A" w:rsidP="00DF011A">
      <w:pPr>
        <w:pStyle w:val="afa"/>
      </w:pPr>
      <w:r>
        <w:t xml:space="preserve">     */</w:t>
      </w:r>
    </w:p>
    <w:p w14:paraId="12D5FAB2" w14:textId="77777777" w:rsidR="00DF011A" w:rsidRDefault="00DF011A" w:rsidP="00DF011A">
      <w:pPr>
        <w:pStyle w:val="afa"/>
      </w:pPr>
      <w:r>
        <w:t xml:space="preserve">    public static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 xml:space="preserve">] data64,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roundKeys</w:t>
      </w:r>
      <w:proofErr w:type="spellEnd"/>
      <w:r>
        <w:t>) {</w:t>
      </w:r>
    </w:p>
    <w:p w14:paraId="35FF3EE1" w14:textId="77777777" w:rsidR="00DF011A" w:rsidRDefault="00DF011A" w:rsidP="00DF011A">
      <w:pPr>
        <w:pStyle w:val="afa"/>
      </w:pPr>
      <w:r>
        <w:t xml:space="preserve">        if (</w:t>
      </w:r>
      <w:proofErr w:type="gramStart"/>
      <w:r>
        <w:t>data64.length !</w:t>
      </w:r>
      <w:proofErr w:type="gramEnd"/>
      <w:r>
        <w:t xml:space="preserve">= </w:t>
      </w:r>
      <w:proofErr w:type="gramStart"/>
      <w:r>
        <w:t>8) {</w:t>
      </w:r>
      <w:proofErr w:type="gramEnd"/>
    </w:p>
    <w:p w14:paraId="1C1C0AC4" w14:textId="77777777" w:rsidR="00DF011A" w:rsidRDefault="00DF011A" w:rsidP="00DF011A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64-битным (8 </w:t>
      </w:r>
      <w:proofErr w:type="spellStart"/>
      <w:r>
        <w:t>байтов</w:t>
      </w:r>
      <w:proofErr w:type="spellEnd"/>
      <w:r>
        <w:t>)."</w:t>
      </w:r>
      <w:proofErr w:type="gramStart"/>
      <w:r>
        <w:t>);</w:t>
      </w:r>
      <w:proofErr w:type="gramEnd"/>
    </w:p>
    <w:p w14:paraId="7AD5D08D" w14:textId="77777777" w:rsidR="00DF011A" w:rsidRDefault="00DF011A" w:rsidP="00DF011A">
      <w:pPr>
        <w:pStyle w:val="afa"/>
      </w:pPr>
      <w:r>
        <w:t xml:space="preserve">        }</w:t>
      </w:r>
    </w:p>
    <w:p w14:paraId="77AE98C5" w14:textId="77777777" w:rsidR="00DF011A" w:rsidRDefault="00DF011A" w:rsidP="00DF011A">
      <w:pPr>
        <w:pStyle w:val="afa"/>
      </w:pPr>
    </w:p>
    <w:p w14:paraId="0027BEF9" w14:textId="77777777" w:rsidR="00DF011A" w:rsidRDefault="00DF011A" w:rsidP="00DF011A">
      <w:pPr>
        <w:pStyle w:val="afa"/>
      </w:pPr>
      <w:r>
        <w:t xml:space="preserve">        // 1. </w:t>
      </w:r>
      <w:proofErr w:type="spellStart"/>
      <w:r>
        <w:t>Начальная</w:t>
      </w:r>
      <w:proofErr w:type="spellEnd"/>
      <w:r>
        <w:t xml:space="preserve"> </w:t>
      </w:r>
      <w:proofErr w:type="spellStart"/>
      <w:r>
        <w:t>перестановка</w:t>
      </w:r>
      <w:proofErr w:type="spellEnd"/>
    </w:p>
    <w:p w14:paraId="0FD5FE3F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dataBits</w:t>
      </w:r>
      <w:proofErr w:type="spellEnd"/>
      <w:r>
        <w:t xml:space="preserve"> = </w:t>
      </w:r>
      <w:proofErr w:type="spellStart"/>
      <w:r>
        <w:t>BitUtils.byteArrayToBitArray</w:t>
      </w:r>
      <w:proofErr w:type="spellEnd"/>
      <w:r>
        <w:t>(data64</w:t>
      </w:r>
      <w:proofErr w:type="gramStart"/>
      <w:r>
        <w:t>);</w:t>
      </w:r>
      <w:proofErr w:type="gramEnd"/>
    </w:p>
    <w:p w14:paraId="1F877BAD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permutedData</w:t>
      </w:r>
      <w:proofErr w:type="spellEnd"/>
      <w:r>
        <w:t xml:space="preserve"> = </w:t>
      </w:r>
      <w:proofErr w:type="spellStart"/>
      <w:r>
        <w:t>BitUtils.performPermutation</w:t>
      </w:r>
      <w:proofErr w:type="spellEnd"/>
      <w:r>
        <w:t>(</w:t>
      </w:r>
      <w:proofErr w:type="spellStart"/>
      <w:r>
        <w:t>dataBits</w:t>
      </w:r>
      <w:proofErr w:type="spellEnd"/>
      <w:r>
        <w:t xml:space="preserve">, </w:t>
      </w:r>
      <w:proofErr w:type="spellStart"/>
      <w:r>
        <w:t>DesTables.IP</w:t>
      </w:r>
      <w:proofErr w:type="spellEnd"/>
      <w:proofErr w:type="gramStart"/>
      <w:r>
        <w:t>);</w:t>
      </w:r>
      <w:proofErr w:type="gramEnd"/>
    </w:p>
    <w:p w14:paraId="2BA053F4" w14:textId="77777777" w:rsidR="00DF011A" w:rsidRDefault="00DF011A" w:rsidP="00DF011A">
      <w:pPr>
        <w:pStyle w:val="afa"/>
      </w:pPr>
    </w:p>
    <w:p w14:paraId="40C174DB" w14:textId="77777777" w:rsidR="00DF011A" w:rsidRPr="00DF011A" w:rsidRDefault="00DF011A" w:rsidP="00DF011A">
      <w:pPr>
        <w:pStyle w:val="afa"/>
        <w:rPr>
          <w:lang w:val="ru-RU"/>
        </w:rPr>
      </w:pPr>
      <w:r>
        <w:t xml:space="preserve">        </w:t>
      </w:r>
      <w:r w:rsidRPr="00DF011A">
        <w:rPr>
          <w:lang w:val="ru-RU"/>
        </w:rPr>
        <w:t>// 2. Делим на левую и правую части</w:t>
      </w:r>
    </w:p>
    <w:p w14:paraId="58ACDEC2" w14:textId="77777777" w:rsidR="00DF011A" w:rsidRDefault="00DF011A" w:rsidP="00DF011A">
      <w:pPr>
        <w:pStyle w:val="afa"/>
      </w:pPr>
      <w:r w:rsidRPr="00DF011A">
        <w:rPr>
          <w:lang w:val="ru-RU"/>
        </w:rPr>
        <w:t xml:space="preserve">        </w:t>
      </w:r>
      <w:proofErr w:type="gramStart"/>
      <w:r>
        <w:t>int[</w:t>
      </w:r>
      <w:proofErr w:type="gramEnd"/>
      <w:r>
        <w:t xml:space="preserve">] L = </w:t>
      </w:r>
      <w:proofErr w:type="spellStart"/>
      <w:r>
        <w:t>Arrays.copyOfRange</w:t>
      </w:r>
      <w:proofErr w:type="spellEnd"/>
      <w:r>
        <w:t>(</w:t>
      </w:r>
      <w:proofErr w:type="spellStart"/>
      <w:r>
        <w:t>permutedData</w:t>
      </w:r>
      <w:proofErr w:type="spellEnd"/>
      <w:r>
        <w:t>, 0, 32</w:t>
      </w:r>
      <w:proofErr w:type="gramStart"/>
      <w:r>
        <w:t>);</w:t>
      </w:r>
      <w:proofErr w:type="gramEnd"/>
    </w:p>
    <w:p w14:paraId="7AEA9336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R = </w:t>
      </w:r>
      <w:proofErr w:type="spellStart"/>
      <w:r>
        <w:t>Arrays.copyOfRange</w:t>
      </w:r>
      <w:proofErr w:type="spellEnd"/>
      <w:r>
        <w:t>(</w:t>
      </w:r>
      <w:proofErr w:type="spellStart"/>
      <w:r>
        <w:t>permutedData</w:t>
      </w:r>
      <w:proofErr w:type="spellEnd"/>
      <w:r>
        <w:t>, 32, 64</w:t>
      </w:r>
      <w:proofErr w:type="gramStart"/>
      <w:r>
        <w:t>);</w:t>
      </w:r>
      <w:proofErr w:type="gramEnd"/>
    </w:p>
    <w:p w14:paraId="141E7D8C" w14:textId="77777777" w:rsidR="00DF011A" w:rsidRDefault="00DF011A" w:rsidP="00DF011A">
      <w:pPr>
        <w:pStyle w:val="afa"/>
      </w:pPr>
    </w:p>
    <w:p w14:paraId="70C3324F" w14:textId="77777777" w:rsidR="00DF011A" w:rsidRDefault="00DF011A" w:rsidP="00DF011A">
      <w:pPr>
        <w:pStyle w:val="afa"/>
      </w:pPr>
      <w:r>
        <w:t xml:space="preserve">        // 3. 16 </w:t>
      </w:r>
      <w:proofErr w:type="spellStart"/>
      <w:r>
        <w:t>раундов</w:t>
      </w:r>
      <w:proofErr w:type="spellEnd"/>
    </w:p>
    <w:p w14:paraId="0B6DE15C" w14:textId="77777777" w:rsidR="00DF011A" w:rsidRDefault="00DF011A" w:rsidP="00DF011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{</w:t>
      </w:r>
    </w:p>
    <w:p w14:paraId="116B4630" w14:textId="77777777" w:rsidR="00DF011A" w:rsidRDefault="00DF011A" w:rsidP="00DF011A">
      <w:pPr>
        <w:pStyle w:val="afa"/>
      </w:pPr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Lnext</w:t>
      </w:r>
      <w:proofErr w:type="spellEnd"/>
      <w:r>
        <w:t xml:space="preserve"> = </w:t>
      </w:r>
      <w:proofErr w:type="gramStart"/>
      <w:r>
        <w:t>R;</w:t>
      </w:r>
      <w:proofErr w:type="gramEnd"/>
    </w:p>
    <w:p w14:paraId="5B706904" w14:textId="77777777" w:rsidR="00DF011A" w:rsidRDefault="00DF011A" w:rsidP="00DF011A">
      <w:pPr>
        <w:pStyle w:val="afa"/>
      </w:pPr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Rnext</w:t>
      </w:r>
      <w:proofErr w:type="spellEnd"/>
      <w:r>
        <w:t xml:space="preserve"> = </w:t>
      </w:r>
      <w:proofErr w:type="spellStart"/>
      <w:proofErr w:type="gramStart"/>
      <w:r>
        <w:t>BitUtils.xor</w:t>
      </w:r>
      <w:proofErr w:type="spellEnd"/>
      <w:r>
        <w:t>(</w:t>
      </w:r>
      <w:proofErr w:type="gramEnd"/>
      <w:r>
        <w:t xml:space="preserve">L, </w:t>
      </w:r>
      <w:proofErr w:type="spellStart"/>
      <w:proofErr w:type="gramStart"/>
      <w:r>
        <w:t>feistelFunction</w:t>
      </w:r>
      <w:proofErr w:type="spellEnd"/>
      <w:r>
        <w:t>(</w:t>
      </w:r>
      <w:proofErr w:type="gramEnd"/>
      <w:r>
        <w:t xml:space="preserve">R, </w:t>
      </w:r>
      <w:proofErr w:type="spellStart"/>
      <w:r>
        <w:t>roundKeys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proofErr w:type="gramStart"/>
      <w:r>
        <w:t>);</w:t>
      </w:r>
      <w:proofErr w:type="gramEnd"/>
    </w:p>
    <w:p w14:paraId="0279A688" w14:textId="77777777" w:rsidR="00DF011A" w:rsidRDefault="00DF011A" w:rsidP="00DF011A">
      <w:pPr>
        <w:pStyle w:val="afa"/>
      </w:pPr>
      <w:r>
        <w:t xml:space="preserve">            L = </w:t>
      </w:r>
      <w:proofErr w:type="spellStart"/>
      <w:proofErr w:type="gramStart"/>
      <w:r>
        <w:t>Lnext</w:t>
      </w:r>
      <w:proofErr w:type="spellEnd"/>
      <w:r>
        <w:t>;</w:t>
      </w:r>
      <w:proofErr w:type="gramEnd"/>
    </w:p>
    <w:p w14:paraId="0FF66E59" w14:textId="77777777" w:rsidR="00DF011A" w:rsidRDefault="00DF011A" w:rsidP="00DF011A">
      <w:pPr>
        <w:pStyle w:val="afa"/>
      </w:pPr>
      <w:r>
        <w:t xml:space="preserve">            R = </w:t>
      </w:r>
      <w:proofErr w:type="spellStart"/>
      <w:proofErr w:type="gramStart"/>
      <w:r>
        <w:t>Rnext</w:t>
      </w:r>
      <w:proofErr w:type="spellEnd"/>
      <w:r>
        <w:t>;</w:t>
      </w:r>
      <w:proofErr w:type="gramEnd"/>
    </w:p>
    <w:p w14:paraId="7BF415FC" w14:textId="77777777" w:rsidR="00DF011A" w:rsidRDefault="00DF011A" w:rsidP="00DF011A">
      <w:pPr>
        <w:pStyle w:val="afa"/>
      </w:pPr>
      <w:r>
        <w:t xml:space="preserve">        }</w:t>
      </w:r>
    </w:p>
    <w:p w14:paraId="5DFC6A98" w14:textId="77777777" w:rsidR="00DF011A" w:rsidRDefault="00DF011A" w:rsidP="00DF011A">
      <w:pPr>
        <w:pStyle w:val="afa"/>
      </w:pPr>
    </w:p>
    <w:p w14:paraId="37922169" w14:textId="77777777" w:rsidR="00DF011A" w:rsidRDefault="00DF011A" w:rsidP="00DF011A">
      <w:pPr>
        <w:pStyle w:val="afa"/>
      </w:pPr>
      <w:r>
        <w:t xml:space="preserve">        // 4. </w:t>
      </w:r>
      <w:proofErr w:type="spellStart"/>
      <w:r>
        <w:t>Объединение</w:t>
      </w:r>
      <w:proofErr w:type="spellEnd"/>
      <w:r>
        <w:t xml:space="preserve"> R16||L16</w:t>
      </w:r>
    </w:p>
    <w:p w14:paraId="7C188AF6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preFinalData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64</w:t>
      </w:r>
      <w:proofErr w:type="gramStart"/>
      <w:r>
        <w:t>];</w:t>
      </w:r>
      <w:proofErr w:type="gramEnd"/>
    </w:p>
    <w:p w14:paraId="54980D0E" w14:textId="77777777" w:rsidR="00DF011A" w:rsidRDefault="00DF011A" w:rsidP="00DF011A">
      <w:pPr>
        <w:pStyle w:val="afa"/>
      </w:pPr>
      <w:r>
        <w:t xml:space="preserve">        </w:t>
      </w:r>
      <w:proofErr w:type="spellStart"/>
      <w:r>
        <w:t>System.arraycopy</w:t>
      </w:r>
      <w:proofErr w:type="spellEnd"/>
      <w:r>
        <w:t xml:space="preserve">(R, 0, </w:t>
      </w:r>
      <w:proofErr w:type="spellStart"/>
      <w:r>
        <w:t>preFinalData</w:t>
      </w:r>
      <w:proofErr w:type="spellEnd"/>
      <w:r>
        <w:t>, 0, 32</w:t>
      </w:r>
      <w:proofErr w:type="gramStart"/>
      <w:r>
        <w:t>);</w:t>
      </w:r>
      <w:proofErr w:type="gramEnd"/>
    </w:p>
    <w:p w14:paraId="6839BE81" w14:textId="77777777" w:rsidR="00DF011A" w:rsidRDefault="00DF011A" w:rsidP="00DF011A">
      <w:pPr>
        <w:pStyle w:val="afa"/>
      </w:pPr>
      <w:r>
        <w:lastRenderedPageBreak/>
        <w:t xml:space="preserve">        </w:t>
      </w:r>
      <w:proofErr w:type="spellStart"/>
      <w:r>
        <w:t>System.arraycopy</w:t>
      </w:r>
      <w:proofErr w:type="spellEnd"/>
      <w:r>
        <w:t xml:space="preserve">(L, 0, </w:t>
      </w:r>
      <w:proofErr w:type="spellStart"/>
      <w:r>
        <w:t>preFinalData</w:t>
      </w:r>
      <w:proofErr w:type="spellEnd"/>
      <w:r>
        <w:t>, 32, 32</w:t>
      </w:r>
      <w:proofErr w:type="gramStart"/>
      <w:r>
        <w:t>);</w:t>
      </w:r>
      <w:proofErr w:type="gramEnd"/>
    </w:p>
    <w:p w14:paraId="0A4E54B3" w14:textId="77777777" w:rsidR="00DF011A" w:rsidRDefault="00DF011A" w:rsidP="00DF011A">
      <w:pPr>
        <w:pStyle w:val="afa"/>
      </w:pPr>
    </w:p>
    <w:p w14:paraId="7A1417D6" w14:textId="77777777" w:rsidR="00DF011A" w:rsidRDefault="00DF011A" w:rsidP="00DF011A">
      <w:pPr>
        <w:pStyle w:val="afa"/>
      </w:pPr>
      <w:r>
        <w:t xml:space="preserve">        // 5. </w:t>
      </w:r>
      <w:proofErr w:type="spellStart"/>
      <w:r>
        <w:t>Конечная</w:t>
      </w:r>
      <w:proofErr w:type="spellEnd"/>
      <w:r>
        <w:t xml:space="preserve"> </w:t>
      </w:r>
      <w:proofErr w:type="spellStart"/>
      <w:r>
        <w:t>перестановка</w:t>
      </w:r>
      <w:proofErr w:type="spellEnd"/>
    </w:p>
    <w:p w14:paraId="6FE37183" w14:textId="77777777" w:rsidR="00DF011A" w:rsidRDefault="00DF011A" w:rsidP="00DF011A">
      <w:pPr>
        <w:pStyle w:val="afa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finalBits</w:t>
      </w:r>
      <w:proofErr w:type="spellEnd"/>
      <w:r>
        <w:t xml:space="preserve"> = </w:t>
      </w:r>
      <w:proofErr w:type="spellStart"/>
      <w:r>
        <w:t>BitUtils.performPermutation</w:t>
      </w:r>
      <w:proofErr w:type="spellEnd"/>
      <w:r>
        <w:t>(</w:t>
      </w:r>
      <w:proofErr w:type="spellStart"/>
      <w:r>
        <w:t>preFinalData</w:t>
      </w:r>
      <w:proofErr w:type="spellEnd"/>
      <w:r>
        <w:t xml:space="preserve">, </w:t>
      </w:r>
      <w:proofErr w:type="spellStart"/>
      <w:r>
        <w:t>DesTables.IP_INV</w:t>
      </w:r>
      <w:proofErr w:type="spellEnd"/>
      <w:proofErr w:type="gramStart"/>
      <w:r>
        <w:t>);</w:t>
      </w:r>
      <w:proofErr w:type="gramEnd"/>
    </w:p>
    <w:p w14:paraId="0386A9B3" w14:textId="77777777" w:rsidR="00DF011A" w:rsidRDefault="00DF011A" w:rsidP="00DF011A">
      <w:pPr>
        <w:pStyle w:val="afa"/>
      </w:pPr>
    </w:p>
    <w:p w14:paraId="6028FC49" w14:textId="77777777" w:rsidR="00DF011A" w:rsidRDefault="00DF011A" w:rsidP="00DF011A">
      <w:pPr>
        <w:pStyle w:val="afa"/>
      </w:pPr>
      <w:r>
        <w:t xml:space="preserve">        return </w:t>
      </w:r>
      <w:proofErr w:type="spellStart"/>
      <w:r>
        <w:t>BitUtils.bitArrayToByteArray</w:t>
      </w:r>
      <w:proofErr w:type="spellEnd"/>
      <w:r>
        <w:t>(</w:t>
      </w:r>
      <w:proofErr w:type="spellStart"/>
      <w:r>
        <w:t>finalBits</w:t>
      </w:r>
      <w:proofErr w:type="spellEnd"/>
      <w:proofErr w:type="gramStart"/>
      <w:r>
        <w:t>);</w:t>
      </w:r>
      <w:proofErr w:type="gramEnd"/>
    </w:p>
    <w:p w14:paraId="1F636892" w14:textId="77777777" w:rsidR="00DF011A" w:rsidRDefault="00DF011A" w:rsidP="00DF011A">
      <w:pPr>
        <w:pStyle w:val="afa"/>
      </w:pPr>
      <w:r>
        <w:t xml:space="preserve">    }</w:t>
      </w:r>
    </w:p>
    <w:p w14:paraId="728BA8A9" w14:textId="43AF59AB" w:rsidR="00DF011A" w:rsidRDefault="00DF011A" w:rsidP="00DF011A">
      <w:pPr>
        <w:pStyle w:val="afa"/>
      </w:pPr>
      <w:r>
        <w:t>}</w:t>
      </w:r>
    </w:p>
    <w:p w14:paraId="2B982EDE" w14:textId="77777777" w:rsidR="00000F6F" w:rsidRDefault="00000F6F" w:rsidP="00000F6F">
      <w:pPr>
        <w:rPr>
          <w:lang w:val="en-US"/>
        </w:rPr>
      </w:pPr>
    </w:p>
    <w:p w14:paraId="35B84F9C" w14:textId="50B4341F" w:rsidR="00000F6F" w:rsidRPr="00000F6F" w:rsidRDefault="00000F6F" w:rsidP="00000F6F">
      <w:r>
        <w:t xml:space="preserve">Для универсальности написан интерфейс блочного шифра и его реализация для </w:t>
      </w:r>
      <w:r>
        <w:rPr>
          <w:lang w:val="en-US"/>
        </w:rPr>
        <w:t>DES</w:t>
      </w:r>
      <w:r w:rsidRPr="00000F6F">
        <w:t>.</w:t>
      </w:r>
    </w:p>
    <w:p w14:paraId="41682635" w14:textId="280472E7" w:rsidR="00000F6F" w:rsidRPr="00000F6F" w:rsidRDefault="00000F6F" w:rsidP="00000F6F">
      <w:pPr>
        <w:pStyle w:val="afa"/>
      </w:pPr>
      <w:r w:rsidRPr="00000F6F">
        <w:t xml:space="preserve">package </w:t>
      </w:r>
      <w:proofErr w:type="spellStart"/>
      <w:proofErr w:type="gramStart"/>
      <w:r w:rsidRPr="00000F6F">
        <w:t>main.java.cipher</w:t>
      </w:r>
      <w:proofErr w:type="gramEnd"/>
      <w:r w:rsidRPr="00000F6F">
        <w:t>.</w:t>
      </w:r>
      <w:proofErr w:type="gramStart"/>
      <w:r w:rsidRPr="00000F6F">
        <w:t>block</w:t>
      </w:r>
      <w:proofErr w:type="spellEnd"/>
      <w:r w:rsidRPr="00000F6F">
        <w:t>;</w:t>
      </w:r>
      <w:proofErr w:type="gramEnd"/>
    </w:p>
    <w:p w14:paraId="538E98F1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>/**</w:t>
      </w:r>
    </w:p>
    <w:p w14:paraId="208E3FA7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* Интерфейс блочного шифра.</w:t>
      </w:r>
    </w:p>
    <w:p w14:paraId="1916448E" w14:textId="48DC1F99" w:rsidR="00000F6F" w:rsidRPr="00000F6F" w:rsidRDefault="00000F6F" w:rsidP="00000F6F">
      <w:pPr>
        <w:pStyle w:val="afa"/>
      </w:pPr>
      <w:r w:rsidRPr="00000F6F">
        <w:t>*/</w:t>
      </w:r>
    </w:p>
    <w:p w14:paraId="0650CA6A" w14:textId="77777777" w:rsidR="00000F6F" w:rsidRPr="00000F6F" w:rsidRDefault="00000F6F" w:rsidP="00000F6F">
      <w:pPr>
        <w:pStyle w:val="afa"/>
      </w:pPr>
      <w:r w:rsidRPr="00000F6F">
        <w:t xml:space="preserve">public interface </w:t>
      </w:r>
      <w:proofErr w:type="spellStart"/>
      <w:r w:rsidRPr="00000F6F">
        <w:t>BlockCipher</w:t>
      </w:r>
      <w:proofErr w:type="spellEnd"/>
      <w:r w:rsidRPr="00000F6F">
        <w:t xml:space="preserve"> {</w:t>
      </w:r>
    </w:p>
    <w:p w14:paraId="6471FB47" w14:textId="77777777" w:rsidR="00000F6F" w:rsidRPr="00000F6F" w:rsidRDefault="00000F6F" w:rsidP="00000F6F">
      <w:pPr>
        <w:pStyle w:val="afa"/>
      </w:pPr>
      <w:r w:rsidRPr="00000F6F">
        <w:t xml:space="preserve">    //</w:t>
      </w:r>
      <w:r w:rsidRPr="00000F6F">
        <w:rPr>
          <w:lang w:val="ru-RU"/>
        </w:rPr>
        <w:t>Размер</w:t>
      </w:r>
      <w:r w:rsidRPr="00000F6F">
        <w:t xml:space="preserve"> </w:t>
      </w:r>
      <w:r w:rsidRPr="00000F6F">
        <w:rPr>
          <w:lang w:val="ru-RU"/>
        </w:rPr>
        <w:t>блока</w:t>
      </w:r>
      <w:r w:rsidRPr="00000F6F">
        <w:t xml:space="preserve"> </w:t>
      </w:r>
      <w:r w:rsidRPr="00000F6F">
        <w:rPr>
          <w:lang w:val="ru-RU"/>
        </w:rPr>
        <w:t>в</w:t>
      </w:r>
      <w:r w:rsidRPr="00000F6F">
        <w:t xml:space="preserve"> </w:t>
      </w:r>
      <w:r w:rsidRPr="00000F6F">
        <w:rPr>
          <w:lang w:val="ru-RU"/>
        </w:rPr>
        <w:t>байтах</w:t>
      </w:r>
    </w:p>
    <w:p w14:paraId="03C1CA88" w14:textId="77777777" w:rsidR="00000F6F" w:rsidRPr="00000F6F" w:rsidRDefault="00000F6F" w:rsidP="00000F6F">
      <w:pPr>
        <w:pStyle w:val="afa"/>
      </w:pPr>
      <w:r w:rsidRPr="00000F6F">
        <w:t xml:space="preserve">    int </w:t>
      </w:r>
      <w:proofErr w:type="spellStart"/>
      <w:proofErr w:type="gramStart"/>
      <w:r w:rsidRPr="00000F6F">
        <w:t>getBlockSize</w:t>
      </w:r>
      <w:proofErr w:type="spellEnd"/>
      <w:r w:rsidRPr="00000F6F">
        <w:t>();</w:t>
      </w:r>
      <w:proofErr w:type="gramEnd"/>
    </w:p>
    <w:p w14:paraId="3C8380EC" w14:textId="77777777" w:rsidR="00000F6F" w:rsidRPr="00000F6F" w:rsidRDefault="00000F6F" w:rsidP="00000F6F">
      <w:pPr>
        <w:pStyle w:val="afa"/>
      </w:pPr>
      <w:r w:rsidRPr="00000F6F">
        <w:t xml:space="preserve">    //</w:t>
      </w:r>
      <w:r w:rsidRPr="00000F6F">
        <w:rPr>
          <w:lang w:val="ru-RU"/>
        </w:rPr>
        <w:t>Шифрование</w:t>
      </w:r>
      <w:r w:rsidRPr="00000F6F">
        <w:t xml:space="preserve"> </w:t>
      </w:r>
      <w:r w:rsidRPr="00000F6F">
        <w:rPr>
          <w:lang w:val="ru-RU"/>
        </w:rPr>
        <w:t>одного</w:t>
      </w:r>
      <w:r w:rsidRPr="00000F6F">
        <w:t xml:space="preserve"> </w:t>
      </w:r>
      <w:r w:rsidRPr="00000F6F">
        <w:rPr>
          <w:lang w:val="ru-RU"/>
        </w:rPr>
        <w:t>блока</w:t>
      </w:r>
    </w:p>
    <w:p w14:paraId="1BF5BC72" w14:textId="77777777" w:rsidR="00000F6F" w:rsidRPr="00000F6F" w:rsidRDefault="00000F6F" w:rsidP="00000F6F">
      <w:pPr>
        <w:pStyle w:val="afa"/>
      </w:pPr>
      <w:r w:rsidRPr="00000F6F">
        <w:t xml:space="preserve">    </w:t>
      </w:r>
      <w:proofErr w:type="gramStart"/>
      <w:r w:rsidRPr="00000F6F">
        <w:t>byte[</w:t>
      </w:r>
      <w:proofErr w:type="gramEnd"/>
      <w:r w:rsidRPr="00000F6F">
        <w:t xml:space="preserve">] </w:t>
      </w:r>
      <w:proofErr w:type="spellStart"/>
      <w:r w:rsidRPr="00000F6F">
        <w:t>encryptBlock</w:t>
      </w:r>
      <w:proofErr w:type="spellEnd"/>
      <w:r w:rsidRPr="00000F6F">
        <w:t>(</w:t>
      </w:r>
      <w:proofErr w:type="gramStart"/>
      <w:r w:rsidRPr="00000F6F">
        <w:t>byte[</w:t>
      </w:r>
      <w:proofErr w:type="gramEnd"/>
      <w:r w:rsidRPr="00000F6F">
        <w:t>] block</w:t>
      </w:r>
      <w:proofErr w:type="gramStart"/>
      <w:r w:rsidRPr="00000F6F">
        <w:t>);</w:t>
      </w:r>
      <w:proofErr w:type="gramEnd"/>
    </w:p>
    <w:p w14:paraId="3D4B2BAB" w14:textId="77777777" w:rsidR="00000F6F" w:rsidRPr="00000F6F" w:rsidRDefault="00000F6F" w:rsidP="00000F6F">
      <w:pPr>
        <w:pStyle w:val="afa"/>
      </w:pPr>
      <w:r w:rsidRPr="00000F6F">
        <w:t xml:space="preserve">    //</w:t>
      </w:r>
      <w:r w:rsidRPr="00000F6F">
        <w:rPr>
          <w:lang w:val="ru-RU"/>
        </w:rPr>
        <w:t>Расшифрование</w:t>
      </w:r>
      <w:r w:rsidRPr="00000F6F">
        <w:t xml:space="preserve"> </w:t>
      </w:r>
      <w:r w:rsidRPr="00000F6F">
        <w:rPr>
          <w:lang w:val="ru-RU"/>
        </w:rPr>
        <w:t>одного</w:t>
      </w:r>
      <w:r w:rsidRPr="00000F6F">
        <w:t xml:space="preserve"> </w:t>
      </w:r>
      <w:r w:rsidRPr="00000F6F">
        <w:rPr>
          <w:lang w:val="ru-RU"/>
        </w:rPr>
        <w:t>блока</w:t>
      </w:r>
    </w:p>
    <w:p w14:paraId="07D71930" w14:textId="77777777" w:rsidR="00000F6F" w:rsidRPr="00000F6F" w:rsidRDefault="00000F6F" w:rsidP="00000F6F">
      <w:pPr>
        <w:pStyle w:val="afa"/>
      </w:pPr>
      <w:r w:rsidRPr="00000F6F">
        <w:t xml:space="preserve">    </w:t>
      </w:r>
      <w:proofErr w:type="gramStart"/>
      <w:r w:rsidRPr="00000F6F">
        <w:t>byte[</w:t>
      </w:r>
      <w:proofErr w:type="gramEnd"/>
      <w:r w:rsidRPr="00000F6F">
        <w:t xml:space="preserve">] </w:t>
      </w:r>
      <w:proofErr w:type="spellStart"/>
      <w:r w:rsidRPr="00000F6F">
        <w:t>decryptBlock</w:t>
      </w:r>
      <w:proofErr w:type="spellEnd"/>
      <w:r w:rsidRPr="00000F6F">
        <w:t>(</w:t>
      </w:r>
      <w:proofErr w:type="gramStart"/>
      <w:r w:rsidRPr="00000F6F">
        <w:t>byte[</w:t>
      </w:r>
      <w:proofErr w:type="gramEnd"/>
      <w:r w:rsidRPr="00000F6F">
        <w:t>] block</w:t>
      </w:r>
      <w:proofErr w:type="gramStart"/>
      <w:r w:rsidRPr="00000F6F">
        <w:t>);</w:t>
      </w:r>
      <w:proofErr w:type="gramEnd"/>
    </w:p>
    <w:p w14:paraId="3EE15A34" w14:textId="61EE06A6" w:rsidR="00000F6F" w:rsidRDefault="00000F6F" w:rsidP="00000F6F">
      <w:pPr>
        <w:pStyle w:val="afa"/>
      </w:pPr>
      <w:r w:rsidRPr="00000F6F">
        <w:rPr>
          <w:lang w:val="ru-RU"/>
        </w:rPr>
        <w:t>}</w:t>
      </w:r>
    </w:p>
    <w:p w14:paraId="2D87D904" w14:textId="77777777" w:rsidR="00000F6F" w:rsidRDefault="00000F6F" w:rsidP="00000F6F">
      <w:pPr>
        <w:rPr>
          <w:lang w:val="en-US"/>
        </w:rPr>
      </w:pPr>
    </w:p>
    <w:p w14:paraId="5F20924B" w14:textId="4DB8E2A8" w:rsidR="00000F6F" w:rsidRDefault="00000F6F" w:rsidP="00000F6F">
      <w:pPr>
        <w:pStyle w:val="afa"/>
      </w:pPr>
      <w:r>
        <w:t xml:space="preserve">package </w:t>
      </w:r>
      <w:proofErr w:type="spellStart"/>
      <w:proofErr w:type="gramStart"/>
      <w:r>
        <w:t>main.java.cipher.des</w:t>
      </w:r>
      <w:proofErr w:type="spellEnd"/>
      <w:r>
        <w:t>;</w:t>
      </w:r>
      <w:proofErr w:type="gramEnd"/>
    </w:p>
    <w:p w14:paraId="7F9937EF" w14:textId="77777777" w:rsidR="00000F6F" w:rsidRDefault="00000F6F" w:rsidP="00000F6F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block.BlockCipher</w:t>
      </w:r>
      <w:proofErr w:type="spellEnd"/>
      <w:proofErr w:type="gramEnd"/>
      <w:r>
        <w:t>;</w:t>
      </w:r>
    </w:p>
    <w:p w14:paraId="3403D338" w14:textId="77777777" w:rsidR="00000F6F" w:rsidRDefault="00000F6F" w:rsidP="00000F6F">
      <w:pPr>
        <w:pStyle w:val="afa"/>
      </w:pPr>
    </w:p>
    <w:p w14:paraId="11CAEDE1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>/**</w:t>
      </w:r>
    </w:p>
    <w:p w14:paraId="31147EBF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* Реализация блочного шифра </w:t>
      </w:r>
      <w:r>
        <w:t>DES</w:t>
      </w:r>
      <w:r w:rsidRPr="00000F6F">
        <w:rPr>
          <w:lang w:val="ru-RU"/>
        </w:rPr>
        <w:t xml:space="preserve"> (64 бита = 8 байт).</w:t>
      </w:r>
    </w:p>
    <w:p w14:paraId="7A4F2D17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* Работает с одним блоком данных.</w:t>
      </w:r>
    </w:p>
    <w:p w14:paraId="4A81C50A" w14:textId="77777777" w:rsidR="00000F6F" w:rsidRDefault="00000F6F" w:rsidP="00000F6F">
      <w:pPr>
        <w:pStyle w:val="afa"/>
      </w:pPr>
      <w:r w:rsidRPr="00000F6F">
        <w:rPr>
          <w:lang w:val="ru-RU"/>
        </w:rPr>
        <w:t xml:space="preserve"> </w:t>
      </w:r>
      <w:r>
        <w:t>*/</w:t>
      </w:r>
    </w:p>
    <w:p w14:paraId="6F70E9DF" w14:textId="77777777" w:rsidR="00000F6F" w:rsidRDefault="00000F6F" w:rsidP="00000F6F">
      <w:pPr>
        <w:pStyle w:val="afa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DesCipher</w:t>
      </w:r>
      <w:proofErr w:type="spellEnd"/>
      <w:r>
        <w:t xml:space="preserve"> implements </w:t>
      </w:r>
      <w:proofErr w:type="spellStart"/>
      <w:r>
        <w:t>BlockCipher</w:t>
      </w:r>
      <w:proofErr w:type="spellEnd"/>
      <w:r>
        <w:t xml:space="preserve"> {</w:t>
      </w:r>
    </w:p>
    <w:p w14:paraId="59C8F6AA" w14:textId="77777777" w:rsidR="00000F6F" w:rsidRDefault="00000F6F" w:rsidP="00000F6F">
      <w:pPr>
        <w:pStyle w:val="afa"/>
      </w:pPr>
      <w:r>
        <w:t xml:space="preserve">    private final </w:t>
      </w:r>
      <w:proofErr w:type="gramStart"/>
      <w:r>
        <w:t>int[][</w:t>
      </w:r>
      <w:proofErr w:type="gramEnd"/>
      <w:r>
        <w:t xml:space="preserve">] </w:t>
      </w:r>
      <w:proofErr w:type="spellStart"/>
      <w:proofErr w:type="gramStart"/>
      <w:r>
        <w:t>roundKeys</w:t>
      </w:r>
      <w:proofErr w:type="spellEnd"/>
      <w:r>
        <w:t xml:space="preserve">;   </w:t>
      </w:r>
      <w:proofErr w:type="gramEnd"/>
      <w:r>
        <w:t xml:space="preserve">       // 16 </w:t>
      </w:r>
      <w:proofErr w:type="spellStart"/>
      <w:r>
        <w:t>подключей</w:t>
      </w:r>
      <w:proofErr w:type="spellEnd"/>
      <w:r>
        <w:t xml:space="preserve">, </w:t>
      </w:r>
      <w:proofErr w:type="spellStart"/>
      <w:r>
        <w:t>сгенерированных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ключа</w:t>
      </w:r>
      <w:proofErr w:type="spellEnd"/>
    </w:p>
    <w:p w14:paraId="0DABABE8" w14:textId="77777777" w:rsidR="00000F6F" w:rsidRDefault="00000F6F" w:rsidP="00000F6F">
      <w:pPr>
        <w:pStyle w:val="afa"/>
      </w:pPr>
      <w:r>
        <w:t xml:space="preserve">    private static final int BLOCK_SIZE = </w:t>
      </w:r>
      <w:proofErr w:type="gramStart"/>
      <w:r>
        <w:t>8;  /</w:t>
      </w:r>
      <w:proofErr w:type="gramEnd"/>
      <w:r>
        <w:t xml:space="preserve">/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в </w:t>
      </w:r>
      <w:proofErr w:type="spellStart"/>
      <w:r>
        <w:t>байтах</w:t>
      </w:r>
      <w:proofErr w:type="spellEnd"/>
    </w:p>
    <w:p w14:paraId="0DEE9616" w14:textId="77777777" w:rsidR="00000F6F" w:rsidRDefault="00000F6F" w:rsidP="00000F6F">
      <w:pPr>
        <w:pStyle w:val="afa"/>
      </w:pPr>
    </w:p>
    <w:p w14:paraId="15008351" w14:textId="77777777" w:rsidR="00000F6F" w:rsidRPr="00000F6F" w:rsidRDefault="00000F6F" w:rsidP="00000F6F">
      <w:pPr>
        <w:pStyle w:val="afa"/>
        <w:rPr>
          <w:lang w:val="ru-RU"/>
        </w:rPr>
      </w:pPr>
      <w:r>
        <w:t xml:space="preserve">    </w:t>
      </w:r>
      <w:r w:rsidRPr="00000F6F">
        <w:rPr>
          <w:lang w:val="ru-RU"/>
        </w:rPr>
        <w:t>//Конструктор: принимает ключ (8 байт) и сразу генерирует подключи</w:t>
      </w:r>
    </w:p>
    <w:p w14:paraId="4FBA6C2D" w14:textId="77777777" w:rsidR="00000F6F" w:rsidRDefault="00000F6F" w:rsidP="00000F6F">
      <w:pPr>
        <w:pStyle w:val="afa"/>
      </w:pPr>
      <w:r w:rsidRPr="00000F6F">
        <w:rPr>
          <w:lang w:val="ru-RU"/>
        </w:rPr>
        <w:t xml:space="preserve">    </w:t>
      </w:r>
      <w:r>
        <w:t xml:space="preserve">public </w:t>
      </w:r>
      <w:proofErr w:type="spellStart"/>
      <w:r>
        <w:t>DesCipher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key) {</w:t>
      </w:r>
      <w:proofErr w:type="gramEnd"/>
    </w:p>
    <w:p w14:paraId="3DD4EB91" w14:textId="77777777" w:rsidR="00000F6F" w:rsidRDefault="00000F6F" w:rsidP="00000F6F">
      <w:pPr>
        <w:pStyle w:val="afa"/>
      </w:pPr>
      <w:r>
        <w:t xml:space="preserve">        </w:t>
      </w:r>
      <w:proofErr w:type="spellStart"/>
      <w:proofErr w:type="gramStart"/>
      <w:r>
        <w:t>this.roundKeys</w:t>
      </w:r>
      <w:proofErr w:type="spellEnd"/>
      <w:proofErr w:type="gramEnd"/>
      <w:r>
        <w:t xml:space="preserve"> = </w:t>
      </w:r>
      <w:proofErr w:type="spellStart"/>
      <w:r>
        <w:t>KeyScheduler.generateKeys</w:t>
      </w:r>
      <w:proofErr w:type="spellEnd"/>
      <w:r>
        <w:t>(key</w:t>
      </w:r>
      <w:proofErr w:type="gramStart"/>
      <w:r>
        <w:t>);</w:t>
      </w:r>
      <w:proofErr w:type="gramEnd"/>
    </w:p>
    <w:p w14:paraId="2C5DDEC3" w14:textId="77777777" w:rsidR="00000F6F" w:rsidRDefault="00000F6F" w:rsidP="00000F6F">
      <w:pPr>
        <w:pStyle w:val="afa"/>
      </w:pPr>
      <w:r>
        <w:t xml:space="preserve">    }</w:t>
      </w:r>
    </w:p>
    <w:p w14:paraId="2837A473" w14:textId="77777777" w:rsidR="00000F6F" w:rsidRDefault="00000F6F" w:rsidP="00000F6F">
      <w:pPr>
        <w:pStyle w:val="afa"/>
      </w:pPr>
    </w:p>
    <w:p w14:paraId="79AC9FCC" w14:textId="77777777" w:rsidR="00000F6F" w:rsidRDefault="00000F6F" w:rsidP="00000F6F">
      <w:pPr>
        <w:pStyle w:val="afa"/>
      </w:pPr>
      <w:r>
        <w:t xml:space="preserve">    //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(8 </w:t>
      </w:r>
      <w:proofErr w:type="spellStart"/>
      <w:r>
        <w:t>байт</w:t>
      </w:r>
      <w:proofErr w:type="spellEnd"/>
      <w:r>
        <w:t>)</w:t>
      </w:r>
    </w:p>
    <w:p w14:paraId="6E7B5502" w14:textId="77777777" w:rsidR="00000F6F" w:rsidRDefault="00000F6F" w:rsidP="00000F6F">
      <w:pPr>
        <w:pStyle w:val="afa"/>
      </w:pPr>
      <w:r>
        <w:t xml:space="preserve">    </w:t>
      </w:r>
      <w:proofErr w:type="gramStart"/>
      <w:r>
        <w:t>@Override</w:t>
      </w:r>
      <w:proofErr w:type="gramEnd"/>
    </w:p>
    <w:p w14:paraId="0C793054" w14:textId="77777777" w:rsidR="00000F6F" w:rsidRDefault="00000F6F" w:rsidP="00000F6F">
      <w:pPr>
        <w:pStyle w:val="afa"/>
      </w:pPr>
      <w:r>
        <w:t xml:space="preserve">    public int </w:t>
      </w:r>
      <w:proofErr w:type="spellStart"/>
      <w:proofErr w:type="gramStart"/>
      <w:r>
        <w:t>getBlockSize</w:t>
      </w:r>
      <w:proofErr w:type="spellEnd"/>
      <w:r>
        <w:t>(</w:t>
      </w:r>
      <w:proofErr w:type="gramEnd"/>
      <w:r>
        <w:t>) {</w:t>
      </w:r>
    </w:p>
    <w:p w14:paraId="203FD112" w14:textId="77777777" w:rsidR="00000F6F" w:rsidRDefault="00000F6F" w:rsidP="00000F6F">
      <w:pPr>
        <w:pStyle w:val="afa"/>
      </w:pPr>
      <w:r>
        <w:t xml:space="preserve">        return BLOCK_</w:t>
      </w:r>
      <w:proofErr w:type="gramStart"/>
      <w:r>
        <w:t>SIZE;</w:t>
      </w:r>
      <w:proofErr w:type="gramEnd"/>
    </w:p>
    <w:p w14:paraId="4B446F1D" w14:textId="77777777" w:rsidR="00000F6F" w:rsidRDefault="00000F6F" w:rsidP="00000F6F">
      <w:pPr>
        <w:pStyle w:val="afa"/>
      </w:pPr>
      <w:r>
        <w:t xml:space="preserve">    }</w:t>
      </w:r>
    </w:p>
    <w:p w14:paraId="1B6781A1" w14:textId="77777777" w:rsidR="00000F6F" w:rsidRDefault="00000F6F" w:rsidP="00000F6F">
      <w:pPr>
        <w:pStyle w:val="afa"/>
      </w:pPr>
    </w:p>
    <w:p w14:paraId="6CE4CC03" w14:textId="77777777" w:rsidR="00000F6F" w:rsidRDefault="00000F6F" w:rsidP="00000F6F">
      <w:pPr>
        <w:pStyle w:val="afa"/>
      </w:pPr>
      <w:r>
        <w:t xml:space="preserve">    //</w:t>
      </w:r>
      <w:proofErr w:type="spellStart"/>
      <w:r>
        <w:t>Шифрует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(64 </w:t>
      </w:r>
      <w:proofErr w:type="spellStart"/>
      <w:r>
        <w:t>бита</w:t>
      </w:r>
      <w:proofErr w:type="spellEnd"/>
      <w:r>
        <w:t>)</w:t>
      </w:r>
    </w:p>
    <w:p w14:paraId="207376B8" w14:textId="77777777" w:rsidR="00000F6F" w:rsidRDefault="00000F6F" w:rsidP="00000F6F">
      <w:pPr>
        <w:pStyle w:val="afa"/>
      </w:pPr>
      <w:r>
        <w:t xml:space="preserve">    </w:t>
      </w:r>
      <w:proofErr w:type="gramStart"/>
      <w:r>
        <w:t>@Override</w:t>
      </w:r>
      <w:proofErr w:type="gramEnd"/>
    </w:p>
    <w:p w14:paraId="089E2C6A" w14:textId="77777777" w:rsidR="00000F6F" w:rsidRDefault="00000F6F" w:rsidP="00000F6F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block) {</w:t>
      </w:r>
      <w:proofErr w:type="gramEnd"/>
    </w:p>
    <w:p w14:paraId="371AA17F" w14:textId="77777777" w:rsidR="00000F6F" w:rsidRDefault="00000F6F" w:rsidP="00000F6F">
      <w:pPr>
        <w:pStyle w:val="afa"/>
      </w:pPr>
      <w:r>
        <w:t xml:space="preserve">        return </w:t>
      </w:r>
      <w:proofErr w:type="spellStart"/>
      <w:r>
        <w:t>DESCore.encryptBlock</w:t>
      </w:r>
      <w:proofErr w:type="spellEnd"/>
      <w:r>
        <w:t xml:space="preserve">(block, </w:t>
      </w:r>
      <w:proofErr w:type="spellStart"/>
      <w:r>
        <w:t>roundKeys</w:t>
      </w:r>
      <w:proofErr w:type="spellEnd"/>
      <w:proofErr w:type="gramStart"/>
      <w:r>
        <w:t>);</w:t>
      </w:r>
      <w:proofErr w:type="gramEnd"/>
    </w:p>
    <w:p w14:paraId="13B24774" w14:textId="77777777" w:rsidR="00000F6F" w:rsidRPr="00000F6F" w:rsidRDefault="00000F6F" w:rsidP="00000F6F">
      <w:pPr>
        <w:pStyle w:val="afa"/>
        <w:rPr>
          <w:lang w:val="ru-RU"/>
        </w:rPr>
      </w:pPr>
      <w:r>
        <w:t xml:space="preserve">    </w:t>
      </w:r>
      <w:r w:rsidRPr="00000F6F">
        <w:rPr>
          <w:lang w:val="ru-RU"/>
        </w:rPr>
        <w:t>}</w:t>
      </w:r>
    </w:p>
    <w:p w14:paraId="396BD71A" w14:textId="77777777" w:rsidR="00000F6F" w:rsidRPr="00000F6F" w:rsidRDefault="00000F6F" w:rsidP="00000F6F">
      <w:pPr>
        <w:pStyle w:val="afa"/>
        <w:rPr>
          <w:lang w:val="ru-RU"/>
        </w:rPr>
      </w:pPr>
    </w:p>
    <w:p w14:paraId="7927CF7E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   //Расшифровывает один блок (64 бита) — ключи идут в обратном порядке</w:t>
      </w:r>
    </w:p>
    <w:p w14:paraId="075006D1" w14:textId="77777777" w:rsidR="00000F6F" w:rsidRDefault="00000F6F" w:rsidP="00000F6F">
      <w:pPr>
        <w:pStyle w:val="afa"/>
      </w:pPr>
      <w:r w:rsidRPr="00000F6F">
        <w:rPr>
          <w:lang w:val="ru-RU"/>
        </w:rPr>
        <w:t xml:space="preserve">    </w:t>
      </w:r>
      <w:proofErr w:type="gramStart"/>
      <w:r>
        <w:t>@Override</w:t>
      </w:r>
      <w:proofErr w:type="gramEnd"/>
    </w:p>
    <w:p w14:paraId="24224516" w14:textId="77777777" w:rsidR="00000F6F" w:rsidRDefault="00000F6F" w:rsidP="00000F6F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decryptBlock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data64) {</w:t>
      </w:r>
      <w:proofErr w:type="gramEnd"/>
    </w:p>
    <w:p w14:paraId="51C12991" w14:textId="77777777" w:rsidR="00000F6F" w:rsidRDefault="00000F6F" w:rsidP="00000F6F">
      <w:pPr>
        <w:pStyle w:val="afa"/>
      </w:pPr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reversedKeys</w:t>
      </w:r>
      <w:proofErr w:type="spellEnd"/>
      <w:r>
        <w:t xml:space="preserve"> = new </w:t>
      </w:r>
      <w:proofErr w:type="gramStart"/>
      <w:r>
        <w:t>int[16][];</w:t>
      </w:r>
      <w:proofErr w:type="gramEnd"/>
    </w:p>
    <w:p w14:paraId="7A6491F0" w14:textId="77777777" w:rsidR="00000F6F" w:rsidRDefault="00000F6F" w:rsidP="00000F6F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{</w:t>
      </w:r>
    </w:p>
    <w:p w14:paraId="7F3FA476" w14:textId="77777777" w:rsidR="00000F6F" w:rsidRDefault="00000F6F" w:rsidP="00000F6F">
      <w:pPr>
        <w:pStyle w:val="afa"/>
      </w:pPr>
      <w:r>
        <w:t xml:space="preserve">            </w:t>
      </w:r>
      <w:proofErr w:type="spellStart"/>
      <w:r>
        <w:t>reversedKeys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roundKeys</w:t>
      </w:r>
      <w:proofErr w:type="spellEnd"/>
      <w:r>
        <w:t>[</w:t>
      </w:r>
      <w:proofErr w:type="gramEnd"/>
      <w:r>
        <w:t xml:space="preserve">15 - 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79541DF" w14:textId="77777777" w:rsidR="00000F6F" w:rsidRDefault="00000F6F" w:rsidP="00000F6F">
      <w:pPr>
        <w:pStyle w:val="afa"/>
      </w:pPr>
      <w:r>
        <w:t xml:space="preserve">        }</w:t>
      </w:r>
    </w:p>
    <w:p w14:paraId="440CDD5B" w14:textId="77777777" w:rsidR="00000F6F" w:rsidRDefault="00000F6F" w:rsidP="00000F6F">
      <w:pPr>
        <w:pStyle w:val="afa"/>
      </w:pPr>
      <w:r>
        <w:t xml:space="preserve">        return </w:t>
      </w:r>
      <w:proofErr w:type="spellStart"/>
      <w:r>
        <w:t>DESCore.encryptBlock</w:t>
      </w:r>
      <w:proofErr w:type="spellEnd"/>
      <w:r>
        <w:t xml:space="preserve">(data64, </w:t>
      </w:r>
      <w:proofErr w:type="spellStart"/>
      <w:r>
        <w:t>reversedKeys</w:t>
      </w:r>
      <w:proofErr w:type="spellEnd"/>
      <w:proofErr w:type="gramStart"/>
      <w:r>
        <w:t>);</w:t>
      </w:r>
      <w:proofErr w:type="gramEnd"/>
    </w:p>
    <w:p w14:paraId="3C94C1A1" w14:textId="77777777" w:rsidR="00000F6F" w:rsidRDefault="00000F6F" w:rsidP="00000F6F">
      <w:pPr>
        <w:pStyle w:val="afa"/>
      </w:pPr>
      <w:r>
        <w:t xml:space="preserve">    }</w:t>
      </w:r>
    </w:p>
    <w:p w14:paraId="5C398177" w14:textId="31D50199" w:rsidR="00000F6F" w:rsidRDefault="00000F6F" w:rsidP="00000F6F">
      <w:pPr>
        <w:pStyle w:val="afa"/>
        <w:rPr>
          <w:lang w:val="ru-RU"/>
        </w:rPr>
      </w:pPr>
      <w:r>
        <w:t>}</w:t>
      </w:r>
    </w:p>
    <w:p w14:paraId="5B7DD012" w14:textId="4F4B7212" w:rsidR="00557851" w:rsidRDefault="00557851" w:rsidP="00557851">
      <w:pPr>
        <w:pStyle w:val="-3"/>
        <w:rPr>
          <w:lang w:val="en-US"/>
        </w:rPr>
      </w:pPr>
      <w:r>
        <w:lastRenderedPageBreak/>
        <w:t xml:space="preserve">Реализация </w:t>
      </w:r>
      <w:r>
        <w:rPr>
          <w:lang w:val="en-US"/>
        </w:rPr>
        <w:t>CFB</w:t>
      </w:r>
    </w:p>
    <w:p w14:paraId="473CB1F9" w14:textId="012E998E" w:rsidR="00557851" w:rsidRPr="00557851" w:rsidRDefault="00557851" w:rsidP="00557851">
      <w:proofErr w:type="spellStart"/>
      <w:r w:rsidRPr="00557851">
        <w:rPr>
          <w:lang w:val="en-US"/>
        </w:rPr>
        <w:t>Cfb</w:t>
      </w:r>
      <w:proofErr w:type="spellEnd"/>
      <w:r w:rsidRPr="00557851">
        <w:t xml:space="preserve"> </w:t>
      </w:r>
      <w:r>
        <w:t>использует</w:t>
      </w:r>
      <w:r w:rsidRPr="00557851">
        <w:t xml:space="preserve"> </w:t>
      </w:r>
      <w:r>
        <w:t>интерфейс</w:t>
      </w:r>
      <w:r w:rsidRPr="00557851">
        <w:t xml:space="preserve"> </w:t>
      </w:r>
      <w:r>
        <w:t>блочного</w:t>
      </w:r>
      <w:r w:rsidRPr="00557851">
        <w:t xml:space="preserve"> </w:t>
      </w:r>
      <w:r>
        <w:t>шифра, т.к. вместо</w:t>
      </w:r>
      <w:r w:rsidRPr="00557851">
        <w:t xml:space="preserve"> </w:t>
      </w:r>
      <w:r>
        <w:rPr>
          <w:lang w:val="en-US"/>
        </w:rPr>
        <w:t>DES</w:t>
      </w:r>
      <w:r w:rsidRPr="00557851">
        <w:t xml:space="preserve"> </w:t>
      </w:r>
      <w:r>
        <w:t>может быть любой блочный шифр.</w:t>
      </w:r>
    </w:p>
    <w:p w14:paraId="4CE8E9B7" w14:textId="77777777" w:rsidR="00557851" w:rsidRPr="00557851" w:rsidRDefault="00557851" w:rsidP="00557851">
      <w:pPr>
        <w:pStyle w:val="afa"/>
      </w:pPr>
      <w:r w:rsidRPr="00557851">
        <w:t xml:space="preserve">package </w:t>
      </w:r>
      <w:proofErr w:type="spellStart"/>
      <w:proofErr w:type="gramStart"/>
      <w:r w:rsidRPr="00557851">
        <w:t>main.java.cipher</w:t>
      </w:r>
      <w:proofErr w:type="gramEnd"/>
      <w:r w:rsidRPr="00557851">
        <w:t>.</w:t>
      </w:r>
      <w:proofErr w:type="gramStart"/>
      <w:r w:rsidRPr="00557851">
        <w:t>block</w:t>
      </w:r>
      <w:proofErr w:type="spellEnd"/>
      <w:r w:rsidRPr="00557851">
        <w:t>;</w:t>
      </w:r>
      <w:proofErr w:type="gramEnd"/>
    </w:p>
    <w:p w14:paraId="1E5AFA88" w14:textId="77777777" w:rsidR="00557851" w:rsidRPr="00557851" w:rsidRDefault="00557851" w:rsidP="00557851">
      <w:pPr>
        <w:pStyle w:val="afa"/>
      </w:pPr>
    </w:p>
    <w:p w14:paraId="234A0036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t>import</w:t>
      </w:r>
      <w:r w:rsidRPr="00557851">
        <w:rPr>
          <w:lang w:val="ru-RU"/>
        </w:rPr>
        <w:t xml:space="preserve"> </w:t>
      </w:r>
      <w:proofErr w:type="gramStart"/>
      <w:r w:rsidRPr="00557851">
        <w:t>java</w:t>
      </w:r>
      <w:r w:rsidRPr="00557851">
        <w:rPr>
          <w:lang w:val="ru-RU"/>
        </w:rPr>
        <w:t>.</w:t>
      </w:r>
      <w:r w:rsidRPr="00557851">
        <w:t>util</w:t>
      </w:r>
      <w:proofErr w:type="gramEnd"/>
      <w:r w:rsidRPr="00557851">
        <w:rPr>
          <w:lang w:val="ru-RU"/>
        </w:rPr>
        <w:t>.</w:t>
      </w:r>
      <w:proofErr w:type="gramStart"/>
      <w:r w:rsidRPr="00557851">
        <w:t>Arrays</w:t>
      </w:r>
      <w:r w:rsidRPr="00557851">
        <w:rPr>
          <w:lang w:val="ru-RU"/>
        </w:rPr>
        <w:t>;</w:t>
      </w:r>
      <w:proofErr w:type="gramEnd"/>
    </w:p>
    <w:p w14:paraId="68F6D20F" w14:textId="77777777" w:rsidR="00557851" w:rsidRPr="00557851" w:rsidRDefault="00557851" w:rsidP="00557851">
      <w:pPr>
        <w:pStyle w:val="afa"/>
        <w:rPr>
          <w:lang w:val="ru-RU"/>
        </w:rPr>
      </w:pPr>
    </w:p>
    <w:p w14:paraId="5FE57D5D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>/**</w:t>
      </w:r>
    </w:p>
    <w:p w14:paraId="0207328E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 xml:space="preserve"> * Режим обратной связи по шифру (</w:t>
      </w:r>
      <w:r w:rsidRPr="00557851">
        <w:t>CFB</w:t>
      </w:r>
      <w:r w:rsidRPr="00557851">
        <w:rPr>
          <w:lang w:val="ru-RU"/>
        </w:rPr>
        <w:t>)</w:t>
      </w:r>
    </w:p>
    <w:p w14:paraId="692B15ED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 xml:space="preserve"> * Работает поверх любого блочного шифра</w:t>
      </w:r>
    </w:p>
    <w:p w14:paraId="34F5029D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 xml:space="preserve"> */</w:t>
      </w:r>
    </w:p>
    <w:p w14:paraId="3671FF87" w14:textId="77777777" w:rsidR="00557851" w:rsidRPr="00557851" w:rsidRDefault="00557851" w:rsidP="00557851">
      <w:pPr>
        <w:pStyle w:val="afa"/>
      </w:pPr>
      <w:proofErr w:type="gramStart"/>
      <w:r w:rsidRPr="00557851">
        <w:t>public</w:t>
      </w:r>
      <w:proofErr w:type="gramEnd"/>
      <w:r w:rsidRPr="00557851">
        <w:t xml:space="preserve"> class </w:t>
      </w:r>
      <w:proofErr w:type="spellStart"/>
      <w:r w:rsidRPr="00557851">
        <w:t>CfbMode</w:t>
      </w:r>
      <w:proofErr w:type="spellEnd"/>
      <w:r w:rsidRPr="00557851">
        <w:t xml:space="preserve"> {</w:t>
      </w:r>
    </w:p>
    <w:p w14:paraId="4E64A440" w14:textId="77777777" w:rsidR="00557851" w:rsidRPr="00557851" w:rsidRDefault="00557851" w:rsidP="00557851">
      <w:pPr>
        <w:pStyle w:val="afa"/>
      </w:pPr>
      <w:r w:rsidRPr="00557851">
        <w:t xml:space="preserve">    private final </w:t>
      </w:r>
      <w:proofErr w:type="spellStart"/>
      <w:r w:rsidRPr="00557851">
        <w:t>BlockCipher</w:t>
      </w:r>
      <w:proofErr w:type="spellEnd"/>
      <w:r w:rsidRPr="00557851">
        <w:t xml:space="preserve"> </w:t>
      </w:r>
      <w:proofErr w:type="gramStart"/>
      <w:r w:rsidRPr="00557851">
        <w:t>cipher;</w:t>
      </w:r>
      <w:proofErr w:type="gramEnd"/>
    </w:p>
    <w:p w14:paraId="05FE0CA9" w14:textId="77777777" w:rsidR="00557851" w:rsidRPr="00557851" w:rsidRDefault="00557851" w:rsidP="00557851">
      <w:pPr>
        <w:pStyle w:val="afa"/>
      </w:pPr>
      <w:r w:rsidRPr="00557851">
        <w:t xml:space="preserve">    private final int </w:t>
      </w:r>
      <w:proofErr w:type="spellStart"/>
      <w:proofErr w:type="gramStart"/>
      <w:r w:rsidRPr="00557851">
        <w:t>blockSize</w:t>
      </w:r>
      <w:proofErr w:type="spellEnd"/>
      <w:r w:rsidRPr="00557851">
        <w:t>;</w:t>
      </w:r>
      <w:proofErr w:type="gramEnd"/>
    </w:p>
    <w:p w14:paraId="7E3867F6" w14:textId="77777777" w:rsidR="00557851" w:rsidRPr="00557851" w:rsidRDefault="00557851" w:rsidP="00557851">
      <w:pPr>
        <w:pStyle w:val="afa"/>
      </w:pPr>
      <w:r w:rsidRPr="00557851">
        <w:t xml:space="preserve">    private </w:t>
      </w:r>
      <w:proofErr w:type="gramStart"/>
      <w:r w:rsidRPr="00557851">
        <w:t>byte[</w:t>
      </w:r>
      <w:proofErr w:type="gramEnd"/>
      <w:r w:rsidRPr="00557851">
        <w:t xml:space="preserve">] </w:t>
      </w:r>
      <w:proofErr w:type="gramStart"/>
      <w:r w:rsidRPr="00557851">
        <w:t xml:space="preserve">iv;   </w:t>
      </w:r>
      <w:proofErr w:type="gramEnd"/>
      <w:r w:rsidRPr="00557851">
        <w:t xml:space="preserve">// </w:t>
      </w:r>
      <w:proofErr w:type="spellStart"/>
      <w:r w:rsidRPr="00557851">
        <w:t>начальный</w:t>
      </w:r>
      <w:proofErr w:type="spellEnd"/>
      <w:r w:rsidRPr="00557851">
        <w:t xml:space="preserve"> </w:t>
      </w:r>
      <w:proofErr w:type="spellStart"/>
      <w:r w:rsidRPr="00557851">
        <w:t>вектор</w:t>
      </w:r>
      <w:proofErr w:type="spellEnd"/>
    </w:p>
    <w:p w14:paraId="54F94DE3" w14:textId="77777777" w:rsidR="00557851" w:rsidRPr="00557851" w:rsidRDefault="00557851" w:rsidP="00557851">
      <w:pPr>
        <w:pStyle w:val="afa"/>
      </w:pPr>
    </w:p>
    <w:p w14:paraId="7B2DF1AD" w14:textId="77777777" w:rsidR="00557851" w:rsidRPr="00557851" w:rsidRDefault="00557851" w:rsidP="00557851">
      <w:pPr>
        <w:pStyle w:val="afa"/>
      </w:pPr>
      <w:r w:rsidRPr="00557851">
        <w:t xml:space="preserve">    public </w:t>
      </w:r>
      <w:proofErr w:type="spellStart"/>
      <w:proofErr w:type="gramStart"/>
      <w:r w:rsidRPr="00557851">
        <w:t>CfbMode</w:t>
      </w:r>
      <w:proofErr w:type="spellEnd"/>
      <w:r w:rsidRPr="00557851">
        <w:t>(</w:t>
      </w:r>
      <w:proofErr w:type="spellStart"/>
      <w:proofErr w:type="gramEnd"/>
      <w:r w:rsidRPr="00557851">
        <w:t>BlockCipher</w:t>
      </w:r>
      <w:proofErr w:type="spellEnd"/>
      <w:r w:rsidRPr="00557851">
        <w:t xml:space="preserve"> cipher, </w:t>
      </w:r>
      <w:proofErr w:type="gramStart"/>
      <w:r w:rsidRPr="00557851">
        <w:t>byte[</w:t>
      </w:r>
      <w:proofErr w:type="gramEnd"/>
      <w:r w:rsidRPr="00557851">
        <w:t xml:space="preserve">] </w:t>
      </w:r>
      <w:proofErr w:type="gramStart"/>
      <w:r w:rsidRPr="00557851">
        <w:t>iv) {</w:t>
      </w:r>
      <w:proofErr w:type="gramEnd"/>
    </w:p>
    <w:p w14:paraId="2C9D6F7D" w14:textId="77777777" w:rsidR="00557851" w:rsidRPr="00557851" w:rsidRDefault="00557851" w:rsidP="00557851">
      <w:pPr>
        <w:pStyle w:val="afa"/>
      </w:pPr>
      <w:r w:rsidRPr="00557851">
        <w:t xml:space="preserve">        if (</w:t>
      </w:r>
      <w:proofErr w:type="spellStart"/>
      <w:proofErr w:type="gramStart"/>
      <w:r w:rsidRPr="00557851">
        <w:t>iv.length</w:t>
      </w:r>
      <w:proofErr w:type="spellEnd"/>
      <w:r w:rsidRPr="00557851">
        <w:t xml:space="preserve"> !=</w:t>
      </w:r>
      <w:proofErr w:type="gramEnd"/>
      <w:r w:rsidRPr="00557851">
        <w:t xml:space="preserve"> </w:t>
      </w:r>
      <w:proofErr w:type="spellStart"/>
      <w:proofErr w:type="gramStart"/>
      <w:r w:rsidRPr="00557851">
        <w:t>cipher.getBlockSize</w:t>
      </w:r>
      <w:proofErr w:type="spellEnd"/>
      <w:proofErr w:type="gramEnd"/>
      <w:r w:rsidRPr="00557851">
        <w:t>(</w:t>
      </w:r>
      <w:proofErr w:type="gramStart"/>
      <w:r w:rsidRPr="00557851">
        <w:t>)) {</w:t>
      </w:r>
      <w:proofErr w:type="gramEnd"/>
    </w:p>
    <w:p w14:paraId="2ECAC8C8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t xml:space="preserve">            throw</w:t>
      </w:r>
      <w:r w:rsidRPr="00557851">
        <w:rPr>
          <w:lang w:val="ru-RU"/>
        </w:rPr>
        <w:t xml:space="preserve"> </w:t>
      </w:r>
      <w:r w:rsidRPr="00557851">
        <w:t>new</w:t>
      </w:r>
      <w:r w:rsidRPr="00557851">
        <w:rPr>
          <w:lang w:val="ru-RU"/>
        </w:rPr>
        <w:t xml:space="preserve"> </w:t>
      </w:r>
      <w:proofErr w:type="spellStart"/>
      <w:proofErr w:type="gramStart"/>
      <w:r w:rsidRPr="00557851">
        <w:t>IllegalArgumentException</w:t>
      </w:r>
      <w:proofErr w:type="spellEnd"/>
      <w:r w:rsidRPr="00557851">
        <w:rPr>
          <w:lang w:val="ru-RU"/>
        </w:rPr>
        <w:t>(</w:t>
      </w:r>
      <w:proofErr w:type="gramEnd"/>
      <w:r w:rsidRPr="00557851">
        <w:rPr>
          <w:lang w:val="ru-RU"/>
        </w:rPr>
        <w:t xml:space="preserve">"Длина </w:t>
      </w:r>
      <w:r w:rsidRPr="00557851">
        <w:t>IV</w:t>
      </w:r>
      <w:r w:rsidRPr="00557851">
        <w:rPr>
          <w:lang w:val="ru-RU"/>
        </w:rPr>
        <w:t xml:space="preserve"> должна совпадать с размером блока!"</w:t>
      </w:r>
      <w:proofErr w:type="gramStart"/>
      <w:r w:rsidRPr="00557851">
        <w:rPr>
          <w:lang w:val="ru-RU"/>
        </w:rPr>
        <w:t>);</w:t>
      </w:r>
      <w:proofErr w:type="gramEnd"/>
    </w:p>
    <w:p w14:paraId="3485673D" w14:textId="77777777" w:rsidR="00557851" w:rsidRPr="00557851" w:rsidRDefault="00557851" w:rsidP="00557851">
      <w:pPr>
        <w:pStyle w:val="afa"/>
      </w:pPr>
      <w:r w:rsidRPr="00557851">
        <w:rPr>
          <w:lang w:val="ru-RU"/>
        </w:rPr>
        <w:t xml:space="preserve">        </w:t>
      </w:r>
      <w:r w:rsidRPr="00557851">
        <w:t>}</w:t>
      </w:r>
    </w:p>
    <w:p w14:paraId="7CD66D0B" w14:textId="77777777" w:rsidR="00557851" w:rsidRPr="00557851" w:rsidRDefault="00557851" w:rsidP="00557851">
      <w:pPr>
        <w:pStyle w:val="afa"/>
      </w:pPr>
      <w:r w:rsidRPr="00557851">
        <w:t xml:space="preserve">        </w:t>
      </w:r>
      <w:proofErr w:type="spellStart"/>
      <w:proofErr w:type="gramStart"/>
      <w:r w:rsidRPr="00557851">
        <w:t>this.cipher</w:t>
      </w:r>
      <w:proofErr w:type="spellEnd"/>
      <w:proofErr w:type="gramEnd"/>
      <w:r w:rsidRPr="00557851">
        <w:t xml:space="preserve"> = </w:t>
      </w:r>
      <w:proofErr w:type="gramStart"/>
      <w:r w:rsidRPr="00557851">
        <w:t>cipher;</w:t>
      </w:r>
      <w:proofErr w:type="gramEnd"/>
    </w:p>
    <w:p w14:paraId="49222FB0" w14:textId="77777777" w:rsidR="00557851" w:rsidRPr="00557851" w:rsidRDefault="00557851" w:rsidP="00557851">
      <w:pPr>
        <w:pStyle w:val="afa"/>
      </w:pPr>
      <w:r w:rsidRPr="00557851">
        <w:t xml:space="preserve">        </w:t>
      </w:r>
      <w:proofErr w:type="spellStart"/>
      <w:proofErr w:type="gramStart"/>
      <w:r w:rsidRPr="00557851">
        <w:t>this.blockSize</w:t>
      </w:r>
      <w:proofErr w:type="spellEnd"/>
      <w:proofErr w:type="gramEnd"/>
      <w:r w:rsidRPr="00557851">
        <w:t xml:space="preserve"> = </w:t>
      </w:r>
      <w:proofErr w:type="spellStart"/>
      <w:proofErr w:type="gramStart"/>
      <w:r w:rsidRPr="00557851">
        <w:t>cipher.getBlockSize</w:t>
      </w:r>
      <w:proofErr w:type="spellEnd"/>
      <w:proofErr w:type="gramEnd"/>
      <w:r w:rsidRPr="00557851">
        <w:t>(</w:t>
      </w:r>
      <w:proofErr w:type="gramStart"/>
      <w:r w:rsidRPr="00557851">
        <w:t>);</w:t>
      </w:r>
      <w:proofErr w:type="gramEnd"/>
    </w:p>
    <w:p w14:paraId="3F8C53F8" w14:textId="77777777" w:rsidR="00557851" w:rsidRPr="00557851" w:rsidRDefault="00557851" w:rsidP="00557851">
      <w:pPr>
        <w:pStyle w:val="afa"/>
      </w:pPr>
      <w:r w:rsidRPr="00557851">
        <w:t xml:space="preserve">        </w:t>
      </w:r>
      <w:proofErr w:type="spellStart"/>
      <w:proofErr w:type="gramStart"/>
      <w:r w:rsidRPr="00557851">
        <w:t>this.iv</w:t>
      </w:r>
      <w:proofErr w:type="spellEnd"/>
      <w:proofErr w:type="gramEnd"/>
      <w:r w:rsidRPr="00557851">
        <w:t xml:space="preserve"> = </w:t>
      </w:r>
      <w:proofErr w:type="spellStart"/>
      <w:r w:rsidRPr="00557851">
        <w:t>Arrays.copyOf</w:t>
      </w:r>
      <w:proofErr w:type="spellEnd"/>
      <w:r w:rsidRPr="00557851">
        <w:t xml:space="preserve">(iv, </w:t>
      </w:r>
      <w:proofErr w:type="spellStart"/>
      <w:r w:rsidRPr="00557851">
        <w:t>blockSize</w:t>
      </w:r>
      <w:proofErr w:type="spellEnd"/>
      <w:proofErr w:type="gramStart"/>
      <w:r w:rsidRPr="00557851">
        <w:t>);</w:t>
      </w:r>
      <w:proofErr w:type="gramEnd"/>
    </w:p>
    <w:p w14:paraId="057E338E" w14:textId="77777777" w:rsidR="00557851" w:rsidRPr="00557851" w:rsidRDefault="00557851" w:rsidP="00557851">
      <w:pPr>
        <w:pStyle w:val="afa"/>
      </w:pPr>
      <w:r w:rsidRPr="00557851">
        <w:t xml:space="preserve">    }</w:t>
      </w:r>
    </w:p>
    <w:p w14:paraId="558C759F" w14:textId="77777777" w:rsidR="00557851" w:rsidRPr="00557851" w:rsidRDefault="00557851" w:rsidP="00557851">
      <w:pPr>
        <w:pStyle w:val="afa"/>
      </w:pPr>
    </w:p>
    <w:p w14:paraId="088946F5" w14:textId="77777777" w:rsidR="00557851" w:rsidRPr="00557851" w:rsidRDefault="00557851" w:rsidP="00557851">
      <w:pPr>
        <w:pStyle w:val="afa"/>
      </w:pPr>
      <w:r w:rsidRPr="00557851">
        <w:t xml:space="preserve">    /**</w:t>
      </w:r>
    </w:p>
    <w:p w14:paraId="1573D197" w14:textId="77777777" w:rsidR="00557851" w:rsidRPr="00557851" w:rsidRDefault="00557851" w:rsidP="00557851">
      <w:pPr>
        <w:pStyle w:val="afa"/>
      </w:pPr>
      <w:r w:rsidRPr="00557851">
        <w:t xml:space="preserve">     * </w:t>
      </w:r>
      <w:proofErr w:type="spellStart"/>
      <w:r w:rsidRPr="00557851">
        <w:t>Шифрование</w:t>
      </w:r>
      <w:proofErr w:type="spellEnd"/>
      <w:r w:rsidRPr="00557851">
        <w:t xml:space="preserve"> в </w:t>
      </w:r>
      <w:proofErr w:type="spellStart"/>
      <w:r w:rsidRPr="00557851">
        <w:t>режиме</w:t>
      </w:r>
      <w:proofErr w:type="spellEnd"/>
      <w:r w:rsidRPr="00557851">
        <w:t xml:space="preserve"> CFB</w:t>
      </w:r>
    </w:p>
    <w:p w14:paraId="173C4442" w14:textId="77777777" w:rsidR="00557851" w:rsidRPr="00557851" w:rsidRDefault="00557851" w:rsidP="00557851">
      <w:pPr>
        <w:pStyle w:val="afa"/>
      </w:pPr>
      <w:r w:rsidRPr="00557851">
        <w:t xml:space="preserve">     */</w:t>
      </w:r>
    </w:p>
    <w:p w14:paraId="7E134681" w14:textId="77777777" w:rsidR="00557851" w:rsidRPr="00557851" w:rsidRDefault="00557851" w:rsidP="00557851">
      <w:pPr>
        <w:pStyle w:val="afa"/>
      </w:pPr>
      <w:r w:rsidRPr="00557851">
        <w:t xml:space="preserve">    public </w:t>
      </w:r>
      <w:proofErr w:type="gramStart"/>
      <w:r w:rsidRPr="00557851">
        <w:t>byte[</w:t>
      </w:r>
      <w:proofErr w:type="gramEnd"/>
      <w:r w:rsidRPr="00557851">
        <w:t>] encrypt(</w:t>
      </w:r>
      <w:proofErr w:type="gramStart"/>
      <w:r w:rsidRPr="00557851">
        <w:t>byte[</w:t>
      </w:r>
      <w:proofErr w:type="gramEnd"/>
      <w:r w:rsidRPr="00557851">
        <w:t xml:space="preserve">] </w:t>
      </w:r>
      <w:proofErr w:type="gramStart"/>
      <w:r w:rsidRPr="00557851">
        <w:t>plaintext) {</w:t>
      </w:r>
      <w:proofErr w:type="gramEnd"/>
    </w:p>
    <w:p w14:paraId="4484BB59" w14:textId="77777777" w:rsidR="00557851" w:rsidRPr="00557851" w:rsidRDefault="00557851" w:rsidP="00557851">
      <w:pPr>
        <w:pStyle w:val="afa"/>
      </w:pPr>
      <w:r w:rsidRPr="00557851">
        <w:t xml:space="preserve">        </w:t>
      </w:r>
      <w:proofErr w:type="gramStart"/>
      <w:r w:rsidRPr="00557851">
        <w:t>byte[</w:t>
      </w:r>
      <w:proofErr w:type="gramEnd"/>
      <w:r w:rsidRPr="00557851">
        <w:t>] output = new byte[</w:t>
      </w:r>
      <w:proofErr w:type="spellStart"/>
      <w:proofErr w:type="gramStart"/>
      <w:r w:rsidRPr="00557851">
        <w:t>plaintext.length</w:t>
      </w:r>
      <w:proofErr w:type="spellEnd"/>
      <w:r w:rsidRPr="00557851">
        <w:t>];</w:t>
      </w:r>
      <w:proofErr w:type="gramEnd"/>
    </w:p>
    <w:p w14:paraId="3314222B" w14:textId="77777777" w:rsidR="00557851" w:rsidRPr="00557851" w:rsidRDefault="00557851" w:rsidP="00557851">
      <w:pPr>
        <w:pStyle w:val="afa"/>
      </w:pPr>
      <w:r w:rsidRPr="00557851">
        <w:t xml:space="preserve">        </w:t>
      </w:r>
      <w:proofErr w:type="gramStart"/>
      <w:r w:rsidRPr="00557851">
        <w:t>byte[</w:t>
      </w:r>
      <w:proofErr w:type="gramEnd"/>
      <w:r w:rsidRPr="00557851">
        <w:t xml:space="preserve">] feedback = </w:t>
      </w:r>
      <w:proofErr w:type="spellStart"/>
      <w:r w:rsidRPr="00557851">
        <w:t>Arrays.copyOf</w:t>
      </w:r>
      <w:proofErr w:type="spellEnd"/>
      <w:r w:rsidRPr="00557851">
        <w:t xml:space="preserve">(iv, </w:t>
      </w:r>
      <w:proofErr w:type="spellStart"/>
      <w:r w:rsidRPr="00557851">
        <w:t>blockSize</w:t>
      </w:r>
      <w:proofErr w:type="spellEnd"/>
      <w:proofErr w:type="gramStart"/>
      <w:r w:rsidRPr="00557851">
        <w:t>);</w:t>
      </w:r>
      <w:proofErr w:type="gramEnd"/>
    </w:p>
    <w:p w14:paraId="266FA77C" w14:textId="77777777" w:rsidR="00557851" w:rsidRPr="00557851" w:rsidRDefault="00557851" w:rsidP="00557851">
      <w:pPr>
        <w:pStyle w:val="afa"/>
      </w:pPr>
    </w:p>
    <w:p w14:paraId="24790E0D" w14:textId="77777777" w:rsidR="00557851" w:rsidRPr="00557851" w:rsidRDefault="00557851" w:rsidP="00557851">
      <w:pPr>
        <w:pStyle w:val="afa"/>
      </w:pPr>
      <w:r w:rsidRPr="00557851">
        <w:t xml:space="preserve">        for (int </w:t>
      </w:r>
      <w:proofErr w:type="spellStart"/>
      <w:r w:rsidRPr="00557851">
        <w:t>i</w:t>
      </w:r>
      <w:proofErr w:type="spellEnd"/>
      <w:r w:rsidRPr="00557851">
        <w:t xml:space="preserve"> = 0; </w:t>
      </w:r>
      <w:proofErr w:type="spellStart"/>
      <w:r w:rsidRPr="00557851">
        <w:t>i</w:t>
      </w:r>
      <w:proofErr w:type="spellEnd"/>
      <w:r w:rsidRPr="00557851">
        <w:t xml:space="preserve"> &lt; </w:t>
      </w:r>
      <w:proofErr w:type="spellStart"/>
      <w:proofErr w:type="gramStart"/>
      <w:r w:rsidRPr="00557851">
        <w:t>plaintext.length</w:t>
      </w:r>
      <w:proofErr w:type="spellEnd"/>
      <w:proofErr w:type="gramEnd"/>
      <w:r w:rsidRPr="00557851">
        <w:t xml:space="preserve">; </w:t>
      </w:r>
      <w:proofErr w:type="spellStart"/>
      <w:r w:rsidRPr="00557851">
        <w:t>i</w:t>
      </w:r>
      <w:proofErr w:type="spellEnd"/>
      <w:r w:rsidRPr="00557851">
        <w:t xml:space="preserve"> += </w:t>
      </w:r>
      <w:proofErr w:type="spellStart"/>
      <w:r w:rsidRPr="00557851">
        <w:t>blockSize</w:t>
      </w:r>
      <w:proofErr w:type="spellEnd"/>
      <w:r w:rsidRPr="00557851">
        <w:t>) {</w:t>
      </w:r>
    </w:p>
    <w:p w14:paraId="531CBF92" w14:textId="77777777" w:rsidR="00557851" w:rsidRPr="00557851" w:rsidRDefault="00557851" w:rsidP="00557851">
      <w:pPr>
        <w:pStyle w:val="afa"/>
      </w:pPr>
      <w:r w:rsidRPr="00557851">
        <w:t xml:space="preserve">            // </w:t>
      </w:r>
      <w:proofErr w:type="spellStart"/>
      <w:r w:rsidRPr="00557851">
        <w:t>Шифруем</w:t>
      </w:r>
      <w:proofErr w:type="spellEnd"/>
      <w:r w:rsidRPr="00557851">
        <w:t xml:space="preserve"> feedback</w:t>
      </w:r>
    </w:p>
    <w:p w14:paraId="10EE1C62" w14:textId="77777777" w:rsidR="00557851" w:rsidRPr="00557851" w:rsidRDefault="00557851" w:rsidP="00557851">
      <w:pPr>
        <w:pStyle w:val="afa"/>
      </w:pPr>
      <w:r w:rsidRPr="00557851">
        <w:t xml:space="preserve">            </w:t>
      </w:r>
      <w:proofErr w:type="gramStart"/>
      <w:r w:rsidRPr="00557851">
        <w:t>byte[</w:t>
      </w:r>
      <w:proofErr w:type="gramEnd"/>
      <w:r w:rsidRPr="00557851">
        <w:t xml:space="preserve">] </w:t>
      </w:r>
      <w:proofErr w:type="spellStart"/>
      <w:r w:rsidRPr="00557851">
        <w:t>encryptedFeedback</w:t>
      </w:r>
      <w:proofErr w:type="spellEnd"/>
      <w:r w:rsidRPr="00557851">
        <w:t xml:space="preserve"> = </w:t>
      </w:r>
      <w:proofErr w:type="spellStart"/>
      <w:proofErr w:type="gramStart"/>
      <w:r w:rsidRPr="00557851">
        <w:t>cipher.encryptBlock</w:t>
      </w:r>
      <w:proofErr w:type="spellEnd"/>
      <w:proofErr w:type="gramEnd"/>
      <w:r w:rsidRPr="00557851">
        <w:t>(feedback</w:t>
      </w:r>
      <w:proofErr w:type="gramStart"/>
      <w:r w:rsidRPr="00557851">
        <w:t>);</w:t>
      </w:r>
      <w:proofErr w:type="gramEnd"/>
    </w:p>
    <w:p w14:paraId="19C39500" w14:textId="77777777" w:rsidR="00557851" w:rsidRPr="00557851" w:rsidRDefault="00557851" w:rsidP="00557851">
      <w:pPr>
        <w:pStyle w:val="afa"/>
      </w:pPr>
    </w:p>
    <w:p w14:paraId="7F37D9B8" w14:textId="77777777" w:rsidR="00557851" w:rsidRPr="00557851" w:rsidRDefault="00557851" w:rsidP="00557851">
      <w:pPr>
        <w:pStyle w:val="afa"/>
      </w:pPr>
      <w:r w:rsidRPr="00557851">
        <w:t xml:space="preserve">            // XOR: plaintext </w:t>
      </w:r>
      <w:r w:rsidRPr="00557851">
        <w:rPr>
          <w:rFonts w:ascii="Cambria Math" w:hAnsi="Cambria Math" w:cs="Cambria Math"/>
        </w:rPr>
        <w:t>⊕</w:t>
      </w:r>
      <w:r w:rsidRPr="00557851">
        <w:t xml:space="preserve"> keystream</w:t>
      </w:r>
    </w:p>
    <w:p w14:paraId="1CA854F1" w14:textId="77777777" w:rsidR="00557851" w:rsidRPr="00557851" w:rsidRDefault="00557851" w:rsidP="00557851">
      <w:pPr>
        <w:pStyle w:val="afa"/>
      </w:pPr>
      <w:r w:rsidRPr="00557851">
        <w:t xml:space="preserve">            for (int j = 0; j &lt; </w:t>
      </w:r>
      <w:proofErr w:type="spellStart"/>
      <w:r w:rsidRPr="00557851">
        <w:t>blockSize</w:t>
      </w:r>
      <w:proofErr w:type="spellEnd"/>
      <w:r w:rsidRPr="00557851">
        <w:t xml:space="preserve"> &amp;&amp; </w:t>
      </w:r>
      <w:proofErr w:type="spellStart"/>
      <w:r w:rsidRPr="00557851">
        <w:t>i</w:t>
      </w:r>
      <w:proofErr w:type="spellEnd"/>
      <w:r w:rsidRPr="00557851">
        <w:t xml:space="preserve"> + j &lt; </w:t>
      </w:r>
      <w:proofErr w:type="spellStart"/>
      <w:proofErr w:type="gramStart"/>
      <w:r w:rsidRPr="00557851">
        <w:t>plaintext.length</w:t>
      </w:r>
      <w:proofErr w:type="spellEnd"/>
      <w:proofErr w:type="gramEnd"/>
      <w:r w:rsidRPr="00557851">
        <w:t xml:space="preserve">; </w:t>
      </w:r>
      <w:proofErr w:type="spellStart"/>
      <w:proofErr w:type="gramStart"/>
      <w:r w:rsidRPr="00557851">
        <w:t>j++</w:t>
      </w:r>
      <w:proofErr w:type="spellEnd"/>
      <w:r w:rsidRPr="00557851">
        <w:t>) {</w:t>
      </w:r>
      <w:proofErr w:type="gramEnd"/>
    </w:p>
    <w:p w14:paraId="00CF6703" w14:textId="77777777" w:rsidR="00557851" w:rsidRPr="00557851" w:rsidRDefault="00557851" w:rsidP="00557851">
      <w:pPr>
        <w:pStyle w:val="afa"/>
      </w:pPr>
      <w:r w:rsidRPr="00557851">
        <w:t xml:space="preserve">                </w:t>
      </w:r>
      <w:proofErr w:type="gramStart"/>
      <w:r w:rsidRPr="00557851">
        <w:t>output[</w:t>
      </w:r>
      <w:proofErr w:type="spellStart"/>
      <w:proofErr w:type="gramEnd"/>
      <w:r w:rsidRPr="00557851">
        <w:t>i</w:t>
      </w:r>
      <w:proofErr w:type="spellEnd"/>
      <w:r w:rsidRPr="00557851">
        <w:t xml:space="preserve"> + j] = (byte) (</w:t>
      </w:r>
      <w:proofErr w:type="gramStart"/>
      <w:r w:rsidRPr="00557851">
        <w:t>plaintext[</w:t>
      </w:r>
      <w:proofErr w:type="spellStart"/>
      <w:proofErr w:type="gramEnd"/>
      <w:r w:rsidRPr="00557851">
        <w:t>i</w:t>
      </w:r>
      <w:proofErr w:type="spellEnd"/>
      <w:r w:rsidRPr="00557851">
        <w:t xml:space="preserve"> + j] ^ </w:t>
      </w:r>
      <w:proofErr w:type="spellStart"/>
      <w:r w:rsidRPr="00557851">
        <w:t>encryptedFeedback</w:t>
      </w:r>
      <w:proofErr w:type="spellEnd"/>
      <w:r w:rsidRPr="00557851">
        <w:t>[j]</w:t>
      </w:r>
      <w:proofErr w:type="gramStart"/>
      <w:r w:rsidRPr="00557851">
        <w:t>);</w:t>
      </w:r>
      <w:proofErr w:type="gramEnd"/>
    </w:p>
    <w:p w14:paraId="2FAFA02E" w14:textId="77777777" w:rsidR="00557851" w:rsidRPr="00557851" w:rsidRDefault="00557851" w:rsidP="00557851">
      <w:pPr>
        <w:pStyle w:val="afa"/>
      </w:pPr>
      <w:r w:rsidRPr="00557851">
        <w:t xml:space="preserve">            }</w:t>
      </w:r>
    </w:p>
    <w:p w14:paraId="7FA0C020" w14:textId="77777777" w:rsidR="00557851" w:rsidRPr="00557851" w:rsidRDefault="00557851" w:rsidP="00557851">
      <w:pPr>
        <w:pStyle w:val="afa"/>
      </w:pPr>
    </w:p>
    <w:p w14:paraId="54F798E7" w14:textId="77777777" w:rsidR="00557851" w:rsidRPr="00557851" w:rsidRDefault="00557851" w:rsidP="00557851">
      <w:pPr>
        <w:pStyle w:val="afa"/>
      </w:pPr>
      <w:r w:rsidRPr="00557851">
        <w:t xml:space="preserve">            // </w:t>
      </w:r>
      <w:proofErr w:type="spellStart"/>
      <w:r w:rsidRPr="00557851">
        <w:t>Сдвигаем</w:t>
      </w:r>
      <w:proofErr w:type="spellEnd"/>
      <w:r w:rsidRPr="00557851">
        <w:t xml:space="preserve"> feedback = ciphertext</w:t>
      </w:r>
    </w:p>
    <w:p w14:paraId="39B1AF29" w14:textId="77777777" w:rsidR="00557851" w:rsidRPr="00557851" w:rsidRDefault="00557851" w:rsidP="00557851">
      <w:pPr>
        <w:pStyle w:val="afa"/>
      </w:pPr>
      <w:r w:rsidRPr="00557851">
        <w:t xml:space="preserve">            feedback = </w:t>
      </w:r>
      <w:proofErr w:type="spellStart"/>
      <w:r w:rsidRPr="00557851">
        <w:t>Arrays.copyOfRange</w:t>
      </w:r>
      <w:proofErr w:type="spellEnd"/>
      <w:r w:rsidRPr="00557851">
        <w:t xml:space="preserve">(output, </w:t>
      </w:r>
      <w:proofErr w:type="spellStart"/>
      <w:r w:rsidRPr="00557851">
        <w:t>i</w:t>
      </w:r>
      <w:proofErr w:type="spellEnd"/>
      <w:r w:rsidRPr="00557851">
        <w:t xml:space="preserve">, </w:t>
      </w:r>
      <w:proofErr w:type="spellStart"/>
      <w:proofErr w:type="gramStart"/>
      <w:r w:rsidRPr="00557851">
        <w:t>Math.min</w:t>
      </w:r>
      <w:proofErr w:type="spellEnd"/>
      <w:r w:rsidRPr="00557851">
        <w:t>(</w:t>
      </w:r>
      <w:proofErr w:type="spellStart"/>
      <w:proofErr w:type="gramEnd"/>
      <w:r w:rsidRPr="00557851">
        <w:t>i</w:t>
      </w:r>
      <w:proofErr w:type="spellEnd"/>
      <w:r w:rsidRPr="00557851">
        <w:t xml:space="preserve"> + </w:t>
      </w:r>
      <w:proofErr w:type="spellStart"/>
      <w:r w:rsidRPr="00557851">
        <w:t>blockSize</w:t>
      </w:r>
      <w:proofErr w:type="spellEnd"/>
      <w:r w:rsidRPr="00557851">
        <w:t xml:space="preserve">, </w:t>
      </w:r>
      <w:proofErr w:type="spellStart"/>
      <w:proofErr w:type="gramStart"/>
      <w:r w:rsidRPr="00557851">
        <w:t>output.length</w:t>
      </w:r>
      <w:proofErr w:type="spellEnd"/>
      <w:proofErr w:type="gramEnd"/>
      <w:r w:rsidRPr="00557851">
        <w:t>)</w:t>
      </w:r>
      <w:proofErr w:type="gramStart"/>
      <w:r w:rsidRPr="00557851">
        <w:t>);</w:t>
      </w:r>
      <w:proofErr w:type="gramEnd"/>
    </w:p>
    <w:p w14:paraId="7099782E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t xml:space="preserve">        </w:t>
      </w:r>
      <w:r w:rsidRPr="00557851">
        <w:rPr>
          <w:lang w:val="ru-RU"/>
        </w:rPr>
        <w:t>}</w:t>
      </w:r>
    </w:p>
    <w:p w14:paraId="4AA47712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 xml:space="preserve">        </w:t>
      </w:r>
      <w:r w:rsidRPr="00557851">
        <w:t>return</w:t>
      </w:r>
      <w:r w:rsidRPr="00557851">
        <w:rPr>
          <w:lang w:val="ru-RU"/>
        </w:rPr>
        <w:t xml:space="preserve"> </w:t>
      </w:r>
      <w:proofErr w:type="gramStart"/>
      <w:r w:rsidRPr="00557851">
        <w:t>output</w:t>
      </w:r>
      <w:r w:rsidRPr="00557851">
        <w:rPr>
          <w:lang w:val="ru-RU"/>
        </w:rPr>
        <w:t>;</w:t>
      </w:r>
      <w:proofErr w:type="gramEnd"/>
    </w:p>
    <w:p w14:paraId="2278B8D8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 xml:space="preserve">    }</w:t>
      </w:r>
    </w:p>
    <w:p w14:paraId="0C57FF01" w14:textId="77777777" w:rsidR="00557851" w:rsidRPr="00557851" w:rsidRDefault="00557851" w:rsidP="00557851">
      <w:pPr>
        <w:pStyle w:val="afa"/>
        <w:rPr>
          <w:lang w:val="ru-RU"/>
        </w:rPr>
      </w:pPr>
    </w:p>
    <w:p w14:paraId="26DE763F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 xml:space="preserve">    /**</w:t>
      </w:r>
    </w:p>
    <w:p w14:paraId="3F6B2129" w14:textId="77777777" w:rsidR="00557851" w:rsidRPr="00557851" w:rsidRDefault="00557851" w:rsidP="00557851">
      <w:pPr>
        <w:pStyle w:val="afa"/>
        <w:rPr>
          <w:lang w:val="ru-RU"/>
        </w:rPr>
      </w:pPr>
      <w:r w:rsidRPr="00557851">
        <w:rPr>
          <w:lang w:val="ru-RU"/>
        </w:rPr>
        <w:t xml:space="preserve">     * Дешифрование в режиме </w:t>
      </w:r>
      <w:r w:rsidRPr="00557851">
        <w:t>CFB</w:t>
      </w:r>
    </w:p>
    <w:p w14:paraId="0BE3E64F" w14:textId="77777777" w:rsidR="00557851" w:rsidRPr="00557851" w:rsidRDefault="00557851" w:rsidP="00557851">
      <w:pPr>
        <w:pStyle w:val="afa"/>
      </w:pPr>
      <w:r w:rsidRPr="00557851">
        <w:rPr>
          <w:lang w:val="ru-RU"/>
        </w:rPr>
        <w:t xml:space="preserve">     </w:t>
      </w:r>
      <w:r w:rsidRPr="00557851">
        <w:t>*/</w:t>
      </w:r>
    </w:p>
    <w:p w14:paraId="410711F5" w14:textId="77777777" w:rsidR="00557851" w:rsidRPr="00557851" w:rsidRDefault="00557851" w:rsidP="00557851">
      <w:pPr>
        <w:pStyle w:val="afa"/>
      </w:pPr>
      <w:r w:rsidRPr="00557851">
        <w:t xml:space="preserve">    public </w:t>
      </w:r>
      <w:proofErr w:type="gramStart"/>
      <w:r w:rsidRPr="00557851">
        <w:t>byte[</w:t>
      </w:r>
      <w:proofErr w:type="gramEnd"/>
      <w:r w:rsidRPr="00557851">
        <w:t>] decrypt(</w:t>
      </w:r>
      <w:proofErr w:type="gramStart"/>
      <w:r w:rsidRPr="00557851">
        <w:t>byte[</w:t>
      </w:r>
      <w:proofErr w:type="gramEnd"/>
      <w:r w:rsidRPr="00557851">
        <w:t xml:space="preserve">] </w:t>
      </w:r>
      <w:proofErr w:type="gramStart"/>
      <w:r w:rsidRPr="00557851">
        <w:t>ciphertext) {</w:t>
      </w:r>
      <w:proofErr w:type="gramEnd"/>
    </w:p>
    <w:p w14:paraId="4748B2C1" w14:textId="77777777" w:rsidR="00557851" w:rsidRPr="00557851" w:rsidRDefault="00557851" w:rsidP="00557851">
      <w:pPr>
        <w:pStyle w:val="afa"/>
      </w:pPr>
      <w:r w:rsidRPr="00557851">
        <w:t xml:space="preserve">        </w:t>
      </w:r>
      <w:proofErr w:type="gramStart"/>
      <w:r w:rsidRPr="00557851">
        <w:t>byte[</w:t>
      </w:r>
      <w:proofErr w:type="gramEnd"/>
      <w:r w:rsidRPr="00557851">
        <w:t>] output = new byte[</w:t>
      </w:r>
      <w:proofErr w:type="spellStart"/>
      <w:proofErr w:type="gramStart"/>
      <w:r w:rsidRPr="00557851">
        <w:t>ciphertext.length</w:t>
      </w:r>
      <w:proofErr w:type="spellEnd"/>
      <w:r w:rsidRPr="00557851">
        <w:t>];</w:t>
      </w:r>
      <w:proofErr w:type="gramEnd"/>
    </w:p>
    <w:p w14:paraId="4AFE6C48" w14:textId="77777777" w:rsidR="00557851" w:rsidRPr="00557851" w:rsidRDefault="00557851" w:rsidP="00557851">
      <w:pPr>
        <w:pStyle w:val="afa"/>
      </w:pPr>
      <w:r w:rsidRPr="00557851">
        <w:t xml:space="preserve">        </w:t>
      </w:r>
      <w:proofErr w:type="gramStart"/>
      <w:r w:rsidRPr="00557851">
        <w:t>byte[</w:t>
      </w:r>
      <w:proofErr w:type="gramEnd"/>
      <w:r w:rsidRPr="00557851">
        <w:t xml:space="preserve">] feedback = </w:t>
      </w:r>
      <w:proofErr w:type="spellStart"/>
      <w:r w:rsidRPr="00557851">
        <w:t>Arrays.copyOf</w:t>
      </w:r>
      <w:proofErr w:type="spellEnd"/>
      <w:r w:rsidRPr="00557851">
        <w:t xml:space="preserve">(iv, </w:t>
      </w:r>
      <w:proofErr w:type="spellStart"/>
      <w:r w:rsidRPr="00557851">
        <w:t>blockSize</w:t>
      </w:r>
      <w:proofErr w:type="spellEnd"/>
      <w:proofErr w:type="gramStart"/>
      <w:r w:rsidRPr="00557851">
        <w:t>);</w:t>
      </w:r>
      <w:proofErr w:type="gramEnd"/>
    </w:p>
    <w:p w14:paraId="1D8CDBA7" w14:textId="77777777" w:rsidR="00557851" w:rsidRPr="00557851" w:rsidRDefault="00557851" w:rsidP="00557851">
      <w:pPr>
        <w:pStyle w:val="afa"/>
      </w:pPr>
    </w:p>
    <w:p w14:paraId="3FD352CF" w14:textId="77777777" w:rsidR="00557851" w:rsidRPr="00557851" w:rsidRDefault="00557851" w:rsidP="00557851">
      <w:pPr>
        <w:pStyle w:val="afa"/>
      </w:pPr>
      <w:r w:rsidRPr="00557851">
        <w:t xml:space="preserve">        for (int </w:t>
      </w:r>
      <w:proofErr w:type="spellStart"/>
      <w:r w:rsidRPr="00557851">
        <w:t>i</w:t>
      </w:r>
      <w:proofErr w:type="spellEnd"/>
      <w:r w:rsidRPr="00557851">
        <w:t xml:space="preserve"> = 0; </w:t>
      </w:r>
      <w:proofErr w:type="spellStart"/>
      <w:r w:rsidRPr="00557851">
        <w:t>i</w:t>
      </w:r>
      <w:proofErr w:type="spellEnd"/>
      <w:r w:rsidRPr="00557851">
        <w:t xml:space="preserve"> &lt; </w:t>
      </w:r>
      <w:proofErr w:type="spellStart"/>
      <w:proofErr w:type="gramStart"/>
      <w:r w:rsidRPr="00557851">
        <w:t>ciphertext.length</w:t>
      </w:r>
      <w:proofErr w:type="spellEnd"/>
      <w:proofErr w:type="gramEnd"/>
      <w:r w:rsidRPr="00557851">
        <w:t xml:space="preserve">; </w:t>
      </w:r>
      <w:proofErr w:type="spellStart"/>
      <w:r w:rsidRPr="00557851">
        <w:t>i</w:t>
      </w:r>
      <w:proofErr w:type="spellEnd"/>
      <w:r w:rsidRPr="00557851">
        <w:t xml:space="preserve"> += </w:t>
      </w:r>
      <w:proofErr w:type="spellStart"/>
      <w:proofErr w:type="gramStart"/>
      <w:r w:rsidRPr="00557851">
        <w:t>blockSize</w:t>
      </w:r>
      <w:proofErr w:type="spellEnd"/>
      <w:r w:rsidRPr="00557851">
        <w:t>) {</w:t>
      </w:r>
      <w:proofErr w:type="gramEnd"/>
    </w:p>
    <w:p w14:paraId="291CB16F" w14:textId="77777777" w:rsidR="00557851" w:rsidRPr="00557851" w:rsidRDefault="00557851" w:rsidP="00557851">
      <w:pPr>
        <w:pStyle w:val="afa"/>
      </w:pPr>
      <w:r w:rsidRPr="00557851">
        <w:t xml:space="preserve">            // </w:t>
      </w:r>
      <w:proofErr w:type="spellStart"/>
      <w:r w:rsidRPr="00557851">
        <w:t>Шифруем</w:t>
      </w:r>
      <w:proofErr w:type="spellEnd"/>
      <w:r w:rsidRPr="00557851">
        <w:t xml:space="preserve"> feedback</w:t>
      </w:r>
    </w:p>
    <w:p w14:paraId="4CCFA7D2" w14:textId="77777777" w:rsidR="00557851" w:rsidRPr="00557851" w:rsidRDefault="00557851" w:rsidP="00557851">
      <w:pPr>
        <w:pStyle w:val="afa"/>
      </w:pPr>
      <w:r w:rsidRPr="00557851">
        <w:t xml:space="preserve">            </w:t>
      </w:r>
      <w:proofErr w:type="gramStart"/>
      <w:r w:rsidRPr="00557851">
        <w:t>byte[</w:t>
      </w:r>
      <w:proofErr w:type="gramEnd"/>
      <w:r w:rsidRPr="00557851">
        <w:t xml:space="preserve">] </w:t>
      </w:r>
      <w:proofErr w:type="spellStart"/>
      <w:r w:rsidRPr="00557851">
        <w:t>encryptedFeedback</w:t>
      </w:r>
      <w:proofErr w:type="spellEnd"/>
      <w:r w:rsidRPr="00557851">
        <w:t xml:space="preserve"> = </w:t>
      </w:r>
      <w:proofErr w:type="spellStart"/>
      <w:proofErr w:type="gramStart"/>
      <w:r w:rsidRPr="00557851">
        <w:t>cipher.encryptBlock</w:t>
      </w:r>
      <w:proofErr w:type="spellEnd"/>
      <w:proofErr w:type="gramEnd"/>
      <w:r w:rsidRPr="00557851">
        <w:t>(feedback</w:t>
      </w:r>
      <w:proofErr w:type="gramStart"/>
      <w:r w:rsidRPr="00557851">
        <w:t>);</w:t>
      </w:r>
      <w:proofErr w:type="gramEnd"/>
    </w:p>
    <w:p w14:paraId="5565FB7B" w14:textId="77777777" w:rsidR="00557851" w:rsidRPr="00557851" w:rsidRDefault="00557851" w:rsidP="00557851">
      <w:pPr>
        <w:pStyle w:val="afa"/>
      </w:pPr>
    </w:p>
    <w:p w14:paraId="446D6F81" w14:textId="77777777" w:rsidR="00557851" w:rsidRPr="00557851" w:rsidRDefault="00557851" w:rsidP="00557851">
      <w:pPr>
        <w:pStyle w:val="afa"/>
      </w:pPr>
      <w:r w:rsidRPr="00557851">
        <w:lastRenderedPageBreak/>
        <w:t xml:space="preserve">            // XOR: ciphertext </w:t>
      </w:r>
      <w:r w:rsidRPr="00557851">
        <w:rPr>
          <w:rFonts w:ascii="Cambria Math" w:hAnsi="Cambria Math" w:cs="Cambria Math"/>
        </w:rPr>
        <w:t>⊕</w:t>
      </w:r>
      <w:r w:rsidRPr="00557851">
        <w:t xml:space="preserve"> keystream</w:t>
      </w:r>
    </w:p>
    <w:p w14:paraId="355B8F31" w14:textId="77777777" w:rsidR="00557851" w:rsidRPr="00557851" w:rsidRDefault="00557851" w:rsidP="00557851">
      <w:pPr>
        <w:pStyle w:val="afa"/>
      </w:pPr>
      <w:r w:rsidRPr="00557851">
        <w:t xml:space="preserve">            for (int j = 0; j &lt; </w:t>
      </w:r>
      <w:proofErr w:type="spellStart"/>
      <w:r w:rsidRPr="00557851">
        <w:t>blockSize</w:t>
      </w:r>
      <w:proofErr w:type="spellEnd"/>
      <w:r w:rsidRPr="00557851">
        <w:t xml:space="preserve"> &amp;&amp; </w:t>
      </w:r>
      <w:proofErr w:type="spellStart"/>
      <w:r w:rsidRPr="00557851">
        <w:t>i</w:t>
      </w:r>
      <w:proofErr w:type="spellEnd"/>
      <w:r w:rsidRPr="00557851">
        <w:t xml:space="preserve"> + j &lt; </w:t>
      </w:r>
      <w:proofErr w:type="spellStart"/>
      <w:proofErr w:type="gramStart"/>
      <w:r w:rsidRPr="00557851">
        <w:t>ciphertext.length</w:t>
      </w:r>
      <w:proofErr w:type="spellEnd"/>
      <w:proofErr w:type="gramEnd"/>
      <w:r w:rsidRPr="00557851">
        <w:t xml:space="preserve">; </w:t>
      </w:r>
      <w:proofErr w:type="spellStart"/>
      <w:r w:rsidRPr="00557851">
        <w:t>j++</w:t>
      </w:r>
      <w:proofErr w:type="spellEnd"/>
      <w:r w:rsidRPr="00557851">
        <w:t>) {</w:t>
      </w:r>
    </w:p>
    <w:p w14:paraId="149110C9" w14:textId="77777777" w:rsidR="00557851" w:rsidRPr="00557851" w:rsidRDefault="00557851" w:rsidP="00557851">
      <w:pPr>
        <w:pStyle w:val="afa"/>
      </w:pPr>
      <w:r w:rsidRPr="00557851">
        <w:t xml:space="preserve">                </w:t>
      </w:r>
      <w:proofErr w:type="gramStart"/>
      <w:r w:rsidRPr="00557851">
        <w:t>output[</w:t>
      </w:r>
      <w:proofErr w:type="spellStart"/>
      <w:proofErr w:type="gramEnd"/>
      <w:r w:rsidRPr="00557851">
        <w:t>i</w:t>
      </w:r>
      <w:proofErr w:type="spellEnd"/>
      <w:r w:rsidRPr="00557851">
        <w:t xml:space="preserve"> + j] = (byte) (</w:t>
      </w:r>
      <w:proofErr w:type="gramStart"/>
      <w:r w:rsidRPr="00557851">
        <w:t>ciphertext[</w:t>
      </w:r>
      <w:proofErr w:type="spellStart"/>
      <w:proofErr w:type="gramEnd"/>
      <w:r w:rsidRPr="00557851">
        <w:t>i</w:t>
      </w:r>
      <w:proofErr w:type="spellEnd"/>
      <w:r w:rsidRPr="00557851">
        <w:t xml:space="preserve"> + j] ^ </w:t>
      </w:r>
      <w:proofErr w:type="spellStart"/>
      <w:r w:rsidRPr="00557851">
        <w:t>encryptedFeedback</w:t>
      </w:r>
      <w:proofErr w:type="spellEnd"/>
      <w:r w:rsidRPr="00557851">
        <w:t>[j]</w:t>
      </w:r>
      <w:proofErr w:type="gramStart"/>
      <w:r w:rsidRPr="00557851">
        <w:t>);</w:t>
      </w:r>
      <w:proofErr w:type="gramEnd"/>
    </w:p>
    <w:p w14:paraId="1C3DBB86" w14:textId="77777777" w:rsidR="00557851" w:rsidRPr="00557851" w:rsidRDefault="00557851" w:rsidP="00557851">
      <w:pPr>
        <w:pStyle w:val="afa"/>
      </w:pPr>
      <w:r w:rsidRPr="00557851">
        <w:t xml:space="preserve">            }</w:t>
      </w:r>
    </w:p>
    <w:p w14:paraId="074FC89E" w14:textId="77777777" w:rsidR="00557851" w:rsidRPr="00557851" w:rsidRDefault="00557851" w:rsidP="00557851">
      <w:pPr>
        <w:pStyle w:val="afa"/>
      </w:pPr>
    </w:p>
    <w:p w14:paraId="1AD00D13" w14:textId="77777777" w:rsidR="00557851" w:rsidRPr="00557851" w:rsidRDefault="00557851" w:rsidP="00557851">
      <w:pPr>
        <w:pStyle w:val="afa"/>
      </w:pPr>
      <w:r w:rsidRPr="00557851">
        <w:t xml:space="preserve">            // </w:t>
      </w:r>
      <w:proofErr w:type="spellStart"/>
      <w:r w:rsidRPr="00557851">
        <w:t>Сдвигаем</w:t>
      </w:r>
      <w:proofErr w:type="spellEnd"/>
      <w:r w:rsidRPr="00557851">
        <w:t xml:space="preserve"> feedback = ciphertext</w:t>
      </w:r>
    </w:p>
    <w:p w14:paraId="3A9243CE" w14:textId="77777777" w:rsidR="00557851" w:rsidRPr="00557851" w:rsidRDefault="00557851" w:rsidP="00557851">
      <w:pPr>
        <w:pStyle w:val="afa"/>
      </w:pPr>
      <w:r w:rsidRPr="00557851">
        <w:t xml:space="preserve">            feedback = </w:t>
      </w:r>
      <w:proofErr w:type="spellStart"/>
      <w:r w:rsidRPr="00557851">
        <w:t>Arrays.copyOfRange</w:t>
      </w:r>
      <w:proofErr w:type="spellEnd"/>
      <w:r w:rsidRPr="00557851">
        <w:t xml:space="preserve">(ciphertext, </w:t>
      </w:r>
      <w:proofErr w:type="spellStart"/>
      <w:r w:rsidRPr="00557851">
        <w:t>i</w:t>
      </w:r>
      <w:proofErr w:type="spellEnd"/>
      <w:r w:rsidRPr="00557851">
        <w:t xml:space="preserve">, </w:t>
      </w:r>
      <w:proofErr w:type="spellStart"/>
      <w:proofErr w:type="gramStart"/>
      <w:r w:rsidRPr="00557851">
        <w:t>Math.min</w:t>
      </w:r>
      <w:proofErr w:type="spellEnd"/>
      <w:r w:rsidRPr="00557851">
        <w:t>(</w:t>
      </w:r>
      <w:proofErr w:type="spellStart"/>
      <w:proofErr w:type="gramEnd"/>
      <w:r w:rsidRPr="00557851">
        <w:t>i</w:t>
      </w:r>
      <w:proofErr w:type="spellEnd"/>
      <w:r w:rsidRPr="00557851">
        <w:t xml:space="preserve"> + </w:t>
      </w:r>
      <w:proofErr w:type="spellStart"/>
      <w:r w:rsidRPr="00557851">
        <w:t>blockSize</w:t>
      </w:r>
      <w:proofErr w:type="spellEnd"/>
      <w:r w:rsidRPr="00557851">
        <w:t xml:space="preserve">, </w:t>
      </w:r>
      <w:proofErr w:type="spellStart"/>
      <w:proofErr w:type="gramStart"/>
      <w:r w:rsidRPr="00557851">
        <w:t>ciphertext.length</w:t>
      </w:r>
      <w:proofErr w:type="spellEnd"/>
      <w:proofErr w:type="gramEnd"/>
      <w:r w:rsidRPr="00557851">
        <w:t>)</w:t>
      </w:r>
      <w:proofErr w:type="gramStart"/>
      <w:r w:rsidRPr="00557851">
        <w:t>);</w:t>
      </w:r>
      <w:proofErr w:type="gramEnd"/>
    </w:p>
    <w:p w14:paraId="18400EA1" w14:textId="77777777" w:rsidR="00557851" w:rsidRPr="00557851" w:rsidRDefault="00557851" w:rsidP="00557851">
      <w:pPr>
        <w:pStyle w:val="afa"/>
      </w:pPr>
      <w:r w:rsidRPr="00557851">
        <w:t xml:space="preserve">        }</w:t>
      </w:r>
    </w:p>
    <w:p w14:paraId="6C7DF354" w14:textId="77777777" w:rsidR="00557851" w:rsidRPr="00557851" w:rsidRDefault="00557851" w:rsidP="00557851">
      <w:pPr>
        <w:pStyle w:val="afa"/>
      </w:pPr>
      <w:r w:rsidRPr="00557851">
        <w:t xml:space="preserve">        return </w:t>
      </w:r>
      <w:proofErr w:type="gramStart"/>
      <w:r w:rsidRPr="00557851">
        <w:t>output;</w:t>
      </w:r>
      <w:proofErr w:type="gramEnd"/>
    </w:p>
    <w:p w14:paraId="36ECCA3D" w14:textId="77777777" w:rsidR="00557851" w:rsidRPr="00557851" w:rsidRDefault="00557851" w:rsidP="00557851">
      <w:pPr>
        <w:pStyle w:val="afa"/>
      </w:pPr>
      <w:r w:rsidRPr="00557851">
        <w:t xml:space="preserve">    }</w:t>
      </w:r>
    </w:p>
    <w:p w14:paraId="45091537" w14:textId="35174F37" w:rsidR="00557851" w:rsidRPr="00557851" w:rsidRDefault="00557851" w:rsidP="00557851">
      <w:pPr>
        <w:pStyle w:val="afa"/>
      </w:pPr>
      <w:r w:rsidRPr="00557851">
        <w:t>}</w:t>
      </w:r>
    </w:p>
    <w:p w14:paraId="5182E3EE" w14:textId="4FBA4416" w:rsidR="00557851" w:rsidRPr="00557851" w:rsidRDefault="00557851" w:rsidP="00557851">
      <w:pPr>
        <w:pStyle w:val="-2"/>
      </w:pPr>
      <w:r>
        <w:t>Тестирование</w:t>
      </w:r>
    </w:p>
    <w:p w14:paraId="6844ED88" w14:textId="5408E734" w:rsidR="00000F6F" w:rsidRDefault="00000F6F" w:rsidP="00000F6F">
      <w:pPr>
        <w:pStyle w:val="-3"/>
        <w:rPr>
          <w:lang w:val="en-US"/>
        </w:rPr>
      </w:pPr>
      <w:r>
        <w:t xml:space="preserve">Тестирование </w:t>
      </w:r>
      <w:r>
        <w:rPr>
          <w:lang w:val="en-US"/>
        </w:rPr>
        <w:t>DES</w:t>
      </w:r>
    </w:p>
    <w:p w14:paraId="6AB95162" w14:textId="06707A43" w:rsidR="00000F6F" w:rsidRPr="00000F6F" w:rsidRDefault="00000F6F" w:rsidP="00000F6F">
      <w:r>
        <w:t>Для тестирования самого алгоритма шифрования были взяты известные вектора (ключ, текст для шифрования и зашифрованный текст).</w:t>
      </w:r>
    </w:p>
    <w:p w14:paraId="13C83896" w14:textId="13E4C5F0" w:rsidR="00000F6F" w:rsidRPr="00000F6F" w:rsidRDefault="00000F6F" w:rsidP="00000F6F">
      <w:pPr>
        <w:pStyle w:val="afa"/>
        <w:rPr>
          <w:lang w:val="ru-RU"/>
        </w:rPr>
      </w:pPr>
      <w:r w:rsidRPr="00000F6F">
        <w:t xml:space="preserve">package </w:t>
      </w:r>
      <w:proofErr w:type="spellStart"/>
      <w:proofErr w:type="gramStart"/>
      <w:r w:rsidRPr="00000F6F">
        <w:t>main.java.cipher</w:t>
      </w:r>
      <w:proofErr w:type="gramEnd"/>
      <w:r w:rsidRPr="00000F6F">
        <w:t>.</w:t>
      </w:r>
      <w:proofErr w:type="gramStart"/>
      <w:r w:rsidRPr="00000F6F">
        <w:t>test</w:t>
      </w:r>
      <w:proofErr w:type="spellEnd"/>
      <w:r w:rsidRPr="00000F6F">
        <w:t>;</w:t>
      </w:r>
      <w:proofErr w:type="gramEnd"/>
    </w:p>
    <w:p w14:paraId="032F81A0" w14:textId="77777777" w:rsidR="00000F6F" w:rsidRPr="00000F6F" w:rsidRDefault="00000F6F" w:rsidP="00000F6F">
      <w:pPr>
        <w:pStyle w:val="afa"/>
      </w:pPr>
      <w:r w:rsidRPr="00000F6F">
        <w:t xml:space="preserve">import </w:t>
      </w:r>
      <w:proofErr w:type="spellStart"/>
      <w:proofErr w:type="gramStart"/>
      <w:r w:rsidRPr="00000F6F">
        <w:t>main.java.cipher</w:t>
      </w:r>
      <w:proofErr w:type="gramEnd"/>
      <w:r w:rsidRPr="00000F6F">
        <w:t>.</w:t>
      </w:r>
      <w:proofErr w:type="gramStart"/>
      <w:r w:rsidRPr="00000F6F">
        <w:t>block.BlockCipher</w:t>
      </w:r>
      <w:proofErr w:type="spellEnd"/>
      <w:proofErr w:type="gramEnd"/>
      <w:r w:rsidRPr="00000F6F">
        <w:t>;</w:t>
      </w:r>
    </w:p>
    <w:p w14:paraId="508C9444" w14:textId="77777777" w:rsidR="00000F6F" w:rsidRPr="00000F6F" w:rsidRDefault="00000F6F" w:rsidP="00000F6F">
      <w:pPr>
        <w:pStyle w:val="afa"/>
      </w:pPr>
      <w:r w:rsidRPr="00000F6F">
        <w:t xml:space="preserve">import </w:t>
      </w:r>
      <w:proofErr w:type="spellStart"/>
      <w:proofErr w:type="gramStart"/>
      <w:r w:rsidRPr="00000F6F">
        <w:t>main.java.cipher.des.DesCipher</w:t>
      </w:r>
      <w:proofErr w:type="spellEnd"/>
      <w:proofErr w:type="gramEnd"/>
      <w:r w:rsidRPr="00000F6F">
        <w:t>;</w:t>
      </w:r>
    </w:p>
    <w:p w14:paraId="52E284B0" w14:textId="4A8A4CF9" w:rsidR="00000F6F" w:rsidRPr="00000F6F" w:rsidRDefault="00000F6F" w:rsidP="00000F6F">
      <w:pPr>
        <w:pStyle w:val="afa"/>
        <w:rPr>
          <w:lang w:val="ru-RU"/>
        </w:rPr>
      </w:pPr>
      <w:r w:rsidRPr="00000F6F">
        <w:t xml:space="preserve">import </w:t>
      </w:r>
      <w:proofErr w:type="spellStart"/>
      <w:proofErr w:type="gramStart"/>
      <w:r w:rsidRPr="00000F6F">
        <w:t>main.java.cipher</w:t>
      </w:r>
      <w:proofErr w:type="gramEnd"/>
      <w:r w:rsidRPr="00000F6F">
        <w:t>.</w:t>
      </w:r>
      <w:proofErr w:type="gramStart"/>
      <w:r w:rsidRPr="00000F6F">
        <w:t>util.HexUtils</w:t>
      </w:r>
      <w:proofErr w:type="spellEnd"/>
      <w:proofErr w:type="gramEnd"/>
      <w:r w:rsidRPr="00000F6F">
        <w:t>;</w:t>
      </w:r>
    </w:p>
    <w:p w14:paraId="57092310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>/**</w:t>
      </w:r>
    </w:p>
    <w:p w14:paraId="1492EF76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* Класс для проверки корректности работы DES ядра на известных векторах.</w:t>
      </w:r>
    </w:p>
    <w:p w14:paraId="63F942C1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*/</w:t>
      </w:r>
    </w:p>
    <w:p w14:paraId="6C82CB7D" w14:textId="77777777" w:rsidR="00000F6F" w:rsidRPr="00000F6F" w:rsidRDefault="00000F6F" w:rsidP="00000F6F">
      <w:pPr>
        <w:pStyle w:val="afa"/>
        <w:rPr>
          <w:lang w:val="ru-RU"/>
        </w:rPr>
      </w:pPr>
      <w:proofErr w:type="spellStart"/>
      <w:r w:rsidRPr="00000F6F">
        <w:rPr>
          <w:lang w:val="ru-RU"/>
        </w:rPr>
        <w:t>public</w:t>
      </w:r>
      <w:proofErr w:type="spellEnd"/>
      <w:r w:rsidRPr="00000F6F">
        <w:rPr>
          <w:lang w:val="ru-RU"/>
        </w:rPr>
        <w:t xml:space="preserve"> </w:t>
      </w:r>
      <w:proofErr w:type="spellStart"/>
      <w:r w:rsidRPr="00000F6F">
        <w:rPr>
          <w:lang w:val="ru-RU"/>
        </w:rPr>
        <w:t>class</w:t>
      </w:r>
      <w:proofErr w:type="spellEnd"/>
      <w:r w:rsidRPr="00000F6F">
        <w:rPr>
          <w:lang w:val="ru-RU"/>
        </w:rPr>
        <w:t xml:space="preserve"> </w:t>
      </w:r>
      <w:proofErr w:type="spellStart"/>
      <w:r w:rsidRPr="00000F6F">
        <w:rPr>
          <w:lang w:val="ru-RU"/>
        </w:rPr>
        <w:t>DesTest</w:t>
      </w:r>
      <w:proofErr w:type="spellEnd"/>
      <w:r w:rsidRPr="00000F6F">
        <w:rPr>
          <w:lang w:val="ru-RU"/>
        </w:rPr>
        <w:t xml:space="preserve"> {</w:t>
      </w:r>
    </w:p>
    <w:p w14:paraId="70C57165" w14:textId="77777777" w:rsidR="00000F6F" w:rsidRPr="00000F6F" w:rsidRDefault="00000F6F" w:rsidP="00000F6F">
      <w:pPr>
        <w:pStyle w:val="afa"/>
        <w:rPr>
          <w:lang w:val="ru-RU"/>
        </w:rPr>
      </w:pPr>
    </w:p>
    <w:p w14:paraId="619C1A9D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   //Запускает один тест DES на известном векторе.</w:t>
      </w:r>
    </w:p>
    <w:p w14:paraId="3CB5DAAB" w14:textId="77777777" w:rsidR="00000F6F" w:rsidRPr="00000F6F" w:rsidRDefault="00000F6F" w:rsidP="00000F6F">
      <w:pPr>
        <w:pStyle w:val="afa"/>
      </w:pPr>
      <w:r w:rsidRPr="00000F6F">
        <w:rPr>
          <w:lang w:val="ru-RU"/>
        </w:rPr>
        <w:t xml:space="preserve">    </w:t>
      </w:r>
      <w:r w:rsidRPr="00000F6F">
        <w:t xml:space="preserve">private static void </w:t>
      </w:r>
      <w:proofErr w:type="spellStart"/>
      <w:proofErr w:type="gramStart"/>
      <w:r w:rsidRPr="00000F6F">
        <w:t>runKnownAnswerTest</w:t>
      </w:r>
      <w:proofErr w:type="spellEnd"/>
      <w:r w:rsidRPr="00000F6F">
        <w:t>(</w:t>
      </w:r>
      <w:proofErr w:type="gramEnd"/>
      <w:r w:rsidRPr="00000F6F">
        <w:t xml:space="preserve">String </w:t>
      </w:r>
      <w:proofErr w:type="spellStart"/>
      <w:r w:rsidRPr="00000F6F">
        <w:t>hexPlaintext</w:t>
      </w:r>
      <w:proofErr w:type="spellEnd"/>
      <w:r w:rsidRPr="00000F6F">
        <w:t xml:space="preserve">, String </w:t>
      </w:r>
      <w:proofErr w:type="spellStart"/>
      <w:r w:rsidRPr="00000F6F">
        <w:t>hexKey</w:t>
      </w:r>
      <w:proofErr w:type="spellEnd"/>
      <w:r w:rsidRPr="00000F6F">
        <w:t xml:space="preserve">, String </w:t>
      </w:r>
      <w:proofErr w:type="spellStart"/>
      <w:proofErr w:type="gramStart"/>
      <w:r w:rsidRPr="00000F6F">
        <w:t>expectedCipherHex</w:t>
      </w:r>
      <w:proofErr w:type="spellEnd"/>
      <w:r w:rsidRPr="00000F6F">
        <w:t>) {</w:t>
      </w:r>
      <w:proofErr w:type="gramEnd"/>
    </w:p>
    <w:p w14:paraId="27929F99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gramStart"/>
      <w:r w:rsidRPr="00000F6F">
        <w:t>byte[</w:t>
      </w:r>
      <w:proofErr w:type="gramEnd"/>
      <w:r w:rsidRPr="00000F6F">
        <w:t xml:space="preserve">] plaintext = </w:t>
      </w:r>
      <w:proofErr w:type="spellStart"/>
      <w:r w:rsidRPr="00000F6F">
        <w:t>HexUtils.hexStringToByteArray</w:t>
      </w:r>
      <w:proofErr w:type="spellEnd"/>
      <w:r w:rsidRPr="00000F6F">
        <w:t>(</w:t>
      </w:r>
      <w:proofErr w:type="spellStart"/>
      <w:r w:rsidRPr="00000F6F">
        <w:t>hexPlaintext</w:t>
      </w:r>
      <w:proofErr w:type="spellEnd"/>
      <w:proofErr w:type="gramStart"/>
      <w:r w:rsidRPr="00000F6F">
        <w:t>);</w:t>
      </w:r>
      <w:proofErr w:type="gramEnd"/>
    </w:p>
    <w:p w14:paraId="3F018361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gramStart"/>
      <w:r w:rsidRPr="00000F6F">
        <w:t>byte[</w:t>
      </w:r>
      <w:proofErr w:type="gramEnd"/>
      <w:r w:rsidRPr="00000F6F">
        <w:t xml:space="preserve">] key = </w:t>
      </w:r>
      <w:proofErr w:type="spellStart"/>
      <w:r w:rsidRPr="00000F6F">
        <w:t>HexUtils.hexStringToByteArray</w:t>
      </w:r>
      <w:proofErr w:type="spellEnd"/>
      <w:r w:rsidRPr="00000F6F">
        <w:t>(</w:t>
      </w:r>
      <w:proofErr w:type="spellStart"/>
      <w:r w:rsidRPr="00000F6F">
        <w:t>hexKey</w:t>
      </w:r>
      <w:proofErr w:type="spellEnd"/>
      <w:proofErr w:type="gramStart"/>
      <w:r w:rsidRPr="00000F6F">
        <w:t>);</w:t>
      </w:r>
      <w:proofErr w:type="gramEnd"/>
    </w:p>
    <w:p w14:paraId="3819EF10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gramStart"/>
      <w:r w:rsidRPr="00000F6F">
        <w:t>byte[</w:t>
      </w:r>
      <w:proofErr w:type="gramEnd"/>
      <w:r w:rsidRPr="00000F6F">
        <w:t xml:space="preserve">] expected = </w:t>
      </w:r>
      <w:proofErr w:type="spellStart"/>
      <w:r w:rsidRPr="00000F6F">
        <w:t>HexUtils.hexStringToByteArray</w:t>
      </w:r>
      <w:proofErr w:type="spellEnd"/>
      <w:r w:rsidRPr="00000F6F">
        <w:t>(</w:t>
      </w:r>
      <w:proofErr w:type="spellStart"/>
      <w:r w:rsidRPr="00000F6F">
        <w:t>expectedCipherHex</w:t>
      </w:r>
      <w:proofErr w:type="spellEnd"/>
      <w:proofErr w:type="gramStart"/>
      <w:r w:rsidRPr="00000F6F">
        <w:t>);</w:t>
      </w:r>
      <w:proofErr w:type="gramEnd"/>
    </w:p>
    <w:p w14:paraId="55F515F3" w14:textId="77777777" w:rsidR="00000F6F" w:rsidRPr="00000F6F" w:rsidRDefault="00000F6F" w:rsidP="00000F6F">
      <w:pPr>
        <w:pStyle w:val="afa"/>
      </w:pPr>
    </w:p>
    <w:p w14:paraId="3657DCA6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r w:rsidRPr="00000F6F">
        <w:t>BlockCipher</w:t>
      </w:r>
      <w:proofErr w:type="spellEnd"/>
      <w:r w:rsidRPr="00000F6F">
        <w:t xml:space="preserve"> des = new </w:t>
      </w:r>
      <w:proofErr w:type="spellStart"/>
      <w:r w:rsidRPr="00000F6F">
        <w:t>DesCipher</w:t>
      </w:r>
      <w:proofErr w:type="spellEnd"/>
      <w:r w:rsidRPr="00000F6F">
        <w:t>(key</w:t>
      </w:r>
      <w:proofErr w:type="gramStart"/>
      <w:r w:rsidRPr="00000F6F">
        <w:t>);</w:t>
      </w:r>
      <w:proofErr w:type="gramEnd"/>
    </w:p>
    <w:p w14:paraId="63B8B02F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gramStart"/>
      <w:r w:rsidRPr="00000F6F">
        <w:t>byte[</w:t>
      </w:r>
      <w:proofErr w:type="gramEnd"/>
      <w:r w:rsidRPr="00000F6F">
        <w:t xml:space="preserve">] cipher = </w:t>
      </w:r>
      <w:proofErr w:type="spellStart"/>
      <w:proofErr w:type="gramStart"/>
      <w:r w:rsidRPr="00000F6F">
        <w:t>des.encryptBlock</w:t>
      </w:r>
      <w:proofErr w:type="spellEnd"/>
      <w:proofErr w:type="gramEnd"/>
      <w:r w:rsidRPr="00000F6F">
        <w:t>(plaintext</w:t>
      </w:r>
      <w:proofErr w:type="gramStart"/>
      <w:r w:rsidRPr="00000F6F">
        <w:t>);</w:t>
      </w:r>
      <w:proofErr w:type="gramEnd"/>
    </w:p>
    <w:p w14:paraId="3F4BD9C9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gramStart"/>
      <w:r w:rsidRPr="00000F6F">
        <w:t>byte[</w:t>
      </w:r>
      <w:proofErr w:type="gramEnd"/>
      <w:r w:rsidRPr="00000F6F">
        <w:t xml:space="preserve">] decrypted = </w:t>
      </w:r>
      <w:proofErr w:type="spellStart"/>
      <w:proofErr w:type="gramStart"/>
      <w:r w:rsidRPr="00000F6F">
        <w:t>des.decryptBlock</w:t>
      </w:r>
      <w:proofErr w:type="spellEnd"/>
      <w:proofErr w:type="gramEnd"/>
      <w:r w:rsidRPr="00000F6F">
        <w:t>(cipher</w:t>
      </w:r>
      <w:proofErr w:type="gramStart"/>
      <w:r w:rsidRPr="00000F6F">
        <w:t>);</w:t>
      </w:r>
      <w:proofErr w:type="gramEnd"/>
    </w:p>
    <w:p w14:paraId="5BEEBE46" w14:textId="77777777" w:rsidR="00000F6F" w:rsidRPr="00000F6F" w:rsidRDefault="00000F6F" w:rsidP="00000F6F">
      <w:pPr>
        <w:pStyle w:val="afa"/>
      </w:pPr>
    </w:p>
    <w:p w14:paraId="71065D7E" w14:textId="77777777" w:rsidR="00000F6F" w:rsidRPr="00000F6F" w:rsidRDefault="00000F6F" w:rsidP="00000F6F">
      <w:pPr>
        <w:pStyle w:val="afa"/>
      </w:pPr>
      <w:r w:rsidRPr="00000F6F">
        <w:t xml:space="preserve">        String </w:t>
      </w:r>
      <w:proofErr w:type="spellStart"/>
      <w:r w:rsidRPr="00000F6F">
        <w:t>actualHex</w:t>
      </w:r>
      <w:proofErr w:type="spellEnd"/>
      <w:r w:rsidRPr="00000F6F">
        <w:t xml:space="preserve"> = </w:t>
      </w:r>
      <w:proofErr w:type="spellStart"/>
      <w:r w:rsidRPr="00000F6F">
        <w:t>HexUtils.byteArrayToHexString</w:t>
      </w:r>
      <w:proofErr w:type="spellEnd"/>
      <w:r w:rsidRPr="00000F6F">
        <w:t>(cipher</w:t>
      </w:r>
      <w:proofErr w:type="gramStart"/>
      <w:r w:rsidRPr="00000F6F">
        <w:t>);</w:t>
      </w:r>
      <w:proofErr w:type="gramEnd"/>
    </w:p>
    <w:p w14:paraId="1C3D915A" w14:textId="77777777" w:rsidR="00000F6F" w:rsidRPr="00000F6F" w:rsidRDefault="00000F6F" w:rsidP="00000F6F">
      <w:pPr>
        <w:pStyle w:val="afa"/>
      </w:pPr>
      <w:r w:rsidRPr="00000F6F">
        <w:t xml:space="preserve">        String </w:t>
      </w:r>
      <w:proofErr w:type="spellStart"/>
      <w:r w:rsidRPr="00000F6F">
        <w:t>expectedHex</w:t>
      </w:r>
      <w:proofErr w:type="spellEnd"/>
      <w:r w:rsidRPr="00000F6F">
        <w:t xml:space="preserve"> = </w:t>
      </w:r>
      <w:proofErr w:type="spellStart"/>
      <w:r w:rsidRPr="00000F6F">
        <w:t>HexUtils.byteArrayToHexString</w:t>
      </w:r>
      <w:proofErr w:type="spellEnd"/>
      <w:r w:rsidRPr="00000F6F">
        <w:t>(expected</w:t>
      </w:r>
      <w:proofErr w:type="gramStart"/>
      <w:r w:rsidRPr="00000F6F">
        <w:t>);</w:t>
      </w:r>
      <w:proofErr w:type="gramEnd"/>
    </w:p>
    <w:p w14:paraId="00FDF6CD" w14:textId="77777777" w:rsidR="00000F6F" w:rsidRPr="00000F6F" w:rsidRDefault="00000F6F" w:rsidP="00000F6F">
      <w:pPr>
        <w:pStyle w:val="afa"/>
      </w:pPr>
      <w:r w:rsidRPr="00000F6F">
        <w:t xml:space="preserve">        String </w:t>
      </w:r>
      <w:proofErr w:type="spellStart"/>
      <w:r w:rsidRPr="00000F6F">
        <w:t>decryptedHex</w:t>
      </w:r>
      <w:proofErr w:type="spellEnd"/>
      <w:r w:rsidRPr="00000F6F">
        <w:t xml:space="preserve"> = </w:t>
      </w:r>
      <w:proofErr w:type="spellStart"/>
      <w:r w:rsidRPr="00000F6F">
        <w:t>HexUtils.byteArrayToHexString</w:t>
      </w:r>
      <w:proofErr w:type="spellEnd"/>
      <w:r w:rsidRPr="00000F6F">
        <w:t>(decrypted</w:t>
      </w:r>
      <w:proofErr w:type="gramStart"/>
      <w:r w:rsidRPr="00000F6F">
        <w:t>);</w:t>
      </w:r>
      <w:proofErr w:type="gramEnd"/>
    </w:p>
    <w:p w14:paraId="29F1C66E" w14:textId="77777777" w:rsidR="00000F6F" w:rsidRPr="00000F6F" w:rsidRDefault="00000F6F" w:rsidP="00000F6F">
      <w:pPr>
        <w:pStyle w:val="afa"/>
      </w:pPr>
    </w:p>
    <w:p w14:paraId="3B562707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r w:rsidRPr="00000F6F">
        <w:t>System.out.println</w:t>
      </w:r>
      <w:proofErr w:type="spellEnd"/>
      <w:r w:rsidRPr="00000F6F">
        <w:t xml:space="preserve">("------------ </w:t>
      </w:r>
      <w:r w:rsidRPr="00000F6F">
        <w:rPr>
          <w:lang w:val="ru-RU"/>
        </w:rPr>
        <w:t>Тест</w:t>
      </w:r>
      <w:r w:rsidRPr="00000F6F">
        <w:t xml:space="preserve"> DES ------------"</w:t>
      </w:r>
      <w:proofErr w:type="gramStart"/>
      <w:r w:rsidRPr="00000F6F">
        <w:t>);</w:t>
      </w:r>
      <w:proofErr w:type="gramEnd"/>
    </w:p>
    <w:p w14:paraId="73241E4E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r w:rsidRPr="00000F6F">
        <w:t>System.out.println</w:t>
      </w:r>
      <w:proofErr w:type="spellEnd"/>
      <w:r w:rsidRPr="00000F6F">
        <w:t>("</w:t>
      </w:r>
      <w:r w:rsidRPr="00000F6F">
        <w:rPr>
          <w:lang w:val="ru-RU"/>
        </w:rPr>
        <w:t>Открытый</w:t>
      </w:r>
      <w:r w:rsidRPr="00000F6F">
        <w:t xml:space="preserve"> </w:t>
      </w:r>
      <w:r w:rsidRPr="00000F6F">
        <w:rPr>
          <w:lang w:val="ru-RU"/>
        </w:rPr>
        <w:t>текст</w:t>
      </w:r>
      <w:r w:rsidRPr="00000F6F">
        <w:t xml:space="preserve">:   " + </w:t>
      </w:r>
      <w:proofErr w:type="spellStart"/>
      <w:r w:rsidRPr="00000F6F">
        <w:t>hexPlaintext</w:t>
      </w:r>
      <w:proofErr w:type="spellEnd"/>
      <w:proofErr w:type="gramStart"/>
      <w:r w:rsidRPr="00000F6F">
        <w:t>);</w:t>
      </w:r>
      <w:proofErr w:type="gramEnd"/>
    </w:p>
    <w:p w14:paraId="4BAB87ED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r w:rsidRPr="00000F6F">
        <w:t>System.out.println</w:t>
      </w:r>
      <w:proofErr w:type="spellEnd"/>
      <w:r w:rsidRPr="00000F6F">
        <w:t>("</w:t>
      </w:r>
      <w:r w:rsidRPr="00000F6F">
        <w:rPr>
          <w:lang w:val="ru-RU"/>
        </w:rPr>
        <w:t>Ключ</w:t>
      </w:r>
      <w:r w:rsidRPr="00000F6F">
        <w:t xml:space="preserve">:             " + </w:t>
      </w:r>
      <w:proofErr w:type="spellStart"/>
      <w:r w:rsidRPr="00000F6F">
        <w:t>hexKey</w:t>
      </w:r>
      <w:proofErr w:type="spellEnd"/>
      <w:proofErr w:type="gramStart"/>
      <w:r w:rsidRPr="00000F6F">
        <w:t>);</w:t>
      </w:r>
      <w:proofErr w:type="gramEnd"/>
    </w:p>
    <w:p w14:paraId="0E8A7707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r w:rsidRPr="00000F6F">
        <w:t>System.out.println</w:t>
      </w:r>
      <w:proofErr w:type="spellEnd"/>
      <w:r w:rsidRPr="00000F6F">
        <w:t>("</w:t>
      </w:r>
      <w:r w:rsidRPr="00000F6F">
        <w:rPr>
          <w:lang w:val="ru-RU"/>
        </w:rPr>
        <w:t>Ожидаемый</w:t>
      </w:r>
      <w:r w:rsidRPr="00000F6F">
        <w:t xml:space="preserve"> </w:t>
      </w:r>
      <w:r w:rsidRPr="00000F6F">
        <w:rPr>
          <w:lang w:val="ru-RU"/>
        </w:rPr>
        <w:t>шифр</w:t>
      </w:r>
      <w:r w:rsidRPr="00000F6F">
        <w:t xml:space="preserve">:   " + </w:t>
      </w:r>
      <w:proofErr w:type="spellStart"/>
      <w:r w:rsidRPr="00000F6F">
        <w:t>expectedHex</w:t>
      </w:r>
      <w:proofErr w:type="spellEnd"/>
      <w:proofErr w:type="gramStart"/>
      <w:r w:rsidRPr="00000F6F">
        <w:t>);</w:t>
      </w:r>
      <w:proofErr w:type="gramEnd"/>
    </w:p>
    <w:p w14:paraId="7104F88B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r w:rsidRPr="00000F6F">
        <w:t>System.out.println</w:t>
      </w:r>
      <w:proofErr w:type="spellEnd"/>
      <w:r w:rsidRPr="00000F6F">
        <w:t>("</w:t>
      </w:r>
      <w:r w:rsidRPr="00000F6F">
        <w:rPr>
          <w:lang w:val="ru-RU"/>
        </w:rPr>
        <w:t>Фактический</w:t>
      </w:r>
      <w:r w:rsidRPr="00000F6F">
        <w:t xml:space="preserve"> </w:t>
      </w:r>
      <w:r w:rsidRPr="00000F6F">
        <w:rPr>
          <w:lang w:val="ru-RU"/>
        </w:rPr>
        <w:t>шифр</w:t>
      </w:r>
      <w:r w:rsidRPr="00000F6F">
        <w:t xml:space="preserve">: " + </w:t>
      </w:r>
      <w:proofErr w:type="spellStart"/>
      <w:r w:rsidRPr="00000F6F">
        <w:t>actualHex</w:t>
      </w:r>
      <w:proofErr w:type="spellEnd"/>
      <w:proofErr w:type="gramStart"/>
      <w:r w:rsidRPr="00000F6F">
        <w:t>);</w:t>
      </w:r>
      <w:proofErr w:type="gramEnd"/>
    </w:p>
    <w:p w14:paraId="66BFE4C1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r w:rsidRPr="00000F6F">
        <w:t>System.out.println</w:t>
      </w:r>
      <w:proofErr w:type="spellEnd"/>
      <w:r w:rsidRPr="00000F6F">
        <w:t>("</w:t>
      </w:r>
      <w:r w:rsidRPr="00000F6F">
        <w:rPr>
          <w:lang w:val="ru-RU"/>
        </w:rPr>
        <w:t>Расшифровка</w:t>
      </w:r>
      <w:r w:rsidRPr="00000F6F">
        <w:t xml:space="preserve">:      " + </w:t>
      </w:r>
      <w:proofErr w:type="spellStart"/>
      <w:r w:rsidRPr="00000F6F">
        <w:t>decryptedHex</w:t>
      </w:r>
      <w:proofErr w:type="spellEnd"/>
      <w:proofErr w:type="gramStart"/>
      <w:r w:rsidRPr="00000F6F">
        <w:t>);</w:t>
      </w:r>
      <w:proofErr w:type="gramEnd"/>
    </w:p>
    <w:p w14:paraId="6AB7AE7B" w14:textId="77777777" w:rsidR="00000F6F" w:rsidRPr="00000F6F" w:rsidRDefault="00000F6F" w:rsidP="00000F6F">
      <w:pPr>
        <w:pStyle w:val="afa"/>
      </w:pPr>
    </w:p>
    <w:p w14:paraId="23AD93E1" w14:textId="77777777" w:rsidR="00000F6F" w:rsidRPr="00000F6F" w:rsidRDefault="00000F6F" w:rsidP="00000F6F">
      <w:pPr>
        <w:pStyle w:val="afa"/>
      </w:pPr>
      <w:r w:rsidRPr="00000F6F">
        <w:t xml:space="preserve">        if (</w:t>
      </w:r>
      <w:proofErr w:type="spellStart"/>
      <w:r w:rsidRPr="00000F6F">
        <w:t>actualHex.equals</w:t>
      </w:r>
      <w:proofErr w:type="spellEnd"/>
      <w:r w:rsidRPr="00000F6F">
        <w:t>(</w:t>
      </w:r>
      <w:proofErr w:type="spellStart"/>
      <w:r w:rsidRPr="00000F6F">
        <w:t>expectedHex</w:t>
      </w:r>
      <w:proofErr w:type="spellEnd"/>
      <w:r w:rsidRPr="00000F6F">
        <w:t xml:space="preserve">) &amp;&amp; </w:t>
      </w:r>
      <w:proofErr w:type="spellStart"/>
      <w:r w:rsidRPr="00000F6F">
        <w:t>decryptedHex.equals</w:t>
      </w:r>
      <w:proofErr w:type="spellEnd"/>
      <w:r w:rsidRPr="00000F6F">
        <w:t>(</w:t>
      </w:r>
      <w:proofErr w:type="spellStart"/>
      <w:r w:rsidRPr="00000F6F">
        <w:t>hexPlaintext</w:t>
      </w:r>
      <w:proofErr w:type="spellEnd"/>
      <w:proofErr w:type="gramStart"/>
      <w:r w:rsidRPr="00000F6F">
        <w:t>)) {</w:t>
      </w:r>
      <w:proofErr w:type="gramEnd"/>
    </w:p>
    <w:p w14:paraId="550EE77E" w14:textId="77777777" w:rsidR="00000F6F" w:rsidRPr="00000F6F" w:rsidRDefault="00000F6F" w:rsidP="00000F6F">
      <w:pPr>
        <w:pStyle w:val="afa"/>
      </w:pPr>
      <w:r w:rsidRPr="00000F6F">
        <w:t xml:space="preserve">            </w:t>
      </w:r>
      <w:proofErr w:type="spellStart"/>
      <w:r w:rsidRPr="00000F6F">
        <w:t>System.out.println</w:t>
      </w:r>
      <w:proofErr w:type="spellEnd"/>
      <w:r w:rsidRPr="00000F6F">
        <w:t>("</w:t>
      </w:r>
      <w:r w:rsidRPr="00000F6F">
        <w:rPr>
          <w:rFonts w:ascii="Segoe UI Emoji" w:hAnsi="Segoe UI Emoji" w:cs="Segoe UI Emoji"/>
        </w:rPr>
        <w:t>✅</w:t>
      </w:r>
      <w:r w:rsidRPr="00000F6F">
        <w:rPr>
          <w:lang w:val="ru-RU"/>
        </w:rPr>
        <w:t>УСПЕХ</w:t>
      </w:r>
      <w:r w:rsidRPr="00000F6F">
        <w:t>\n"</w:t>
      </w:r>
      <w:proofErr w:type="gramStart"/>
      <w:r w:rsidRPr="00000F6F">
        <w:t>);</w:t>
      </w:r>
      <w:proofErr w:type="gramEnd"/>
    </w:p>
    <w:p w14:paraId="37D3B4ED" w14:textId="77777777" w:rsidR="00000F6F" w:rsidRPr="00000F6F" w:rsidRDefault="00000F6F" w:rsidP="00000F6F">
      <w:pPr>
        <w:pStyle w:val="afa"/>
      </w:pPr>
      <w:r w:rsidRPr="00000F6F">
        <w:t xml:space="preserve">        } else {</w:t>
      </w:r>
    </w:p>
    <w:p w14:paraId="4FD0AE01" w14:textId="77777777" w:rsidR="00000F6F" w:rsidRPr="00000F6F" w:rsidRDefault="00000F6F" w:rsidP="00000F6F">
      <w:pPr>
        <w:pStyle w:val="afa"/>
      </w:pPr>
      <w:r w:rsidRPr="00000F6F">
        <w:t xml:space="preserve">            </w:t>
      </w:r>
      <w:proofErr w:type="spellStart"/>
      <w:r w:rsidRPr="00000F6F">
        <w:t>System.out.println</w:t>
      </w:r>
      <w:proofErr w:type="spellEnd"/>
      <w:r w:rsidRPr="00000F6F">
        <w:t>("</w:t>
      </w:r>
      <w:r w:rsidRPr="00000F6F">
        <w:rPr>
          <w:rFonts w:ascii="Segoe UI Emoji" w:hAnsi="Segoe UI Emoji" w:cs="Segoe UI Emoji"/>
        </w:rPr>
        <w:t>❌</w:t>
      </w:r>
      <w:r w:rsidRPr="00000F6F">
        <w:rPr>
          <w:lang w:val="ru-RU"/>
        </w:rPr>
        <w:t>ОШИБКА</w:t>
      </w:r>
      <w:r w:rsidRPr="00000F6F">
        <w:t>\n"</w:t>
      </w:r>
      <w:proofErr w:type="gramStart"/>
      <w:r w:rsidRPr="00000F6F">
        <w:t>);</w:t>
      </w:r>
      <w:proofErr w:type="gramEnd"/>
    </w:p>
    <w:p w14:paraId="13B04843" w14:textId="77777777" w:rsidR="00000F6F" w:rsidRPr="00000F6F" w:rsidRDefault="00000F6F" w:rsidP="00000F6F">
      <w:pPr>
        <w:pStyle w:val="afa"/>
      </w:pPr>
      <w:r w:rsidRPr="00000F6F">
        <w:t xml:space="preserve">        }</w:t>
      </w:r>
    </w:p>
    <w:p w14:paraId="6CD0FB64" w14:textId="77777777" w:rsidR="00000F6F" w:rsidRPr="00000F6F" w:rsidRDefault="00000F6F" w:rsidP="00000F6F">
      <w:pPr>
        <w:pStyle w:val="afa"/>
      </w:pPr>
      <w:r w:rsidRPr="00000F6F">
        <w:t xml:space="preserve">    }</w:t>
      </w:r>
    </w:p>
    <w:p w14:paraId="28492F5B" w14:textId="77777777" w:rsidR="00000F6F" w:rsidRPr="00000F6F" w:rsidRDefault="00000F6F" w:rsidP="00000F6F">
      <w:pPr>
        <w:pStyle w:val="afa"/>
      </w:pPr>
    </w:p>
    <w:p w14:paraId="1AAA6BA3" w14:textId="77777777" w:rsidR="00000F6F" w:rsidRPr="00000F6F" w:rsidRDefault="00000F6F" w:rsidP="00000F6F">
      <w:pPr>
        <w:pStyle w:val="afa"/>
      </w:pPr>
      <w:r w:rsidRPr="00000F6F">
        <w:t xml:space="preserve">    public static void </w:t>
      </w:r>
      <w:proofErr w:type="gramStart"/>
      <w:r w:rsidRPr="00000F6F">
        <w:t>main(String[</w:t>
      </w:r>
      <w:proofErr w:type="gramEnd"/>
      <w:r w:rsidRPr="00000F6F">
        <w:t xml:space="preserve">] </w:t>
      </w:r>
      <w:proofErr w:type="spellStart"/>
      <w:proofErr w:type="gramStart"/>
      <w:r w:rsidRPr="00000F6F">
        <w:t>args</w:t>
      </w:r>
      <w:proofErr w:type="spellEnd"/>
      <w:r w:rsidRPr="00000F6F">
        <w:t>) {</w:t>
      </w:r>
      <w:proofErr w:type="gramEnd"/>
    </w:p>
    <w:p w14:paraId="16EFFAD3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proofErr w:type="gramStart"/>
      <w:r w:rsidRPr="00000F6F">
        <w:t>runKnownAnswerTest</w:t>
      </w:r>
      <w:proofErr w:type="spellEnd"/>
      <w:r w:rsidRPr="00000F6F">
        <w:t>(</w:t>
      </w:r>
      <w:proofErr w:type="gramEnd"/>
    </w:p>
    <w:p w14:paraId="0F762362" w14:textId="77777777" w:rsidR="00000F6F" w:rsidRPr="00000F6F" w:rsidRDefault="00000F6F" w:rsidP="00000F6F">
      <w:pPr>
        <w:pStyle w:val="afa"/>
      </w:pPr>
      <w:r w:rsidRPr="00000F6F">
        <w:lastRenderedPageBreak/>
        <w:t xml:space="preserve">                "0123456789ABCDEF",</w:t>
      </w:r>
    </w:p>
    <w:p w14:paraId="423818F4" w14:textId="77777777" w:rsidR="00000F6F" w:rsidRPr="00000F6F" w:rsidRDefault="00000F6F" w:rsidP="00000F6F">
      <w:pPr>
        <w:pStyle w:val="afa"/>
      </w:pPr>
      <w:r w:rsidRPr="00000F6F">
        <w:t xml:space="preserve">                "133457799BBCDFF1",</w:t>
      </w:r>
    </w:p>
    <w:p w14:paraId="7D2224E0" w14:textId="77777777" w:rsidR="00000F6F" w:rsidRPr="00000F6F" w:rsidRDefault="00000F6F" w:rsidP="00000F6F">
      <w:pPr>
        <w:pStyle w:val="afa"/>
      </w:pPr>
      <w:r w:rsidRPr="00000F6F">
        <w:t xml:space="preserve">                "85E813540F0AB405"</w:t>
      </w:r>
    </w:p>
    <w:p w14:paraId="21ED9638" w14:textId="77777777" w:rsidR="00000F6F" w:rsidRPr="00000F6F" w:rsidRDefault="00000F6F" w:rsidP="00000F6F">
      <w:pPr>
        <w:pStyle w:val="afa"/>
      </w:pPr>
      <w:r w:rsidRPr="00000F6F">
        <w:t xml:space="preserve">        );</w:t>
      </w:r>
    </w:p>
    <w:p w14:paraId="32A8AB1A" w14:textId="77777777" w:rsidR="00000F6F" w:rsidRPr="00000F6F" w:rsidRDefault="00000F6F" w:rsidP="00000F6F">
      <w:pPr>
        <w:pStyle w:val="afa"/>
      </w:pPr>
    </w:p>
    <w:p w14:paraId="0BB8C63C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proofErr w:type="gramStart"/>
      <w:r w:rsidRPr="00000F6F">
        <w:t>runKnownAnswerTest</w:t>
      </w:r>
      <w:proofErr w:type="spellEnd"/>
      <w:r w:rsidRPr="00000F6F">
        <w:t>(</w:t>
      </w:r>
      <w:proofErr w:type="gramEnd"/>
    </w:p>
    <w:p w14:paraId="4A99B1B4" w14:textId="77777777" w:rsidR="00000F6F" w:rsidRPr="00000F6F" w:rsidRDefault="00000F6F" w:rsidP="00000F6F">
      <w:pPr>
        <w:pStyle w:val="afa"/>
      </w:pPr>
      <w:r w:rsidRPr="00000F6F">
        <w:t xml:space="preserve">                "0000000000000000",</w:t>
      </w:r>
    </w:p>
    <w:p w14:paraId="0543324B" w14:textId="77777777" w:rsidR="00000F6F" w:rsidRPr="00000F6F" w:rsidRDefault="00000F6F" w:rsidP="00000F6F">
      <w:pPr>
        <w:pStyle w:val="afa"/>
      </w:pPr>
      <w:r w:rsidRPr="00000F6F">
        <w:t xml:space="preserve">                "0000000000000000",</w:t>
      </w:r>
    </w:p>
    <w:p w14:paraId="7DED09EF" w14:textId="77777777" w:rsidR="00000F6F" w:rsidRPr="00000F6F" w:rsidRDefault="00000F6F" w:rsidP="00000F6F">
      <w:pPr>
        <w:pStyle w:val="afa"/>
      </w:pPr>
      <w:r w:rsidRPr="00000F6F">
        <w:t xml:space="preserve">                "8CA64DE9C1B123A7"</w:t>
      </w:r>
    </w:p>
    <w:p w14:paraId="09A319DA" w14:textId="77777777" w:rsidR="00000F6F" w:rsidRPr="00000F6F" w:rsidRDefault="00000F6F" w:rsidP="00000F6F">
      <w:pPr>
        <w:pStyle w:val="afa"/>
      </w:pPr>
      <w:r w:rsidRPr="00000F6F">
        <w:t xml:space="preserve">        );</w:t>
      </w:r>
    </w:p>
    <w:p w14:paraId="512375C5" w14:textId="77777777" w:rsidR="00000F6F" w:rsidRPr="00000F6F" w:rsidRDefault="00000F6F" w:rsidP="00000F6F">
      <w:pPr>
        <w:pStyle w:val="afa"/>
      </w:pPr>
    </w:p>
    <w:p w14:paraId="5869DB89" w14:textId="77777777" w:rsidR="00000F6F" w:rsidRPr="00000F6F" w:rsidRDefault="00000F6F" w:rsidP="00000F6F">
      <w:pPr>
        <w:pStyle w:val="afa"/>
      </w:pPr>
      <w:r w:rsidRPr="00000F6F">
        <w:t xml:space="preserve">        </w:t>
      </w:r>
      <w:proofErr w:type="spellStart"/>
      <w:proofErr w:type="gramStart"/>
      <w:r w:rsidRPr="00000F6F">
        <w:t>runKnownAnswerTest</w:t>
      </w:r>
      <w:proofErr w:type="spellEnd"/>
      <w:r w:rsidRPr="00000F6F">
        <w:t>(</w:t>
      </w:r>
      <w:proofErr w:type="gramEnd"/>
    </w:p>
    <w:p w14:paraId="7017EFDB" w14:textId="77777777" w:rsidR="00000F6F" w:rsidRPr="00000F6F" w:rsidRDefault="00000F6F" w:rsidP="00000F6F">
      <w:pPr>
        <w:pStyle w:val="afa"/>
      </w:pPr>
      <w:r w:rsidRPr="00000F6F">
        <w:t xml:space="preserve">                "FFFFFFFFFFFFFFFF",</w:t>
      </w:r>
    </w:p>
    <w:p w14:paraId="6159A3A3" w14:textId="77777777" w:rsidR="00000F6F" w:rsidRPr="00000F6F" w:rsidRDefault="00000F6F" w:rsidP="00000F6F">
      <w:pPr>
        <w:pStyle w:val="afa"/>
      </w:pPr>
      <w:r w:rsidRPr="00000F6F">
        <w:t xml:space="preserve">                "FFFFFFFFFFFFFFFF",</w:t>
      </w:r>
    </w:p>
    <w:p w14:paraId="46E78074" w14:textId="77777777" w:rsidR="00000F6F" w:rsidRPr="00000F6F" w:rsidRDefault="00000F6F" w:rsidP="00000F6F">
      <w:pPr>
        <w:pStyle w:val="afa"/>
      </w:pPr>
      <w:r w:rsidRPr="00000F6F">
        <w:t xml:space="preserve">                "7359B2163E4EDC58"</w:t>
      </w:r>
    </w:p>
    <w:p w14:paraId="3A37AC9F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t xml:space="preserve">        </w:t>
      </w:r>
      <w:r w:rsidRPr="00000F6F">
        <w:rPr>
          <w:lang w:val="ru-RU"/>
        </w:rPr>
        <w:t>);</w:t>
      </w:r>
    </w:p>
    <w:p w14:paraId="04E6185F" w14:textId="77777777" w:rsidR="00000F6F" w:rsidRP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 xml:space="preserve">    }</w:t>
      </w:r>
    </w:p>
    <w:p w14:paraId="7DFB2D44" w14:textId="0A41A85E" w:rsidR="00000F6F" w:rsidRDefault="00000F6F" w:rsidP="00000F6F">
      <w:pPr>
        <w:pStyle w:val="afa"/>
        <w:rPr>
          <w:lang w:val="ru-RU"/>
        </w:rPr>
      </w:pPr>
      <w:r w:rsidRPr="00000F6F">
        <w:rPr>
          <w:lang w:val="ru-RU"/>
        </w:rPr>
        <w:t>}</w:t>
      </w:r>
    </w:p>
    <w:p w14:paraId="1F408F4A" w14:textId="326069E3" w:rsidR="00557851" w:rsidRDefault="00557851" w:rsidP="00557851">
      <w:r>
        <w:t>Результат теста:</w:t>
      </w:r>
    </w:p>
    <w:p w14:paraId="02A694E0" w14:textId="412B0D41" w:rsidR="00557851" w:rsidRDefault="00557851" w:rsidP="00557851">
      <w:pPr>
        <w:jc w:val="center"/>
      </w:pPr>
      <w:r>
        <w:rPr>
          <w:noProof/>
        </w:rPr>
        <w:drawing>
          <wp:inline distT="0" distB="0" distL="0" distR="0" wp14:anchorId="2BA83F72" wp14:editId="0960CDC5">
            <wp:extent cx="2649717" cy="4415184"/>
            <wp:effectExtent l="0" t="0" r="0" b="4445"/>
            <wp:docPr id="198901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1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8865" cy="44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EE60" w14:textId="0E02C779" w:rsidR="00557851" w:rsidRDefault="00557851" w:rsidP="00557851">
      <w:pPr>
        <w:pStyle w:val="-3"/>
        <w:rPr>
          <w:lang w:val="en-US"/>
        </w:rPr>
      </w:pPr>
      <w:r>
        <w:t xml:space="preserve">Тестирование </w:t>
      </w:r>
      <w:r>
        <w:rPr>
          <w:lang w:val="en-US"/>
        </w:rPr>
        <w:t>CFB</w:t>
      </w:r>
    </w:p>
    <w:p w14:paraId="61CE123B" w14:textId="683A5276" w:rsidR="00FC4BD4" w:rsidRDefault="00FC4BD4" w:rsidP="00FC4BD4">
      <w:r>
        <w:t xml:space="preserve">Для проверки корректности </w:t>
      </w:r>
      <w:r>
        <w:rPr>
          <w:lang w:val="en-US"/>
        </w:rPr>
        <w:t>DES</w:t>
      </w:r>
      <w:r w:rsidRPr="00FC4BD4">
        <w:t>+</w:t>
      </w:r>
      <w:r>
        <w:rPr>
          <w:lang w:val="en-US"/>
        </w:rPr>
        <w:t>CFB</w:t>
      </w:r>
      <w:r w:rsidRPr="00FC4BD4">
        <w:t xml:space="preserve"> </w:t>
      </w:r>
      <w:r>
        <w:t xml:space="preserve">была использована готовая библиотека </w:t>
      </w:r>
      <w:proofErr w:type="spellStart"/>
      <w:proofErr w:type="gramStart"/>
      <w:r w:rsidRPr="00FC4BD4">
        <w:t>javax.crypto</w:t>
      </w:r>
      <w:proofErr w:type="gramEnd"/>
      <w:r w:rsidRPr="00FC4BD4">
        <w:t>.Cipher</w:t>
      </w:r>
      <w:proofErr w:type="spellEnd"/>
      <w:r>
        <w:t>. Так как корректность блочного шифра</w:t>
      </w:r>
      <w:r w:rsidRPr="00FC4BD4">
        <w:t xml:space="preserve"> </w:t>
      </w:r>
      <w:r>
        <w:t>уже проверена, по тесту можно судить о корректности самого режима шифрования.</w:t>
      </w:r>
    </w:p>
    <w:p w14:paraId="43065200" w14:textId="77777777" w:rsidR="00FC4BD4" w:rsidRPr="00FC4BD4" w:rsidRDefault="00FC4BD4" w:rsidP="00FC4BD4">
      <w:pPr>
        <w:pStyle w:val="afa"/>
      </w:pPr>
      <w:r w:rsidRPr="00FC4BD4">
        <w:t xml:space="preserve">package </w:t>
      </w:r>
      <w:proofErr w:type="spellStart"/>
      <w:proofErr w:type="gramStart"/>
      <w:r w:rsidRPr="00FC4BD4">
        <w:t>main.java.cipher</w:t>
      </w:r>
      <w:proofErr w:type="gramEnd"/>
      <w:r w:rsidRPr="00FC4BD4">
        <w:t>.</w:t>
      </w:r>
      <w:proofErr w:type="gramStart"/>
      <w:r w:rsidRPr="00FC4BD4">
        <w:t>test</w:t>
      </w:r>
      <w:proofErr w:type="spellEnd"/>
      <w:r w:rsidRPr="00FC4BD4">
        <w:t>;</w:t>
      </w:r>
      <w:proofErr w:type="gramEnd"/>
    </w:p>
    <w:p w14:paraId="6484A4F6" w14:textId="77777777" w:rsidR="00FC4BD4" w:rsidRPr="00FC4BD4" w:rsidRDefault="00FC4BD4" w:rsidP="00FC4BD4">
      <w:pPr>
        <w:pStyle w:val="afa"/>
      </w:pPr>
    </w:p>
    <w:p w14:paraId="4FB95ED6" w14:textId="77777777" w:rsidR="00FC4BD4" w:rsidRPr="00FC4BD4" w:rsidRDefault="00FC4BD4" w:rsidP="00FC4BD4">
      <w:pPr>
        <w:pStyle w:val="afa"/>
      </w:pPr>
      <w:r w:rsidRPr="00FC4BD4">
        <w:t xml:space="preserve">import </w:t>
      </w:r>
      <w:proofErr w:type="spellStart"/>
      <w:proofErr w:type="gramStart"/>
      <w:r w:rsidRPr="00FC4BD4">
        <w:t>main.java.cipher</w:t>
      </w:r>
      <w:proofErr w:type="gramEnd"/>
      <w:r w:rsidRPr="00FC4BD4">
        <w:t>.</w:t>
      </w:r>
      <w:proofErr w:type="gramStart"/>
      <w:r w:rsidRPr="00FC4BD4">
        <w:t>block.CfbMode</w:t>
      </w:r>
      <w:proofErr w:type="spellEnd"/>
      <w:proofErr w:type="gramEnd"/>
      <w:r w:rsidRPr="00FC4BD4">
        <w:t>;</w:t>
      </w:r>
    </w:p>
    <w:p w14:paraId="1578200C" w14:textId="77777777" w:rsidR="00FC4BD4" w:rsidRPr="00FC4BD4" w:rsidRDefault="00FC4BD4" w:rsidP="00FC4BD4">
      <w:pPr>
        <w:pStyle w:val="afa"/>
      </w:pPr>
      <w:r w:rsidRPr="00FC4BD4">
        <w:t xml:space="preserve">import </w:t>
      </w:r>
      <w:proofErr w:type="spellStart"/>
      <w:proofErr w:type="gramStart"/>
      <w:r w:rsidRPr="00FC4BD4">
        <w:t>main.java.cipher.des.DesCipher</w:t>
      </w:r>
      <w:proofErr w:type="spellEnd"/>
      <w:proofErr w:type="gramEnd"/>
      <w:r w:rsidRPr="00FC4BD4">
        <w:t>;</w:t>
      </w:r>
    </w:p>
    <w:p w14:paraId="3C7219D7" w14:textId="77777777" w:rsidR="00FC4BD4" w:rsidRPr="00FC4BD4" w:rsidRDefault="00FC4BD4" w:rsidP="00FC4BD4">
      <w:pPr>
        <w:pStyle w:val="afa"/>
      </w:pPr>
      <w:r w:rsidRPr="00FC4BD4">
        <w:t xml:space="preserve">import </w:t>
      </w:r>
      <w:proofErr w:type="spellStart"/>
      <w:proofErr w:type="gramStart"/>
      <w:r w:rsidRPr="00FC4BD4">
        <w:t>main.java.cipher</w:t>
      </w:r>
      <w:proofErr w:type="gramEnd"/>
      <w:r w:rsidRPr="00FC4BD4">
        <w:t>.</w:t>
      </w:r>
      <w:proofErr w:type="gramStart"/>
      <w:r w:rsidRPr="00FC4BD4">
        <w:t>util.HexUtils</w:t>
      </w:r>
      <w:proofErr w:type="spellEnd"/>
      <w:proofErr w:type="gramEnd"/>
      <w:r w:rsidRPr="00FC4BD4">
        <w:t>;</w:t>
      </w:r>
    </w:p>
    <w:p w14:paraId="005630C4" w14:textId="77777777" w:rsidR="00FC4BD4" w:rsidRPr="00FC4BD4" w:rsidRDefault="00FC4BD4" w:rsidP="00FC4BD4">
      <w:pPr>
        <w:pStyle w:val="afa"/>
      </w:pPr>
    </w:p>
    <w:p w14:paraId="059972A6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>//готовые библиотеки для проверки</w:t>
      </w:r>
    </w:p>
    <w:p w14:paraId="6ACFFA8F" w14:textId="77777777" w:rsidR="00FC4BD4" w:rsidRPr="00FC4BD4" w:rsidRDefault="00FC4BD4" w:rsidP="00FC4BD4">
      <w:pPr>
        <w:pStyle w:val="afa"/>
        <w:rPr>
          <w:lang w:val="ru-RU"/>
        </w:rPr>
      </w:pPr>
      <w:proofErr w:type="spellStart"/>
      <w:r w:rsidRPr="00FC4BD4">
        <w:rPr>
          <w:lang w:val="ru-RU"/>
        </w:rPr>
        <w:lastRenderedPageBreak/>
        <w:t>import</w:t>
      </w:r>
      <w:proofErr w:type="spellEnd"/>
      <w:r w:rsidRPr="00FC4BD4">
        <w:rPr>
          <w:lang w:val="ru-RU"/>
        </w:rPr>
        <w:t xml:space="preserve"> </w:t>
      </w:r>
      <w:proofErr w:type="spellStart"/>
      <w:proofErr w:type="gramStart"/>
      <w:r w:rsidRPr="00FC4BD4">
        <w:rPr>
          <w:lang w:val="ru-RU"/>
        </w:rPr>
        <w:t>javax.crypto</w:t>
      </w:r>
      <w:proofErr w:type="gramEnd"/>
      <w:r w:rsidRPr="00FC4BD4">
        <w:rPr>
          <w:lang w:val="ru-RU"/>
        </w:rPr>
        <w:t>.Cipher</w:t>
      </w:r>
      <w:proofErr w:type="spellEnd"/>
      <w:r w:rsidRPr="00FC4BD4">
        <w:rPr>
          <w:lang w:val="ru-RU"/>
        </w:rPr>
        <w:t>;</w:t>
      </w:r>
    </w:p>
    <w:p w14:paraId="47CC2743" w14:textId="77777777" w:rsidR="00FC4BD4" w:rsidRPr="00FC4BD4" w:rsidRDefault="00FC4BD4" w:rsidP="00FC4BD4">
      <w:pPr>
        <w:pStyle w:val="afa"/>
      </w:pPr>
      <w:r w:rsidRPr="00FC4BD4">
        <w:t xml:space="preserve">import </w:t>
      </w:r>
      <w:proofErr w:type="spellStart"/>
      <w:proofErr w:type="gramStart"/>
      <w:r w:rsidRPr="00FC4BD4">
        <w:t>javax.crypto</w:t>
      </w:r>
      <w:proofErr w:type="gramEnd"/>
      <w:r w:rsidRPr="00FC4BD4">
        <w:t>.</w:t>
      </w:r>
      <w:proofErr w:type="gramStart"/>
      <w:r w:rsidRPr="00FC4BD4">
        <w:t>SecretKey</w:t>
      </w:r>
      <w:proofErr w:type="spellEnd"/>
      <w:r w:rsidRPr="00FC4BD4">
        <w:t>;</w:t>
      </w:r>
      <w:proofErr w:type="gramEnd"/>
    </w:p>
    <w:p w14:paraId="7E0B0AD4" w14:textId="77777777" w:rsidR="00FC4BD4" w:rsidRPr="00FC4BD4" w:rsidRDefault="00FC4BD4" w:rsidP="00FC4BD4">
      <w:pPr>
        <w:pStyle w:val="afa"/>
      </w:pPr>
      <w:r w:rsidRPr="00FC4BD4">
        <w:t xml:space="preserve">import </w:t>
      </w:r>
      <w:proofErr w:type="spellStart"/>
      <w:proofErr w:type="gramStart"/>
      <w:r w:rsidRPr="00FC4BD4">
        <w:t>javax.crypto</w:t>
      </w:r>
      <w:proofErr w:type="gramEnd"/>
      <w:r w:rsidRPr="00FC4BD4">
        <w:t>.</w:t>
      </w:r>
      <w:proofErr w:type="gramStart"/>
      <w:r w:rsidRPr="00FC4BD4">
        <w:t>spec.IvParameterSpec</w:t>
      </w:r>
      <w:proofErr w:type="spellEnd"/>
      <w:proofErr w:type="gramEnd"/>
      <w:r w:rsidRPr="00FC4BD4">
        <w:t>;</w:t>
      </w:r>
    </w:p>
    <w:p w14:paraId="08AB70E3" w14:textId="77777777" w:rsidR="00FC4BD4" w:rsidRPr="00FC4BD4" w:rsidRDefault="00FC4BD4" w:rsidP="00FC4BD4">
      <w:pPr>
        <w:pStyle w:val="afa"/>
      </w:pPr>
      <w:r w:rsidRPr="00FC4BD4">
        <w:t xml:space="preserve">import </w:t>
      </w:r>
      <w:proofErr w:type="spellStart"/>
      <w:proofErr w:type="gramStart"/>
      <w:r w:rsidRPr="00FC4BD4">
        <w:t>javax.crypto</w:t>
      </w:r>
      <w:proofErr w:type="gramEnd"/>
      <w:r w:rsidRPr="00FC4BD4">
        <w:t>.</w:t>
      </w:r>
      <w:proofErr w:type="gramStart"/>
      <w:r w:rsidRPr="00FC4BD4">
        <w:t>spec.SecretKeySpec</w:t>
      </w:r>
      <w:proofErr w:type="spellEnd"/>
      <w:proofErr w:type="gramEnd"/>
      <w:r w:rsidRPr="00FC4BD4">
        <w:t>;</w:t>
      </w:r>
    </w:p>
    <w:p w14:paraId="34167055" w14:textId="77777777" w:rsidR="00FC4BD4" w:rsidRPr="00FC4BD4" w:rsidRDefault="00FC4BD4" w:rsidP="00FC4BD4">
      <w:pPr>
        <w:pStyle w:val="afa"/>
      </w:pPr>
    </w:p>
    <w:p w14:paraId="5BE04BBD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>/**</w:t>
      </w:r>
    </w:p>
    <w:p w14:paraId="46C669DA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* Класс для проверки корректности работы режима шифрования CFB</w:t>
      </w:r>
    </w:p>
    <w:p w14:paraId="44D7A204" w14:textId="77777777" w:rsidR="00FC4BD4" w:rsidRPr="00FC4BD4" w:rsidRDefault="00FC4BD4" w:rsidP="00FC4BD4">
      <w:pPr>
        <w:pStyle w:val="afa"/>
      </w:pPr>
      <w:r w:rsidRPr="00FC4BD4">
        <w:rPr>
          <w:lang w:val="ru-RU"/>
        </w:rPr>
        <w:t xml:space="preserve"> </w:t>
      </w:r>
      <w:r w:rsidRPr="00FC4BD4">
        <w:t>*/</w:t>
      </w:r>
    </w:p>
    <w:p w14:paraId="1F6F5AC8" w14:textId="77777777" w:rsidR="00FC4BD4" w:rsidRPr="00FC4BD4" w:rsidRDefault="00FC4BD4" w:rsidP="00FC4BD4">
      <w:pPr>
        <w:pStyle w:val="afa"/>
      </w:pPr>
      <w:r w:rsidRPr="00FC4BD4">
        <w:t xml:space="preserve">public class </w:t>
      </w:r>
      <w:proofErr w:type="spellStart"/>
      <w:r w:rsidRPr="00FC4BD4">
        <w:t>CFBTest</w:t>
      </w:r>
      <w:proofErr w:type="spellEnd"/>
      <w:r w:rsidRPr="00FC4BD4">
        <w:t xml:space="preserve"> {</w:t>
      </w:r>
    </w:p>
    <w:p w14:paraId="0DFA70A5" w14:textId="77777777" w:rsidR="00FC4BD4" w:rsidRPr="00FC4BD4" w:rsidRDefault="00FC4BD4" w:rsidP="00FC4BD4">
      <w:pPr>
        <w:pStyle w:val="afa"/>
      </w:pPr>
    </w:p>
    <w:p w14:paraId="5BC01014" w14:textId="77777777" w:rsidR="00FC4BD4" w:rsidRPr="00FC4BD4" w:rsidRDefault="00FC4BD4" w:rsidP="00FC4BD4">
      <w:pPr>
        <w:pStyle w:val="afa"/>
      </w:pPr>
      <w:r w:rsidRPr="00FC4BD4">
        <w:t xml:space="preserve">    private static void </w:t>
      </w:r>
      <w:proofErr w:type="spellStart"/>
      <w:proofErr w:type="gramStart"/>
      <w:r w:rsidRPr="00FC4BD4">
        <w:t>runCfbDes</w:t>
      </w:r>
      <w:proofErr w:type="spellEnd"/>
      <w:r w:rsidRPr="00FC4BD4">
        <w:t>(</w:t>
      </w:r>
      <w:proofErr w:type="gramEnd"/>
      <w:r w:rsidRPr="00FC4BD4">
        <w:t xml:space="preserve">String pt, String key, String </w:t>
      </w:r>
      <w:proofErr w:type="gramStart"/>
      <w:r w:rsidRPr="00FC4BD4">
        <w:t>iv) {</w:t>
      </w:r>
      <w:proofErr w:type="gramEnd"/>
    </w:p>
    <w:p w14:paraId="7235BA8F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gramStart"/>
      <w:r w:rsidRPr="00FC4BD4">
        <w:t>byte[</w:t>
      </w:r>
      <w:proofErr w:type="gramEnd"/>
      <w:r w:rsidRPr="00FC4BD4">
        <w:t xml:space="preserve">] </w:t>
      </w:r>
      <w:proofErr w:type="spellStart"/>
      <w:r w:rsidRPr="00FC4BD4">
        <w:t>keyBytes</w:t>
      </w:r>
      <w:proofErr w:type="spellEnd"/>
      <w:r w:rsidRPr="00FC4BD4">
        <w:t xml:space="preserve"> = </w:t>
      </w:r>
      <w:proofErr w:type="spellStart"/>
      <w:r w:rsidRPr="00FC4BD4">
        <w:t>HexUtils.hexStringToByteArray</w:t>
      </w:r>
      <w:proofErr w:type="spellEnd"/>
      <w:r w:rsidRPr="00FC4BD4">
        <w:t>(key</w:t>
      </w:r>
      <w:proofErr w:type="gramStart"/>
      <w:r w:rsidRPr="00FC4BD4">
        <w:t>);</w:t>
      </w:r>
      <w:proofErr w:type="gramEnd"/>
    </w:p>
    <w:p w14:paraId="1243045A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gramStart"/>
      <w:r w:rsidRPr="00FC4BD4">
        <w:t>byte[</w:t>
      </w:r>
      <w:proofErr w:type="gramEnd"/>
      <w:r w:rsidRPr="00FC4BD4">
        <w:t xml:space="preserve">] </w:t>
      </w:r>
      <w:proofErr w:type="spellStart"/>
      <w:proofErr w:type="gramStart"/>
      <w:r w:rsidRPr="00FC4BD4">
        <w:t>ivBytes</w:t>
      </w:r>
      <w:proofErr w:type="spellEnd"/>
      <w:r w:rsidRPr="00FC4BD4">
        <w:t xml:space="preserve">  =</w:t>
      </w:r>
      <w:proofErr w:type="gramEnd"/>
      <w:r w:rsidRPr="00FC4BD4">
        <w:t xml:space="preserve"> </w:t>
      </w:r>
      <w:proofErr w:type="spellStart"/>
      <w:r w:rsidRPr="00FC4BD4">
        <w:t>HexUtils.hexStringToByteArray</w:t>
      </w:r>
      <w:proofErr w:type="spellEnd"/>
      <w:r w:rsidRPr="00FC4BD4">
        <w:t>(iv</w:t>
      </w:r>
      <w:proofErr w:type="gramStart"/>
      <w:r w:rsidRPr="00FC4BD4">
        <w:t>);</w:t>
      </w:r>
      <w:proofErr w:type="gramEnd"/>
    </w:p>
    <w:p w14:paraId="300AA2AC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gramStart"/>
      <w:r w:rsidRPr="00FC4BD4">
        <w:t>byte[</w:t>
      </w:r>
      <w:proofErr w:type="gramEnd"/>
      <w:r w:rsidRPr="00FC4BD4">
        <w:t xml:space="preserve">] </w:t>
      </w:r>
      <w:proofErr w:type="spellStart"/>
      <w:proofErr w:type="gramStart"/>
      <w:r w:rsidRPr="00FC4BD4">
        <w:t>ptBytes</w:t>
      </w:r>
      <w:proofErr w:type="spellEnd"/>
      <w:r w:rsidRPr="00FC4BD4">
        <w:t xml:space="preserve">  =</w:t>
      </w:r>
      <w:proofErr w:type="gramEnd"/>
      <w:r w:rsidRPr="00FC4BD4">
        <w:t xml:space="preserve"> </w:t>
      </w:r>
      <w:proofErr w:type="spellStart"/>
      <w:r w:rsidRPr="00FC4BD4">
        <w:t>HexUtils.hexStringToByteArray</w:t>
      </w:r>
      <w:proofErr w:type="spellEnd"/>
      <w:r w:rsidRPr="00FC4BD4">
        <w:t>(pt</w:t>
      </w:r>
      <w:proofErr w:type="gramStart"/>
      <w:r w:rsidRPr="00FC4BD4">
        <w:t>);</w:t>
      </w:r>
      <w:proofErr w:type="gramEnd"/>
    </w:p>
    <w:p w14:paraId="230F803F" w14:textId="77777777" w:rsidR="00FC4BD4" w:rsidRPr="00FC4BD4" w:rsidRDefault="00FC4BD4" w:rsidP="00FC4BD4">
      <w:pPr>
        <w:pStyle w:val="afa"/>
      </w:pPr>
    </w:p>
    <w:p w14:paraId="24B7A99C" w14:textId="77777777" w:rsidR="00FC4BD4" w:rsidRPr="00FC4BD4" w:rsidRDefault="00FC4BD4" w:rsidP="00FC4BD4">
      <w:pPr>
        <w:pStyle w:val="afa"/>
      </w:pPr>
      <w:r w:rsidRPr="00FC4BD4">
        <w:t xml:space="preserve">        // --- </w:t>
      </w:r>
      <w:r w:rsidRPr="00FC4BD4">
        <w:rPr>
          <w:lang w:val="ru-RU"/>
        </w:rPr>
        <w:t>Наш</w:t>
      </w:r>
      <w:r w:rsidRPr="00FC4BD4">
        <w:t xml:space="preserve"> </w:t>
      </w:r>
      <w:r w:rsidRPr="00FC4BD4">
        <w:rPr>
          <w:lang w:val="ru-RU"/>
        </w:rPr>
        <w:t>алгоритм</w:t>
      </w:r>
      <w:r w:rsidRPr="00FC4BD4">
        <w:t xml:space="preserve"> ---</w:t>
      </w:r>
    </w:p>
    <w:p w14:paraId="34F28C68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spellStart"/>
      <w:r w:rsidRPr="00FC4BD4">
        <w:t>CfbMode</w:t>
      </w:r>
      <w:proofErr w:type="spellEnd"/>
      <w:r w:rsidRPr="00FC4BD4">
        <w:t xml:space="preserve"> </w:t>
      </w:r>
      <w:proofErr w:type="spellStart"/>
      <w:r w:rsidRPr="00FC4BD4">
        <w:t>cfb</w:t>
      </w:r>
      <w:proofErr w:type="spellEnd"/>
      <w:r w:rsidRPr="00FC4BD4">
        <w:t xml:space="preserve"> = new </w:t>
      </w:r>
      <w:proofErr w:type="spellStart"/>
      <w:proofErr w:type="gramStart"/>
      <w:r w:rsidRPr="00FC4BD4">
        <w:t>CfbMode</w:t>
      </w:r>
      <w:proofErr w:type="spellEnd"/>
      <w:r w:rsidRPr="00FC4BD4">
        <w:t>(</w:t>
      </w:r>
      <w:proofErr w:type="gramEnd"/>
      <w:r w:rsidRPr="00FC4BD4">
        <w:t xml:space="preserve">new </w:t>
      </w:r>
      <w:proofErr w:type="spellStart"/>
      <w:r w:rsidRPr="00FC4BD4">
        <w:t>DesCipher</w:t>
      </w:r>
      <w:proofErr w:type="spellEnd"/>
      <w:r w:rsidRPr="00FC4BD4">
        <w:t>(</w:t>
      </w:r>
      <w:proofErr w:type="spellStart"/>
      <w:r w:rsidRPr="00FC4BD4">
        <w:t>keyBytes</w:t>
      </w:r>
      <w:proofErr w:type="spellEnd"/>
      <w:r w:rsidRPr="00FC4BD4">
        <w:t xml:space="preserve">), </w:t>
      </w:r>
      <w:proofErr w:type="spellStart"/>
      <w:r w:rsidRPr="00FC4BD4">
        <w:t>ivBytes</w:t>
      </w:r>
      <w:proofErr w:type="spellEnd"/>
      <w:proofErr w:type="gramStart"/>
      <w:r w:rsidRPr="00FC4BD4">
        <w:t>);</w:t>
      </w:r>
      <w:proofErr w:type="gramEnd"/>
    </w:p>
    <w:p w14:paraId="5801373D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gramStart"/>
      <w:r w:rsidRPr="00FC4BD4">
        <w:t>byte[</w:t>
      </w:r>
      <w:proofErr w:type="gramEnd"/>
      <w:r w:rsidRPr="00FC4BD4">
        <w:t xml:space="preserve">] cipher    = </w:t>
      </w:r>
      <w:proofErr w:type="spellStart"/>
      <w:proofErr w:type="gramStart"/>
      <w:r w:rsidRPr="00FC4BD4">
        <w:t>cfb.encrypt</w:t>
      </w:r>
      <w:proofErr w:type="spellEnd"/>
      <w:proofErr w:type="gramEnd"/>
      <w:r w:rsidRPr="00FC4BD4">
        <w:t>(</w:t>
      </w:r>
      <w:proofErr w:type="spellStart"/>
      <w:r w:rsidRPr="00FC4BD4">
        <w:t>ptBytes</w:t>
      </w:r>
      <w:proofErr w:type="spellEnd"/>
      <w:proofErr w:type="gramStart"/>
      <w:r w:rsidRPr="00FC4BD4">
        <w:t>);</w:t>
      </w:r>
      <w:proofErr w:type="gramEnd"/>
    </w:p>
    <w:p w14:paraId="41B1079C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gramStart"/>
      <w:r w:rsidRPr="00FC4BD4">
        <w:t>byte[</w:t>
      </w:r>
      <w:proofErr w:type="gramEnd"/>
      <w:r w:rsidRPr="00FC4BD4">
        <w:t xml:space="preserve">] decrypted = </w:t>
      </w:r>
      <w:proofErr w:type="spellStart"/>
      <w:proofErr w:type="gramStart"/>
      <w:r w:rsidRPr="00FC4BD4">
        <w:t>cfb.decrypt</w:t>
      </w:r>
      <w:proofErr w:type="spellEnd"/>
      <w:proofErr w:type="gramEnd"/>
      <w:r w:rsidRPr="00FC4BD4">
        <w:t>(cipher</w:t>
      </w:r>
      <w:proofErr w:type="gramStart"/>
      <w:r w:rsidRPr="00FC4BD4">
        <w:t>);</w:t>
      </w:r>
      <w:proofErr w:type="gramEnd"/>
    </w:p>
    <w:p w14:paraId="3F7DCD74" w14:textId="77777777" w:rsidR="00FC4BD4" w:rsidRPr="00FC4BD4" w:rsidRDefault="00FC4BD4" w:rsidP="00FC4BD4">
      <w:pPr>
        <w:pStyle w:val="afa"/>
      </w:pPr>
    </w:p>
    <w:p w14:paraId="583FB68D" w14:textId="77777777" w:rsidR="00FC4BD4" w:rsidRPr="00FC4BD4" w:rsidRDefault="00FC4BD4" w:rsidP="00FC4BD4">
      <w:pPr>
        <w:pStyle w:val="afa"/>
      </w:pPr>
      <w:r w:rsidRPr="00FC4BD4">
        <w:t xml:space="preserve">        String </w:t>
      </w:r>
      <w:proofErr w:type="spellStart"/>
      <w:r w:rsidRPr="00FC4BD4">
        <w:t>cipherHex</w:t>
      </w:r>
      <w:proofErr w:type="spellEnd"/>
      <w:r w:rsidRPr="00FC4BD4">
        <w:t xml:space="preserve">    = </w:t>
      </w:r>
      <w:proofErr w:type="spellStart"/>
      <w:r w:rsidRPr="00FC4BD4">
        <w:t>HexUtils.byteArrayToHexString</w:t>
      </w:r>
      <w:proofErr w:type="spellEnd"/>
      <w:r w:rsidRPr="00FC4BD4">
        <w:t>(cipher</w:t>
      </w:r>
      <w:proofErr w:type="gramStart"/>
      <w:r w:rsidRPr="00FC4BD4">
        <w:t>);</w:t>
      </w:r>
      <w:proofErr w:type="gramEnd"/>
    </w:p>
    <w:p w14:paraId="1F4B3024" w14:textId="77777777" w:rsidR="00FC4BD4" w:rsidRPr="00FC4BD4" w:rsidRDefault="00FC4BD4" w:rsidP="00FC4BD4">
      <w:pPr>
        <w:pStyle w:val="afa"/>
      </w:pPr>
      <w:r w:rsidRPr="00FC4BD4">
        <w:t xml:space="preserve">        String </w:t>
      </w:r>
      <w:proofErr w:type="spellStart"/>
      <w:r w:rsidRPr="00FC4BD4">
        <w:t>decryptedHex</w:t>
      </w:r>
      <w:proofErr w:type="spellEnd"/>
      <w:r w:rsidRPr="00FC4BD4">
        <w:t xml:space="preserve"> = </w:t>
      </w:r>
      <w:proofErr w:type="spellStart"/>
      <w:r w:rsidRPr="00FC4BD4">
        <w:t>HexUtils.byteArrayToHexString</w:t>
      </w:r>
      <w:proofErr w:type="spellEnd"/>
      <w:r w:rsidRPr="00FC4BD4">
        <w:t>(decrypted</w:t>
      </w:r>
      <w:proofErr w:type="gramStart"/>
      <w:r w:rsidRPr="00FC4BD4">
        <w:t>);</w:t>
      </w:r>
      <w:proofErr w:type="gramEnd"/>
    </w:p>
    <w:p w14:paraId="2282A4A7" w14:textId="77777777" w:rsidR="00FC4BD4" w:rsidRPr="00FC4BD4" w:rsidRDefault="00FC4BD4" w:rsidP="00FC4BD4">
      <w:pPr>
        <w:pStyle w:val="afa"/>
      </w:pPr>
    </w:p>
    <w:p w14:paraId="08F370C4" w14:textId="77777777" w:rsidR="00FC4BD4" w:rsidRPr="00FC4BD4" w:rsidRDefault="00FC4BD4" w:rsidP="00FC4BD4">
      <w:pPr>
        <w:pStyle w:val="afa"/>
      </w:pPr>
      <w:r w:rsidRPr="00FC4BD4">
        <w:t xml:space="preserve">        // --- </w:t>
      </w:r>
      <w:r w:rsidRPr="00FC4BD4">
        <w:rPr>
          <w:lang w:val="ru-RU"/>
        </w:rPr>
        <w:t>Эталонная</w:t>
      </w:r>
      <w:r w:rsidRPr="00FC4BD4">
        <w:t xml:space="preserve"> </w:t>
      </w:r>
      <w:r w:rsidRPr="00FC4BD4">
        <w:rPr>
          <w:lang w:val="ru-RU"/>
        </w:rPr>
        <w:t>реализация</w:t>
      </w:r>
      <w:r w:rsidRPr="00FC4BD4">
        <w:t xml:space="preserve"> (JCE) ---</w:t>
      </w:r>
    </w:p>
    <w:p w14:paraId="7E39B75C" w14:textId="77777777" w:rsidR="00FC4BD4" w:rsidRPr="00FC4BD4" w:rsidRDefault="00FC4BD4" w:rsidP="00FC4BD4">
      <w:pPr>
        <w:pStyle w:val="afa"/>
      </w:pPr>
      <w:r w:rsidRPr="00FC4BD4">
        <w:t xml:space="preserve">        String </w:t>
      </w:r>
      <w:proofErr w:type="spellStart"/>
      <w:r w:rsidRPr="00FC4BD4">
        <w:t>jceCipherHex</w:t>
      </w:r>
      <w:proofErr w:type="spellEnd"/>
      <w:r w:rsidRPr="00FC4BD4">
        <w:t xml:space="preserve"> = </w:t>
      </w:r>
      <w:proofErr w:type="spellStart"/>
      <w:proofErr w:type="gramStart"/>
      <w:r w:rsidRPr="00FC4BD4">
        <w:t>runJavaCrypto</w:t>
      </w:r>
      <w:proofErr w:type="spellEnd"/>
      <w:r w:rsidRPr="00FC4BD4">
        <w:t>(</w:t>
      </w:r>
      <w:proofErr w:type="spellStart"/>
      <w:proofErr w:type="gramEnd"/>
      <w:r w:rsidRPr="00FC4BD4">
        <w:t>ptBytes</w:t>
      </w:r>
      <w:proofErr w:type="spellEnd"/>
      <w:r w:rsidRPr="00FC4BD4">
        <w:t xml:space="preserve">, </w:t>
      </w:r>
      <w:proofErr w:type="spellStart"/>
      <w:r w:rsidRPr="00FC4BD4">
        <w:t>keyBytes</w:t>
      </w:r>
      <w:proofErr w:type="spellEnd"/>
      <w:r w:rsidRPr="00FC4BD4">
        <w:t xml:space="preserve">, </w:t>
      </w:r>
      <w:proofErr w:type="spellStart"/>
      <w:r w:rsidRPr="00FC4BD4">
        <w:t>ivBytes</w:t>
      </w:r>
      <w:proofErr w:type="spellEnd"/>
      <w:proofErr w:type="gramStart"/>
      <w:r w:rsidRPr="00FC4BD4">
        <w:t>);</w:t>
      </w:r>
      <w:proofErr w:type="gramEnd"/>
    </w:p>
    <w:p w14:paraId="073C526A" w14:textId="77777777" w:rsidR="00FC4BD4" w:rsidRPr="00FC4BD4" w:rsidRDefault="00FC4BD4" w:rsidP="00FC4BD4">
      <w:pPr>
        <w:pStyle w:val="afa"/>
      </w:pPr>
    </w:p>
    <w:p w14:paraId="30326814" w14:textId="77777777" w:rsidR="00FC4BD4" w:rsidRPr="00FC4BD4" w:rsidRDefault="00FC4BD4" w:rsidP="00FC4BD4">
      <w:pPr>
        <w:pStyle w:val="afa"/>
      </w:pPr>
      <w:r w:rsidRPr="00FC4BD4">
        <w:t xml:space="preserve">        // --- </w:t>
      </w:r>
      <w:r w:rsidRPr="00FC4BD4">
        <w:rPr>
          <w:lang w:val="ru-RU"/>
        </w:rPr>
        <w:t>Вывод</w:t>
      </w:r>
      <w:r w:rsidRPr="00FC4BD4">
        <w:t xml:space="preserve"> ---</w:t>
      </w:r>
    </w:p>
    <w:p w14:paraId="18CF8A41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spellStart"/>
      <w:r w:rsidRPr="00FC4BD4">
        <w:t>System.out.printf</w:t>
      </w:r>
      <w:proofErr w:type="spellEnd"/>
      <w:r w:rsidRPr="00FC4BD4">
        <w:t>("""</w:t>
      </w:r>
    </w:p>
    <w:p w14:paraId="6CF7A1EC" w14:textId="77777777" w:rsidR="00FC4BD4" w:rsidRPr="00FC4BD4" w:rsidRDefault="00FC4BD4" w:rsidP="00FC4BD4">
      <w:pPr>
        <w:pStyle w:val="afa"/>
      </w:pPr>
      <w:r w:rsidRPr="00FC4BD4">
        <w:t xml:space="preserve">                ------------- CFB-DES -------------</w:t>
      </w:r>
    </w:p>
    <w:p w14:paraId="730BD16B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t xml:space="preserve">                </w:t>
      </w:r>
      <w:r w:rsidRPr="00FC4BD4">
        <w:rPr>
          <w:lang w:val="ru-RU"/>
        </w:rPr>
        <w:t>Открытый текст: %s</w:t>
      </w:r>
    </w:p>
    <w:p w14:paraId="276DEB49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</w:t>
      </w:r>
      <w:proofErr w:type="gramStart"/>
      <w:r w:rsidRPr="00FC4BD4">
        <w:rPr>
          <w:lang w:val="ru-RU"/>
        </w:rPr>
        <w:t xml:space="preserve">Ключ:   </w:t>
      </w:r>
      <w:proofErr w:type="gramEnd"/>
      <w:r w:rsidRPr="00FC4BD4">
        <w:rPr>
          <w:lang w:val="ru-RU"/>
        </w:rPr>
        <w:t xml:space="preserve">        %s</w:t>
      </w:r>
    </w:p>
    <w:p w14:paraId="3EE81B46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</w:t>
      </w:r>
      <w:proofErr w:type="gramStart"/>
      <w:r w:rsidRPr="00FC4BD4">
        <w:rPr>
          <w:lang w:val="ru-RU"/>
        </w:rPr>
        <w:t xml:space="preserve">IV:   </w:t>
      </w:r>
      <w:proofErr w:type="gramEnd"/>
      <w:r w:rsidRPr="00FC4BD4">
        <w:rPr>
          <w:lang w:val="ru-RU"/>
        </w:rPr>
        <w:t xml:space="preserve">          %s</w:t>
      </w:r>
    </w:p>
    <w:p w14:paraId="696B1868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Наш </w:t>
      </w:r>
      <w:proofErr w:type="spellStart"/>
      <w:proofErr w:type="gramStart"/>
      <w:r w:rsidRPr="00FC4BD4">
        <w:rPr>
          <w:lang w:val="ru-RU"/>
        </w:rPr>
        <w:t>шифртекст</w:t>
      </w:r>
      <w:proofErr w:type="spellEnd"/>
      <w:r w:rsidRPr="00FC4BD4">
        <w:rPr>
          <w:lang w:val="ru-RU"/>
        </w:rPr>
        <w:t>:  %</w:t>
      </w:r>
      <w:proofErr w:type="gramEnd"/>
      <w:r w:rsidRPr="00FC4BD4">
        <w:rPr>
          <w:lang w:val="ru-RU"/>
        </w:rPr>
        <w:t>s</w:t>
      </w:r>
    </w:p>
    <w:p w14:paraId="4C942EAA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JCE </w:t>
      </w:r>
      <w:proofErr w:type="spellStart"/>
      <w:proofErr w:type="gramStart"/>
      <w:r w:rsidRPr="00FC4BD4">
        <w:rPr>
          <w:lang w:val="ru-RU"/>
        </w:rPr>
        <w:t>шифртекст</w:t>
      </w:r>
      <w:proofErr w:type="spellEnd"/>
      <w:r w:rsidRPr="00FC4BD4">
        <w:rPr>
          <w:lang w:val="ru-RU"/>
        </w:rPr>
        <w:t>:  %</w:t>
      </w:r>
      <w:proofErr w:type="gramEnd"/>
      <w:r w:rsidRPr="00FC4BD4">
        <w:rPr>
          <w:lang w:val="ru-RU"/>
        </w:rPr>
        <w:t>s</w:t>
      </w:r>
    </w:p>
    <w:p w14:paraId="6BCF0446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</w:t>
      </w:r>
      <w:proofErr w:type="gramStart"/>
      <w:r w:rsidRPr="00FC4BD4">
        <w:rPr>
          <w:lang w:val="ru-RU"/>
        </w:rPr>
        <w:t xml:space="preserve">Расшифровка:   </w:t>
      </w:r>
      <w:proofErr w:type="gramEnd"/>
      <w:r w:rsidRPr="00FC4BD4">
        <w:rPr>
          <w:lang w:val="ru-RU"/>
        </w:rPr>
        <w:t xml:space="preserve"> %s</w:t>
      </w:r>
    </w:p>
    <w:p w14:paraId="7FE3ED6F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</w:t>
      </w:r>
      <w:proofErr w:type="gramStart"/>
      <w:r w:rsidRPr="00FC4BD4">
        <w:rPr>
          <w:lang w:val="ru-RU"/>
        </w:rPr>
        <w:t xml:space="preserve">Совпадение:   </w:t>
      </w:r>
      <w:proofErr w:type="gramEnd"/>
      <w:r w:rsidRPr="00FC4BD4">
        <w:rPr>
          <w:lang w:val="ru-RU"/>
        </w:rPr>
        <w:t xml:space="preserve">  %s</w:t>
      </w:r>
    </w:p>
    <w:p w14:paraId="6618ACD7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%s</w:t>
      </w:r>
    </w:p>
    <w:p w14:paraId="5BAB9523" w14:textId="77777777" w:rsidR="00FC4BD4" w:rsidRPr="00FC4BD4" w:rsidRDefault="00FC4BD4" w:rsidP="00FC4BD4">
      <w:pPr>
        <w:pStyle w:val="afa"/>
        <w:rPr>
          <w:lang w:val="ru-RU"/>
        </w:rPr>
      </w:pPr>
    </w:p>
    <w:p w14:paraId="6085422B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 xml:space="preserve">                """,</w:t>
      </w:r>
    </w:p>
    <w:p w14:paraId="73485F62" w14:textId="77777777" w:rsidR="00FC4BD4" w:rsidRPr="00FC4BD4" w:rsidRDefault="00FC4BD4" w:rsidP="00FC4BD4">
      <w:pPr>
        <w:pStyle w:val="afa"/>
      </w:pPr>
      <w:r w:rsidRPr="00FC4BD4">
        <w:rPr>
          <w:lang w:val="ru-RU"/>
        </w:rPr>
        <w:t xml:space="preserve">                </w:t>
      </w:r>
      <w:r w:rsidRPr="00FC4BD4">
        <w:t>pt, key, iv,</w:t>
      </w:r>
    </w:p>
    <w:p w14:paraId="3A8024CB" w14:textId="77777777" w:rsidR="00FC4BD4" w:rsidRPr="00FC4BD4" w:rsidRDefault="00FC4BD4" w:rsidP="00FC4BD4">
      <w:pPr>
        <w:pStyle w:val="afa"/>
      </w:pPr>
      <w:r w:rsidRPr="00FC4BD4">
        <w:t xml:space="preserve">                </w:t>
      </w:r>
      <w:proofErr w:type="spellStart"/>
      <w:r w:rsidRPr="00FC4BD4">
        <w:t>cipherHex</w:t>
      </w:r>
      <w:proofErr w:type="spellEnd"/>
      <w:r w:rsidRPr="00FC4BD4">
        <w:t xml:space="preserve">, </w:t>
      </w:r>
      <w:proofErr w:type="spellStart"/>
      <w:r w:rsidRPr="00FC4BD4">
        <w:t>jceCipherHex</w:t>
      </w:r>
      <w:proofErr w:type="spellEnd"/>
      <w:r w:rsidRPr="00FC4BD4">
        <w:t>,</w:t>
      </w:r>
    </w:p>
    <w:p w14:paraId="611052B1" w14:textId="77777777" w:rsidR="00FC4BD4" w:rsidRPr="00FC4BD4" w:rsidRDefault="00FC4BD4" w:rsidP="00FC4BD4">
      <w:pPr>
        <w:pStyle w:val="afa"/>
      </w:pPr>
      <w:r w:rsidRPr="00FC4BD4">
        <w:t xml:space="preserve">                </w:t>
      </w:r>
      <w:proofErr w:type="spellStart"/>
      <w:r w:rsidRPr="00FC4BD4">
        <w:t>decryptedHex</w:t>
      </w:r>
      <w:proofErr w:type="spellEnd"/>
      <w:r w:rsidRPr="00FC4BD4">
        <w:t>,</w:t>
      </w:r>
    </w:p>
    <w:p w14:paraId="4A412D10" w14:textId="77777777" w:rsidR="00FC4BD4" w:rsidRPr="00FC4BD4" w:rsidRDefault="00FC4BD4" w:rsidP="00FC4BD4">
      <w:pPr>
        <w:pStyle w:val="afa"/>
      </w:pPr>
      <w:r w:rsidRPr="00FC4BD4">
        <w:t xml:space="preserve">                </w:t>
      </w:r>
      <w:proofErr w:type="spellStart"/>
      <w:r w:rsidRPr="00FC4BD4">
        <w:t>cipherHex.equals</w:t>
      </w:r>
      <w:proofErr w:type="spellEnd"/>
      <w:r w:rsidRPr="00FC4BD4">
        <w:t>(</w:t>
      </w:r>
      <w:proofErr w:type="spellStart"/>
      <w:r w:rsidRPr="00FC4BD4">
        <w:t>jceCipherHex</w:t>
      </w:r>
      <w:proofErr w:type="spellEnd"/>
      <w:proofErr w:type="gramStart"/>
      <w:r w:rsidRPr="00FC4BD4">
        <w:t>) ?</w:t>
      </w:r>
      <w:proofErr w:type="gramEnd"/>
      <w:r w:rsidRPr="00FC4BD4">
        <w:t xml:space="preserve"> "</w:t>
      </w:r>
      <w:r w:rsidRPr="00FC4BD4">
        <w:rPr>
          <w:rFonts w:ascii="Segoe UI Emoji" w:hAnsi="Segoe UI Emoji" w:cs="Segoe UI Emoji"/>
        </w:rPr>
        <w:t>✅</w:t>
      </w:r>
      <w:r w:rsidRPr="00FC4BD4">
        <w:t xml:space="preserve"> </w:t>
      </w:r>
      <w:r w:rsidRPr="00FC4BD4">
        <w:rPr>
          <w:lang w:val="ru-RU"/>
        </w:rPr>
        <w:t>Шифрование</w:t>
      </w:r>
      <w:r w:rsidRPr="00FC4BD4">
        <w:t xml:space="preserve"> </w:t>
      </w:r>
      <w:r w:rsidRPr="00FC4BD4">
        <w:rPr>
          <w:lang w:val="ru-RU"/>
        </w:rPr>
        <w:t>совпадает</w:t>
      </w:r>
      <w:proofErr w:type="gramStart"/>
      <w:r w:rsidRPr="00FC4BD4">
        <w:t>" :</w:t>
      </w:r>
      <w:proofErr w:type="gramEnd"/>
      <w:r w:rsidRPr="00FC4BD4">
        <w:t xml:space="preserve"> "</w:t>
      </w:r>
      <w:r w:rsidRPr="00FC4BD4">
        <w:rPr>
          <w:rFonts w:ascii="Segoe UI Emoji" w:hAnsi="Segoe UI Emoji" w:cs="Segoe UI Emoji"/>
        </w:rPr>
        <w:t>❌</w:t>
      </w:r>
      <w:r w:rsidRPr="00FC4BD4">
        <w:t xml:space="preserve"> </w:t>
      </w:r>
      <w:r w:rsidRPr="00FC4BD4">
        <w:rPr>
          <w:lang w:val="ru-RU"/>
        </w:rPr>
        <w:t>НЕСОВПАДЕНИЕ</w:t>
      </w:r>
      <w:r w:rsidRPr="00FC4BD4">
        <w:t>",</w:t>
      </w:r>
    </w:p>
    <w:p w14:paraId="416A93B5" w14:textId="77777777" w:rsidR="00FC4BD4" w:rsidRPr="00FC4BD4" w:rsidRDefault="00FC4BD4" w:rsidP="00FC4BD4">
      <w:pPr>
        <w:pStyle w:val="afa"/>
      </w:pPr>
      <w:r w:rsidRPr="00FC4BD4">
        <w:t xml:space="preserve">                </w:t>
      </w:r>
      <w:proofErr w:type="spellStart"/>
      <w:r w:rsidRPr="00FC4BD4">
        <w:t>decryptedHex.equals</w:t>
      </w:r>
      <w:proofErr w:type="spellEnd"/>
      <w:r w:rsidRPr="00FC4BD4">
        <w:t>(pt</w:t>
      </w:r>
      <w:proofErr w:type="gramStart"/>
      <w:r w:rsidRPr="00FC4BD4">
        <w:t>) ?</w:t>
      </w:r>
      <w:proofErr w:type="gramEnd"/>
      <w:r w:rsidRPr="00FC4BD4">
        <w:t xml:space="preserve"> "</w:t>
      </w:r>
      <w:r w:rsidRPr="00FC4BD4">
        <w:rPr>
          <w:rFonts w:ascii="Segoe UI Emoji" w:hAnsi="Segoe UI Emoji" w:cs="Segoe UI Emoji"/>
        </w:rPr>
        <w:t>✅</w:t>
      </w:r>
      <w:r w:rsidRPr="00FC4BD4">
        <w:t xml:space="preserve"> </w:t>
      </w:r>
      <w:r w:rsidRPr="00FC4BD4">
        <w:rPr>
          <w:lang w:val="ru-RU"/>
        </w:rPr>
        <w:t>Дешифрование</w:t>
      </w:r>
      <w:r w:rsidRPr="00FC4BD4">
        <w:t xml:space="preserve"> </w:t>
      </w:r>
      <w:r w:rsidRPr="00FC4BD4">
        <w:rPr>
          <w:lang w:val="ru-RU"/>
        </w:rPr>
        <w:t>успешно</w:t>
      </w:r>
      <w:proofErr w:type="gramStart"/>
      <w:r w:rsidRPr="00FC4BD4">
        <w:t>" :</w:t>
      </w:r>
      <w:proofErr w:type="gramEnd"/>
      <w:r w:rsidRPr="00FC4BD4">
        <w:t xml:space="preserve"> "</w:t>
      </w:r>
      <w:r w:rsidRPr="00FC4BD4">
        <w:rPr>
          <w:rFonts w:ascii="Segoe UI Emoji" w:hAnsi="Segoe UI Emoji" w:cs="Segoe UI Emoji"/>
        </w:rPr>
        <w:t>❌</w:t>
      </w:r>
      <w:r w:rsidRPr="00FC4BD4">
        <w:t xml:space="preserve"> </w:t>
      </w:r>
      <w:r w:rsidRPr="00FC4BD4">
        <w:rPr>
          <w:lang w:val="ru-RU"/>
        </w:rPr>
        <w:t>Ошибка</w:t>
      </w:r>
      <w:r w:rsidRPr="00FC4BD4">
        <w:t xml:space="preserve"> </w:t>
      </w:r>
      <w:r w:rsidRPr="00FC4BD4">
        <w:rPr>
          <w:lang w:val="ru-RU"/>
        </w:rPr>
        <w:t>при</w:t>
      </w:r>
      <w:r w:rsidRPr="00FC4BD4">
        <w:t xml:space="preserve"> </w:t>
      </w:r>
      <w:r w:rsidRPr="00FC4BD4">
        <w:rPr>
          <w:lang w:val="ru-RU"/>
        </w:rPr>
        <w:t>дешифровании</w:t>
      </w:r>
      <w:r w:rsidRPr="00FC4BD4">
        <w:t>"</w:t>
      </w:r>
    </w:p>
    <w:p w14:paraId="30B158E0" w14:textId="77777777" w:rsidR="00FC4BD4" w:rsidRPr="00FC4BD4" w:rsidRDefault="00FC4BD4" w:rsidP="00FC4BD4">
      <w:pPr>
        <w:pStyle w:val="afa"/>
      </w:pPr>
      <w:r w:rsidRPr="00FC4BD4">
        <w:t xml:space="preserve">        );</w:t>
      </w:r>
    </w:p>
    <w:p w14:paraId="1EAB6637" w14:textId="77777777" w:rsidR="00FC4BD4" w:rsidRPr="00FC4BD4" w:rsidRDefault="00FC4BD4" w:rsidP="00FC4BD4">
      <w:pPr>
        <w:pStyle w:val="afa"/>
      </w:pPr>
      <w:r w:rsidRPr="00FC4BD4">
        <w:t xml:space="preserve">    }</w:t>
      </w:r>
    </w:p>
    <w:p w14:paraId="307D017B" w14:textId="77777777" w:rsidR="00FC4BD4" w:rsidRPr="00FC4BD4" w:rsidRDefault="00FC4BD4" w:rsidP="00FC4BD4">
      <w:pPr>
        <w:pStyle w:val="afa"/>
      </w:pPr>
    </w:p>
    <w:p w14:paraId="46AE99AF" w14:textId="77777777" w:rsidR="00FC4BD4" w:rsidRPr="00FC4BD4" w:rsidRDefault="00FC4BD4" w:rsidP="00FC4BD4">
      <w:pPr>
        <w:pStyle w:val="afa"/>
      </w:pPr>
      <w:r w:rsidRPr="00FC4BD4">
        <w:t xml:space="preserve">    /**</w:t>
      </w:r>
    </w:p>
    <w:p w14:paraId="334AABC9" w14:textId="77777777" w:rsidR="00FC4BD4" w:rsidRPr="00FC4BD4" w:rsidRDefault="00FC4BD4" w:rsidP="00FC4BD4">
      <w:pPr>
        <w:pStyle w:val="afa"/>
      </w:pPr>
      <w:r w:rsidRPr="00FC4BD4">
        <w:t xml:space="preserve">     * </w:t>
      </w:r>
      <w:r w:rsidRPr="00FC4BD4">
        <w:rPr>
          <w:lang w:val="ru-RU"/>
        </w:rPr>
        <w:t>Запуск</w:t>
      </w:r>
      <w:r w:rsidRPr="00FC4BD4">
        <w:t xml:space="preserve"> </w:t>
      </w:r>
      <w:r w:rsidRPr="00FC4BD4">
        <w:rPr>
          <w:lang w:val="ru-RU"/>
        </w:rPr>
        <w:t>эталонного</w:t>
      </w:r>
      <w:r w:rsidRPr="00FC4BD4">
        <w:t xml:space="preserve"> DES/CFB/</w:t>
      </w:r>
      <w:proofErr w:type="spellStart"/>
      <w:r w:rsidRPr="00FC4BD4">
        <w:t>NoPadding</w:t>
      </w:r>
      <w:proofErr w:type="spellEnd"/>
      <w:r w:rsidRPr="00FC4BD4">
        <w:t xml:space="preserve"> </w:t>
      </w:r>
      <w:r w:rsidRPr="00FC4BD4">
        <w:rPr>
          <w:lang w:val="ru-RU"/>
        </w:rPr>
        <w:t>через</w:t>
      </w:r>
      <w:r w:rsidRPr="00FC4BD4">
        <w:t xml:space="preserve"> </w:t>
      </w:r>
      <w:r w:rsidRPr="00FC4BD4">
        <w:rPr>
          <w:lang w:val="ru-RU"/>
        </w:rPr>
        <w:t>стандартную</w:t>
      </w:r>
      <w:r w:rsidRPr="00FC4BD4">
        <w:t xml:space="preserve"> </w:t>
      </w:r>
      <w:r w:rsidRPr="00FC4BD4">
        <w:rPr>
          <w:lang w:val="ru-RU"/>
        </w:rPr>
        <w:t>библиотеку</w:t>
      </w:r>
      <w:r w:rsidRPr="00FC4BD4">
        <w:t xml:space="preserve"> Java.</w:t>
      </w:r>
    </w:p>
    <w:p w14:paraId="52AD165C" w14:textId="77777777" w:rsidR="00FC4BD4" w:rsidRPr="00FC4BD4" w:rsidRDefault="00FC4BD4" w:rsidP="00FC4BD4">
      <w:pPr>
        <w:pStyle w:val="afa"/>
      </w:pPr>
      <w:r w:rsidRPr="00FC4BD4">
        <w:t xml:space="preserve">     */</w:t>
      </w:r>
    </w:p>
    <w:p w14:paraId="553FA72E" w14:textId="77777777" w:rsidR="00FC4BD4" w:rsidRPr="00FC4BD4" w:rsidRDefault="00FC4BD4" w:rsidP="00FC4BD4">
      <w:pPr>
        <w:pStyle w:val="afa"/>
      </w:pPr>
      <w:r w:rsidRPr="00FC4BD4">
        <w:t xml:space="preserve">    private static String </w:t>
      </w:r>
      <w:proofErr w:type="spellStart"/>
      <w:r w:rsidRPr="00FC4BD4">
        <w:t>runJavaCrypto</w:t>
      </w:r>
      <w:proofErr w:type="spellEnd"/>
      <w:r w:rsidRPr="00FC4BD4">
        <w:t>(</w:t>
      </w:r>
      <w:proofErr w:type="gramStart"/>
      <w:r w:rsidRPr="00FC4BD4">
        <w:t>byte[</w:t>
      </w:r>
      <w:proofErr w:type="gramEnd"/>
      <w:r w:rsidRPr="00FC4BD4">
        <w:t xml:space="preserve">] plaintext, </w:t>
      </w:r>
      <w:proofErr w:type="gramStart"/>
      <w:r w:rsidRPr="00FC4BD4">
        <w:t>byte[</w:t>
      </w:r>
      <w:proofErr w:type="gramEnd"/>
      <w:r w:rsidRPr="00FC4BD4">
        <w:t xml:space="preserve">] key, </w:t>
      </w:r>
      <w:proofErr w:type="gramStart"/>
      <w:r w:rsidRPr="00FC4BD4">
        <w:t>byte[</w:t>
      </w:r>
      <w:proofErr w:type="gramEnd"/>
      <w:r w:rsidRPr="00FC4BD4">
        <w:t xml:space="preserve">] </w:t>
      </w:r>
      <w:proofErr w:type="gramStart"/>
      <w:r w:rsidRPr="00FC4BD4">
        <w:t>iv) {</w:t>
      </w:r>
      <w:proofErr w:type="gramEnd"/>
    </w:p>
    <w:p w14:paraId="05FD6ECC" w14:textId="77777777" w:rsidR="00FC4BD4" w:rsidRPr="00FC4BD4" w:rsidRDefault="00FC4BD4" w:rsidP="00FC4BD4">
      <w:pPr>
        <w:pStyle w:val="afa"/>
      </w:pPr>
      <w:r w:rsidRPr="00FC4BD4">
        <w:t xml:space="preserve">        try {</w:t>
      </w:r>
    </w:p>
    <w:p w14:paraId="66904ED7" w14:textId="77777777" w:rsidR="00FC4BD4" w:rsidRPr="00FC4BD4" w:rsidRDefault="00FC4BD4" w:rsidP="00FC4BD4">
      <w:pPr>
        <w:pStyle w:val="afa"/>
      </w:pPr>
      <w:r w:rsidRPr="00FC4BD4">
        <w:t xml:space="preserve">            </w:t>
      </w:r>
      <w:proofErr w:type="spellStart"/>
      <w:r w:rsidRPr="00FC4BD4">
        <w:t>SecretKey</w:t>
      </w:r>
      <w:proofErr w:type="spellEnd"/>
      <w:r w:rsidRPr="00FC4BD4">
        <w:t xml:space="preserve"> </w:t>
      </w:r>
      <w:proofErr w:type="spellStart"/>
      <w:r w:rsidRPr="00FC4BD4">
        <w:t>secretKey</w:t>
      </w:r>
      <w:proofErr w:type="spellEnd"/>
      <w:r w:rsidRPr="00FC4BD4">
        <w:t xml:space="preserve"> = new </w:t>
      </w:r>
      <w:proofErr w:type="spellStart"/>
      <w:proofErr w:type="gramStart"/>
      <w:r w:rsidRPr="00FC4BD4">
        <w:t>SecretKeySpec</w:t>
      </w:r>
      <w:proofErr w:type="spellEnd"/>
      <w:r w:rsidRPr="00FC4BD4">
        <w:t>(</w:t>
      </w:r>
      <w:proofErr w:type="gramEnd"/>
      <w:r w:rsidRPr="00FC4BD4">
        <w:t>key, "DES"</w:t>
      </w:r>
      <w:proofErr w:type="gramStart"/>
      <w:r w:rsidRPr="00FC4BD4">
        <w:t>);</w:t>
      </w:r>
      <w:proofErr w:type="gramEnd"/>
    </w:p>
    <w:p w14:paraId="492D79ED" w14:textId="77777777" w:rsidR="00FC4BD4" w:rsidRPr="00FC4BD4" w:rsidRDefault="00FC4BD4" w:rsidP="00FC4BD4">
      <w:pPr>
        <w:pStyle w:val="afa"/>
      </w:pPr>
      <w:r w:rsidRPr="00FC4BD4">
        <w:t xml:space="preserve">            Cipher </w:t>
      </w:r>
      <w:proofErr w:type="spellStart"/>
      <w:r w:rsidRPr="00FC4BD4">
        <w:t>cipher</w:t>
      </w:r>
      <w:proofErr w:type="spellEnd"/>
      <w:r w:rsidRPr="00FC4BD4">
        <w:t xml:space="preserve"> = </w:t>
      </w:r>
      <w:proofErr w:type="spellStart"/>
      <w:r w:rsidRPr="00FC4BD4">
        <w:t>Cipher.getInstance</w:t>
      </w:r>
      <w:proofErr w:type="spellEnd"/>
      <w:r w:rsidRPr="00FC4BD4">
        <w:t>("DES/CFB/</w:t>
      </w:r>
      <w:proofErr w:type="spellStart"/>
      <w:r w:rsidRPr="00FC4BD4">
        <w:t>NoPadding</w:t>
      </w:r>
      <w:proofErr w:type="spellEnd"/>
      <w:r w:rsidRPr="00FC4BD4">
        <w:t>"</w:t>
      </w:r>
      <w:proofErr w:type="gramStart"/>
      <w:r w:rsidRPr="00FC4BD4">
        <w:t>);</w:t>
      </w:r>
      <w:proofErr w:type="gramEnd"/>
    </w:p>
    <w:p w14:paraId="70AB618C" w14:textId="77777777" w:rsidR="00FC4BD4" w:rsidRPr="00FC4BD4" w:rsidRDefault="00FC4BD4" w:rsidP="00FC4BD4">
      <w:pPr>
        <w:pStyle w:val="afa"/>
      </w:pPr>
      <w:r w:rsidRPr="00FC4BD4">
        <w:t xml:space="preserve">            </w:t>
      </w:r>
      <w:proofErr w:type="spellStart"/>
      <w:proofErr w:type="gramStart"/>
      <w:r w:rsidRPr="00FC4BD4">
        <w:t>cipher.init</w:t>
      </w:r>
      <w:proofErr w:type="spellEnd"/>
      <w:proofErr w:type="gramEnd"/>
      <w:r w:rsidRPr="00FC4BD4">
        <w:t>(</w:t>
      </w:r>
      <w:proofErr w:type="spellStart"/>
      <w:r w:rsidRPr="00FC4BD4">
        <w:t>Cipher.ENCRYPT_MODE</w:t>
      </w:r>
      <w:proofErr w:type="spellEnd"/>
      <w:r w:rsidRPr="00FC4BD4">
        <w:t xml:space="preserve">, </w:t>
      </w:r>
      <w:proofErr w:type="spellStart"/>
      <w:r w:rsidRPr="00FC4BD4">
        <w:t>secretKey</w:t>
      </w:r>
      <w:proofErr w:type="spellEnd"/>
      <w:r w:rsidRPr="00FC4BD4">
        <w:t xml:space="preserve">, new </w:t>
      </w:r>
      <w:proofErr w:type="spellStart"/>
      <w:r w:rsidRPr="00FC4BD4">
        <w:t>IvParameterSpec</w:t>
      </w:r>
      <w:proofErr w:type="spellEnd"/>
      <w:r w:rsidRPr="00FC4BD4">
        <w:t>(iv)</w:t>
      </w:r>
      <w:proofErr w:type="gramStart"/>
      <w:r w:rsidRPr="00FC4BD4">
        <w:t>);</w:t>
      </w:r>
      <w:proofErr w:type="gramEnd"/>
    </w:p>
    <w:p w14:paraId="79CA19A3" w14:textId="77777777" w:rsidR="00FC4BD4" w:rsidRPr="00FC4BD4" w:rsidRDefault="00FC4BD4" w:rsidP="00FC4BD4">
      <w:pPr>
        <w:pStyle w:val="afa"/>
      </w:pPr>
      <w:r w:rsidRPr="00FC4BD4">
        <w:t xml:space="preserve">            </w:t>
      </w:r>
      <w:proofErr w:type="gramStart"/>
      <w:r w:rsidRPr="00FC4BD4">
        <w:t>byte[</w:t>
      </w:r>
      <w:proofErr w:type="gramEnd"/>
      <w:r w:rsidRPr="00FC4BD4">
        <w:t xml:space="preserve">] result = </w:t>
      </w:r>
      <w:proofErr w:type="spellStart"/>
      <w:proofErr w:type="gramStart"/>
      <w:r w:rsidRPr="00FC4BD4">
        <w:t>cipher.doFinal</w:t>
      </w:r>
      <w:proofErr w:type="spellEnd"/>
      <w:proofErr w:type="gramEnd"/>
      <w:r w:rsidRPr="00FC4BD4">
        <w:t>(plaintext</w:t>
      </w:r>
      <w:proofErr w:type="gramStart"/>
      <w:r w:rsidRPr="00FC4BD4">
        <w:t>);</w:t>
      </w:r>
      <w:proofErr w:type="gramEnd"/>
    </w:p>
    <w:p w14:paraId="59468410" w14:textId="77777777" w:rsidR="00FC4BD4" w:rsidRPr="00FC4BD4" w:rsidRDefault="00FC4BD4" w:rsidP="00FC4BD4">
      <w:pPr>
        <w:pStyle w:val="afa"/>
      </w:pPr>
      <w:r w:rsidRPr="00FC4BD4">
        <w:t xml:space="preserve">            return </w:t>
      </w:r>
      <w:proofErr w:type="spellStart"/>
      <w:r w:rsidRPr="00FC4BD4">
        <w:t>HexUtils.byteArrayToHexString</w:t>
      </w:r>
      <w:proofErr w:type="spellEnd"/>
      <w:r w:rsidRPr="00FC4BD4">
        <w:t>(result</w:t>
      </w:r>
      <w:proofErr w:type="gramStart"/>
      <w:r w:rsidRPr="00FC4BD4">
        <w:t>);</w:t>
      </w:r>
      <w:proofErr w:type="gramEnd"/>
    </w:p>
    <w:p w14:paraId="014551C7" w14:textId="77777777" w:rsidR="00FC4BD4" w:rsidRPr="00FC4BD4" w:rsidRDefault="00FC4BD4" w:rsidP="00FC4BD4">
      <w:pPr>
        <w:pStyle w:val="afa"/>
      </w:pPr>
      <w:r w:rsidRPr="00FC4BD4">
        <w:t xml:space="preserve">        } catch (Exception </w:t>
      </w:r>
      <w:proofErr w:type="gramStart"/>
      <w:r w:rsidRPr="00FC4BD4">
        <w:t>e) {</w:t>
      </w:r>
      <w:proofErr w:type="gramEnd"/>
    </w:p>
    <w:p w14:paraId="5B5EEB59" w14:textId="77777777" w:rsidR="00FC4BD4" w:rsidRPr="00FC4BD4" w:rsidRDefault="00FC4BD4" w:rsidP="00FC4BD4">
      <w:pPr>
        <w:pStyle w:val="afa"/>
      </w:pPr>
      <w:r w:rsidRPr="00FC4BD4">
        <w:lastRenderedPageBreak/>
        <w:t xml:space="preserve">            throw new </w:t>
      </w:r>
      <w:proofErr w:type="spellStart"/>
      <w:proofErr w:type="gramStart"/>
      <w:r w:rsidRPr="00FC4BD4">
        <w:t>RuntimeException</w:t>
      </w:r>
      <w:proofErr w:type="spellEnd"/>
      <w:r w:rsidRPr="00FC4BD4">
        <w:t>(</w:t>
      </w:r>
      <w:proofErr w:type="gramEnd"/>
      <w:r w:rsidRPr="00FC4BD4">
        <w:t>"</w:t>
      </w:r>
      <w:r w:rsidRPr="00FC4BD4">
        <w:rPr>
          <w:lang w:val="ru-RU"/>
        </w:rPr>
        <w:t>Ошибка</w:t>
      </w:r>
      <w:r w:rsidRPr="00FC4BD4">
        <w:t xml:space="preserve"> </w:t>
      </w:r>
      <w:r w:rsidRPr="00FC4BD4">
        <w:rPr>
          <w:lang w:val="ru-RU"/>
        </w:rPr>
        <w:t>при</w:t>
      </w:r>
      <w:r w:rsidRPr="00FC4BD4">
        <w:t xml:space="preserve"> </w:t>
      </w:r>
      <w:r w:rsidRPr="00FC4BD4">
        <w:rPr>
          <w:lang w:val="ru-RU"/>
        </w:rPr>
        <w:t>выполнении</w:t>
      </w:r>
      <w:r w:rsidRPr="00FC4BD4">
        <w:t xml:space="preserve"> JCE </w:t>
      </w:r>
      <w:r w:rsidRPr="00FC4BD4">
        <w:rPr>
          <w:lang w:val="ru-RU"/>
        </w:rPr>
        <w:t>шифрования</w:t>
      </w:r>
      <w:r w:rsidRPr="00FC4BD4">
        <w:t>", e</w:t>
      </w:r>
      <w:proofErr w:type="gramStart"/>
      <w:r w:rsidRPr="00FC4BD4">
        <w:t>);</w:t>
      </w:r>
      <w:proofErr w:type="gramEnd"/>
    </w:p>
    <w:p w14:paraId="6377AE0A" w14:textId="77777777" w:rsidR="00FC4BD4" w:rsidRPr="00FC4BD4" w:rsidRDefault="00FC4BD4" w:rsidP="00FC4BD4">
      <w:pPr>
        <w:pStyle w:val="afa"/>
      </w:pPr>
      <w:r w:rsidRPr="00FC4BD4">
        <w:t xml:space="preserve">        }</w:t>
      </w:r>
    </w:p>
    <w:p w14:paraId="015CB2D8" w14:textId="77777777" w:rsidR="00FC4BD4" w:rsidRPr="00FC4BD4" w:rsidRDefault="00FC4BD4" w:rsidP="00FC4BD4">
      <w:pPr>
        <w:pStyle w:val="afa"/>
      </w:pPr>
      <w:r w:rsidRPr="00FC4BD4">
        <w:t xml:space="preserve">    }</w:t>
      </w:r>
    </w:p>
    <w:p w14:paraId="5C45A996" w14:textId="77777777" w:rsidR="00FC4BD4" w:rsidRPr="00FC4BD4" w:rsidRDefault="00FC4BD4" w:rsidP="00FC4BD4">
      <w:pPr>
        <w:pStyle w:val="afa"/>
      </w:pPr>
    </w:p>
    <w:p w14:paraId="7787C445" w14:textId="77777777" w:rsidR="00FC4BD4" w:rsidRPr="00FC4BD4" w:rsidRDefault="00FC4BD4" w:rsidP="00FC4BD4">
      <w:pPr>
        <w:pStyle w:val="afa"/>
      </w:pPr>
      <w:r w:rsidRPr="00FC4BD4">
        <w:t xml:space="preserve">    public static void </w:t>
      </w:r>
      <w:proofErr w:type="gramStart"/>
      <w:r w:rsidRPr="00FC4BD4">
        <w:t>main(String[</w:t>
      </w:r>
      <w:proofErr w:type="gramEnd"/>
      <w:r w:rsidRPr="00FC4BD4">
        <w:t xml:space="preserve">] </w:t>
      </w:r>
      <w:proofErr w:type="spellStart"/>
      <w:proofErr w:type="gramStart"/>
      <w:r w:rsidRPr="00FC4BD4">
        <w:t>args</w:t>
      </w:r>
      <w:proofErr w:type="spellEnd"/>
      <w:r w:rsidRPr="00FC4BD4">
        <w:t>) {</w:t>
      </w:r>
      <w:proofErr w:type="gramEnd"/>
    </w:p>
    <w:p w14:paraId="2E817C22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spellStart"/>
      <w:proofErr w:type="gramStart"/>
      <w:r w:rsidRPr="00FC4BD4">
        <w:t>runCfbDes</w:t>
      </w:r>
      <w:proofErr w:type="spellEnd"/>
      <w:r w:rsidRPr="00FC4BD4">
        <w:t>(</w:t>
      </w:r>
      <w:proofErr w:type="gramEnd"/>
      <w:r w:rsidRPr="00FC4BD4">
        <w:t>"0123456789ABCDEF", "133457799BBCDFF1", "1234567890ABCDEF"</w:t>
      </w:r>
      <w:proofErr w:type="gramStart"/>
      <w:r w:rsidRPr="00FC4BD4">
        <w:t>);</w:t>
      </w:r>
      <w:proofErr w:type="gramEnd"/>
    </w:p>
    <w:p w14:paraId="388401F0" w14:textId="77777777" w:rsidR="00FC4BD4" w:rsidRPr="00FC4BD4" w:rsidRDefault="00FC4BD4" w:rsidP="00FC4BD4">
      <w:pPr>
        <w:pStyle w:val="afa"/>
      </w:pPr>
      <w:r w:rsidRPr="00FC4BD4">
        <w:t xml:space="preserve">        </w:t>
      </w:r>
      <w:proofErr w:type="spellStart"/>
      <w:proofErr w:type="gramStart"/>
      <w:r w:rsidRPr="00FC4BD4">
        <w:t>runCfbDes</w:t>
      </w:r>
      <w:proofErr w:type="spellEnd"/>
      <w:r w:rsidRPr="00FC4BD4">
        <w:t>(</w:t>
      </w:r>
      <w:proofErr w:type="gramEnd"/>
      <w:r w:rsidRPr="00FC4BD4">
        <w:t>"0011223344556677", "AABB09182736CCDD", "0F0E0D0C0B0A0908"</w:t>
      </w:r>
      <w:proofErr w:type="gramStart"/>
      <w:r w:rsidRPr="00FC4BD4">
        <w:t>);</w:t>
      </w:r>
      <w:proofErr w:type="gramEnd"/>
    </w:p>
    <w:p w14:paraId="3B4B2902" w14:textId="77777777" w:rsidR="00FC4BD4" w:rsidRPr="00FC4BD4" w:rsidRDefault="00FC4BD4" w:rsidP="00FC4BD4">
      <w:pPr>
        <w:pStyle w:val="afa"/>
        <w:rPr>
          <w:lang w:val="ru-RU"/>
        </w:rPr>
      </w:pPr>
      <w:r w:rsidRPr="00FC4BD4">
        <w:t xml:space="preserve">    </w:t>
      </w:r>
      <w:r w:rsidRPr="00FC4BD4">
        <w:rPr>
          <w:lang w:val="ru-RU"/>
        </w:rPr>
        <w:t>}</w:t>
      </w:r>
    </w:p>
    <w:p w14:paraId="120B412D" w14:textId="4D70FCE1" w:rsidR="00FC4BD4" w:rsidRPr="00FC4BD4" w:rsidRDefault="00FC4BD4" w:rsidP="00FC4BD4">
      <w:pPr>
        <w:pStyle w:val="afa"/>
        <w:rPr>
          <w:lang w:val="ru-RU"/>
        </w:rPr>
      </w:pPr>
      <w:r w:rsidRPr="00FC4BD4">
        <w:rPr>
          <w:lang w:val="ru-RU"/>
        </w:rPr>
        <w:t>}</w:t>
      </w:r>
    </w:p>
    <w:p w14:paraId="1069A418" w14:textId="35F811B0" w:rsidR="00557851" w:rsidRDefault="00FC4BD4" w:rsidP="00557851">
      <w:r>
        <w:t>Результат тестирования:</w:t>
      </w:r>
    </w:p>
    <w:p w14:paraId="7B755184" w14:textId="2E2C98C6" w:rsidR="00FC4BD4" w:rsidRDefault="00FC4BD4" w:rsidP="00FC4BD4">
      <w:pPr>
        <w:jc w:val="center"/>
      </w:pPr>
      <w:r>
        <w:rPr>
          <w:noProof/>
        </w:rPr>
        <w:drawing>
          <wp:inline distT="0" distB="0" distL="0" distR="0" wp14:anchorId="7FEDB7B2" wp14:editId="4BAC0403">
            <wp:extent cx="3182361" cy="3937173"/>
            <wp:effectExtent l="0" t="0" r="0" b="6350"/>
            <wp:docPr id="48403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34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035" cy="39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BB17" w14:textId="4902EF62" w:rsidR="00FC4BD4" w:rsidRDefault="00FC4BD4" w:rsidP="00FC4BD4">
      <w:pPr>
        <w:pStyle w:val="-2"/>
      </w:pPr>
      <w:r>
        <w:t>Работа программы</w:t>
      </w:r>
    </w:p>
    <w:p w14:paraId="5BFE0CA6" w14:textId="08A8C151" w:rsidR="00FC4BD4" w:rsidRDefault="00797263" w:rsidP="00797263">
      <w:r>
        <w:rPr>
          <w:lang w:val="en-US"/>
        </w:rPr>
        <w:t>Main</w:t>
      </w:r>
      <w:r w:rsidRPr="00797263">
        <w:t xml:space="preserve"> - </w:t>
      </w:r>
      <w:r>
        <w:t>г</w:t>
      </w:r>
      <w:r>
        <w:t>лавный класс демонстрации работы алгоритма DES в режиме CFB.</w:t>
      </w:r>
      <w:r>
        <w:t xml:space="preserve"> </w:t>
      </w:r>
      <w:r>
        <w:t>Показаны примеры шифрования и расшифрования текста</w:t>
      </w:r>
      <w:r>
        <w:t>,</w:t>
      </w:r>
      <w:r>
        <w:t xml:space="preserve"> как с фиксированными параметрами, так и со случайно сгенерированными</w:t>
      </w:r>
      <w:r>
        <w:t xml:space="preserve"> (написаны доп методы)</w:t>
      </w:r>
      <w:r>
        <w:t>.</w:t>
      </w:r>
    </w:p>
    <w:p w14:paraId="5DDD0628" w14:textId="77777777" w:rsidR="00797263" w:rsidRPr="00797263" w:rsidRDefault="00797263" w:rsidP="00797263">
      <w:pPr>
        <w:pStyle w:val="afa"/>
      </w:pPr>
      <w:r w:rsidRPr="00797263">
        <w:t xml:space="preserve">package </w:t>
      </w:r>
      <w:proofErr w:type="spellStart"/>
      <w:proofErr w:type="gramStart"/>
      <w:r w:rsidRPr="00797263">
        <w:t>main.java.cipher</w:t>
      </w:r>
      <w:proofErr w:type="spellEnd"/>
      <w:proofErr w:type="gramEnd"/>
      <w:r w:rsidRPr="00797263">
        <w:t>;</w:t>
      </w:r>
    </w:p>
    <w:p w14:paraId="0342223F" w14:textId="77777777" w:rsidR="00797263" w:rsidRPr="00797263" w:rsidRDefault="00797263" w:rsidP="00797263">
      <w:pPr>
        <w:pStyle w:val="afa"/>
      </w:pPr>
    </w:p>
    <w:p w14:paraId="1B288C14" w14:textId="77777777" w:rsidR="00797263" w:rsidRPr="00797263" w:rsidRDefault="00797263" w:rsidP="00797263">
      <w:pPr>
        <w:pStyle w:val="afa"/>
      </w:pPr>
      <w:r w:rsidRPr="00797263">
        <w:t xml:space="preserve">import </w:t>
      </w:r>
      <w:proofErr w:type="spellStart"/>
      <w:proofErr w:type="gramStart"/>
      <w:r w:rsidRPr="00797263">
        <w:t>main.java.cipher</w:t>
      </w:r>
      <w:proofErr w:type="gramEnd"/>
      <w:r w:rsidRPr="00797263">
        <w:t>.</w:t>
      </w:r>
      <w:proofErr w:type="gramStart"/>
      <w:r w:rsidRPr="00797263">
        <w:t>block.CfbMode</w:t>
      </w:r>
      <w:proofErr w:type="spellEnd"/>
      <w:proofErr w:type="gramEnd"/>
      <w:r w:rsidRPr="00797263">
        <w:t>;</w:t>
      </w:r>
    </w:p>
    <w:p w14:paraId="7D928FCA" w14:textId="77777777" w:rsidR="00797263" w:rsidRPr="00797263" w:rsidRDefault="00797263" w:rsidP="00797263">
      <w:pPr>
        <w:pStyle w:val="afa"/>
      </w:pPr>
      <w:r w:rsidRPr="00797263">
        <w:t xml:space="preserve">import </w:t>
      </w:r>
      <w:proofErr w:type="spellStart"/>
      <w:proofErr w:type="gramStart"/>
      <w:r w:rsidRPr="00797263">
        <w:t>main.java.cipher.des.DesCipher</w:t>
      </w:r>
      <w:proofErr w:type="spellEnd"/>
      <w:proofErr w:type="gramEnd"/>
      <w:r w:rsidRPr="00797263">
        <w:t>;</w:t>
      </w:r>
    </w:p>
    <w:p w14:paraId="7AA335E2" w14:textId="77777777" w:rsidR="00797263" w:rsidRPr="00797263" w:rsidRDefault="00797263" w:rsidP="00797263">
      <w:pPr>
        <w:pStyle w:val="afa"/>
      </w:pPr>
      <w:r w:rsidRPr="00797263">
        <w:t xml:space="preserve">import </w:t>
      </w:r>
      <w:proofErr w:type="spellStart"/>
      <w:proofErr w:type="gramStart"/>
      <w:r w:rsidRPr="00797263">
        <w:t>main.java.cipher</w:t>
      </w:r>
      <w:proofErr w:type="gramEnd"/>
      <w:r w:rsidRPr="00797263">
        <w:t>.</w:t>
      </w:r>
      <w:proofErr w:type="gramStart"/>
      <w:r w:rsidRPr="00797263">
        <w:t>util.HexUtils</w:t>
      </w:r>
      <w:proofErr w:type="spellEnd"/>
      <w:proofErr w:type="gramEnd"/>
      <w:r w:rsidRPr="00797263">
        <w:t>;</w:t>
      </w:r>
    </w:p>
    <w:p w14:paraId="625728E5" w14:textId="77777777" w:rsidR="00797263" w:rsidRPr="00797263" w:rsidRDefault="00797263" w:rsidP="00797263">
      <w:pPr>
        <w:pStyle w:val="afa"/>
      </w:pPr>
    </w:p>
    <w:p w14:paraId="44C8B487" w14:textId="77777777" w:rsidR="00797263" w:rsidRDefault="00797263" w:rsidP="00797263">
      <w:pPr>
        <w:pStyle w:val="afa"/>
      </w:pPr>
      <w:r>
        <w:t>// Для преобразования строк в массивы байт</w:t>
      </w:r>
    </w:p>
    <w:p w14:paraId="62C288FD" w14:textId="77777777" w:rsidR="00797263" w:rsidRPr="00797263" w:rsidRDefault="00797263" w:rsidP="00797263">
      <w:pPr>
        <w:pStyle w:val="afa"/>
      </w:pPr>
      <w:r w:rsidRPr="00797263">
        <w:t xml:space="preserve">import </w:t>
      </w:r>
      <w:proofErr w:type="spellStart"/>
      <w:proofErr w:type="gramStart"/>
      <w:r w:rsidRPr="00797263">
        <w:t>java.nio.charset</w:t>
      </w:r>
      <w:proofErr w:type="gramEnd"/>
      <w:r w:rsidRPr="00797263">
        <w:t>.</w:t>
      </w:r>
      <w:proofErr w:type="gramStart"/>
      <w:r w:rsidRPr="00797263">
        <w:t>StandardCharsets</w:t>
      </w:r>
      <w:proofErr w:type="spellEnd"/>
      <w:r w:rsidRPr="00797263">
        <w:t>;</w:t>
      </w:r>
      <w:proofErr w:type="gramEnd"/>
    </w:p>
    <w:p w14:paraId="5C0E4BF8" w14:textId="77777777" w:rsidR="00797263" w:rsidRDefault="00797263" w:rsidP="00797263">
      <w:pPr>
        <w:pStyle w:val="afa"/>
      </w:pPr>
      <w:r>
        <w:t>// Генератор криптографически стойких случайных чисел</w:t>
      </w:r>
    </w:p>
    <w:p w14:paraId="2B853ED0" w14:textId="77777777" w:rsidR="00797263" w:rsidRDefault="00797263" w:rsidP="00797263">
      <w:pPr>
        <w:pStyle w:val="afa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SecureRandom</w:t>
      </w:r>
      <w:proofErr w:type="spellEnd"/>
      <w:r>
        <w:t>;</w:t>
      </w:r>
      <w:proofErr w:type="gramEnd"/>
    </w:p>
    <w:p w14:paraId="31C7839C" w14:textId="77777777" w:rsidR="00797263" w:rsidRDefault="00797263" w:rsidP="00797263">
      <w:pPr>
        <w:pStyle w:val="afa"/>
      </w:pPr>
    </w:p>
    <w:p w14:paraId="4E10CD8A" w14:textId="77777777" w:rsidR="00797263" w:rsidRDefault="00797263" w:rsidP="00797263">
      <w:pPr>
        <w:pStyle w:val="afa"/>
      </w:pPr>
      <w:r>
        <w:t>/**</w:t>
      </w:r>
    </w:p>
    <w:p w14:paraId="75AA071D" w14:textId="77777777" w:rsidR="00797263" w:rsidRDefault="00797263" w:rsidP="00797263">
      <w:pPr>
        <w:pStyle w:val="afa"/>
      </w:pPr>
      <w:r>
        <w:t xml:space="preserve"> * Главный класс демонстрации работы алгоритма DES в режиме CFB.</w:t>
      </w:r>
    </w:p>
    <w:p w14:paraId="16DFD787" w14:textId="77777777" w:rsidR="00797263" w:rsidRDefault="00797263" w:rsidP="00797263">
      <w:pPr>
        <w:pStyle w:val="afa"/>
      </w:pPr>
      <w:r>
        <w:t xml:space="preserve"> * Показаны примеры шифрования и расшифрования текста</w:t>
      </w:r>
    </w:p>
    <w:p w14:paraId="245C106A" w14:textId="77777777" w:rsidR="00797263" w:rsidRDefault="00797263" w:rsidP="00797263">
      <w:pPr>
        <w:pStyle w:val="afa"/>
      </w:pPr>
      <w:r>
        <w:t xml:space="preserve"> * как с фиксированными параметрами, так и со случайно сгенерированными.</w:t>
      </w:r>
    </w:p>
    <w:p w14:paraId="7AEE7916" w14:textId="77777777" w:rsidR="00797263" w:rsidRDefault="00797263" w:rsidP="00797263">
      <w:pPr>
        <w:pStyle w:val="afa"/>
      </w:pPr>
      <w:r>
        <w:t xml:space="preserve"> */</w:t>
      </w:r>
    </w:p>
    <w:p w14:paraId="29A8453E" w14:textId="77777777" w:rsidR="00797263" w:rsidRDefault="00797263" w:rsidP="00797263">
      <w:pPr>
        <w:pStyle w:val="afa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377525EE" w14:textId="77777777" w:rsidR="00797263" w:rsidRDefault="00797263" w:rsidP="00797263">
      <w:pPr>
        <w:pStyle w:val="afa"/>
      </w:pPr>
    </w:p>
    <w:p w14:paraId="243CDD1A" w14:textId="77777777" w:rsidR="00797263" w:rsidRDefault="00797263" w:rsidP="00797263">
      <w:pPr>
        <w:pStyle w:val="afa"/>
      </w:pPr>
      <w:r>
        <w:t xml:space="preserve">    /**</w:t>
      </w:r>
    </w:p>
    <w:p w14:paraId="4DFAE66B" w14:textId="77777777" w:rsidR="00797263" w:rsidRDefault="00797263" w:rsidP="00797263">
      <w:pPr>
        <w:pStyle w:val="afa"/>
      </w:pPr>
      <w:r>
        <w:t xml:space="preserve">     * Демонстрирует процесс шифрования и расшифрования строки</w:t>
      </w:r>
    </w:p>
    <w:p w14:paraId="2D6664A6" w14:textId="77777777" w:rsidR="00797263" w:rsidRDefault="00797263" w:rsidP="00797263">
      <w:pPr>
        <w:pStyle w:val="afa"/>
      </w:pPr>
      <w:r>
        <w:t xml:space="preserve">     * с использованием DES в режиме CFB.</w:t>
      </w:r>
    </w:p>
    <w:p w14:paraId="4C2FFC9C" w14:textId="77777777" w:rsidR="00797263" w:rsidRDefault="00797263" w:rsidP="00797263">
      <w:pPr>
        <w:pStyle w:val="afa"/>
      </w:pPr>
      <w:r>
        <w:t xml:space="preserve">     *</w:t>
      </w:r>
    </w:p>
    <w:p w14:paraId="67FAD160" w14:textId="77777777" w:rsidR="00797263" w:rsidRDefault="00797263" w:rsidP="00797263">
      <w:pPr>
        <w:pStyle w:val="afa"/>
      </w:pPr>
      <w:r>
        <w:t xml:space="preserve">     * @param </w:t>
      </w:r>
      <w:proofErr w:type="spellStart"/>
      <w:r>
        <w:t>plaintextStr</w:t>
      </w:r>
      <w:proofErr w:type="spellEnd"/>
      <w:r>
        <w:t xml:space="preserve"> исходный открытый текст</w:t>
      </w:r>
    </w:p>
    <w:p w14:paraId="1C3F2E83" w14:textId="77777777" w:rsidR="00797263" w:rsidRDefault="00797263" w:rsidP="00797263">
      <w:pPr>
        <w:pStyle w:val="afa"/>
      </w:pPr>
      <w:r>
        <w:t xml:space="preserve">     * @param </w:t>
      </w:r>
      <w:proofErr w:type="spellStart"/>
      <w:r>
        <w:t>key</w:t>
      </w:r>
      <w:proofErr w:type="spellEnd"/>
      <w:r>
        <w:t xml:space="preserve">          ключ (8 байт)</w:t>
      </w:r>
    </w:p>
    <w:p w14:paraId="3EE81AE0" w14:textId="77777777" w:rsidR="00797263" w:rsidRDefault="00797263" w:rsidP="00797263">
      <w:pPr>
        <w:pStyle w:val="afa"/>
      </w:pPr>
      <w:r>
        <w:t xml:space="preserve">     * @param </w:t>
      </w:r>
      <w:proofErr w:type="spellStart"/>
      <w:r>
        <w:t>iv</w:t>
      </w:r>
      <w:proofErr w:type="spellEnd"/>
      <w:r>
        <w:t xml:space="preserve">           вектор инициализации (8 байт)</w:t>
      </w:r>
    </w:p>
    <w:p w14:paraId="695BE18F" w14:textId="77777777" w:rsidR="00797263" w:rsidRPr="00797263" w:rsidRDefault="00797263" w:rsidP="00797263">
      <w:pPr>
        <w:pStyle w:val="afa"/>
      </w:pPr>
      <w:r>
        <w:t xml:space="preserve">     </w:t>
      </w:r>
      <w:r w:rsidRPr="00797263">
        <w:t>*/</w:t>
      </w:r>
    </w:p>
    <w:p w14:paraId="04E91128" w14:textId="77777777" w:rsidR="00797263" w:rsidRPr="00797263" w:rsidRDefault="00797263" w:rsidP="00797263">
      <w:pPr>
        <w:pStyle w:val="afa"/>
      </w:pPr>
      <w:r w:rsidRPr="00797263">
        <w:t xml:space="preserve">    private static void </w:t>
      </w:r>
      <w:proofErr w:type="spellStart"/>
      <w:proofErr w:type="gramStart"/>
      <w:r w:rsidRPr="00797263">
        <w:t>runCfbDemo</w:t>
      </w:r>
      <w:proofErr w:type="spellEnd"/>
      <w:r w:rsidRPr="00797263">
        <w:t>(</w:t>
      </w:r>
      <w:proofErr w:type="gramEnd"/>
      <w:r w:rsidRPr="00797263">
        <w:t xml:space="preserve">String </w:t>
      </w:r>
      <w:proofErr w:type="spellStart"/>
      <w:r w:rsidRPr="00797263">
        <w:t>plaintextStr</w:t>
      </w:r>
      <w:proofErr w:type="spellEnd"/>
      <w:r w:rsidRPr="00797263">
        <w:t xml:space="preserve">, </w:t>
      </w:r>
      <w:proofErr w:type="gramStart"/>
      <w:r w:rsidRPr="00797263">
        <w:t>byte[</w:t>
      </w:r>
      <w:proofErr w:type="gramEnd"/>
      <w:r w:rsidRPr="00797263">
        <w:t xml:space="preserve">] key, </w:t>
      </w:r>
      <w:proofErr w:type="gramStart"/>
      <w:r w:rsidRPr="00797263">
        <w:t>byte[</w:t>
      </w:r>
      <w:proofErr w:type="gramEnd"/>
      <w:r w:rsidRPr="00797263">
        <w:t xml:space="preserve">] </w:t>
      </w:r>
      <w:proofErr w:type="gramStart"/>
      <w:r w:rsidRPr="00797263">
        <w:t>iv) {</w:t>
      </w:r>
      <w:proofErr w:type="gramEnd"/>
    </w:p>
    <w:p w14:paraId="7C43D5B6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CfbMode</w:t>
      </w:r>
      <w:proofErr w:type="spellEnd"/>
      <w:r w:rsidRPr="00797263">
        <w:t xml:space="preserve"> </w:t>
      </w:r>
      <w:proofErr w:type="spellStart"/>
      <w:r w:rsidRPr="00797263">
        <w:t>cfb</w:t>
      </w:r>
      <w:proofErr w:type="spellEnd"/>
      <w:r w:rsidRPr="00797263">
        <w:t xml:space="preserve"> = new </w:t>
      </w:r>
      <w:proofErr w:type="spellStart"/>
      <w:proofErr w:type="gramStart"/>
      <w:r w:rsidRPr="00797263">
        <w:t>CfbMode</w:t>
      </w:r>
      <w:proofErr w:type="spellEnd"/>
      <w:r w:rsidRPr="00797263">
        <w:t>(</w:t>
      </w:r>
      <w:proofErr w:type="gramEnd"/>
      <w:r w:rsidRPr="00797263">
        <w:t xml:space="preserve">new </w:t>
      </w:r>
      <w:proofErr w:type="spellStart"/>
      <w:r w:rsidRPr="00797263">
        <w:t>DesCipher</w:t>
      </w:r>
      <w:proofErr w:type="spellEnd"/>
      <w:r w:rsidRPr="00797263">
        <w:t>(key), iv</w:t>
      </w:r>
      <w:proofErr w:type="gramStart"/>
      <w:r w:rsidRPr="00797263">
        <w:t>);</w:t>
      </w:r>
      <w:proofErr w:type="gramEnd"/>
    </w:p>
    <w:p w14:paraId="516AB16F" w14:textId="77777777" w:rsidR="00797263" w:rsidRPr="00797263" w:rsidRDefault="00797263" w:rsidP="00797263">
      <w:pPr>
        <w:pStyle w:val="afa"/>
      </w:pPr>
    </w:p>
    <w:p w14:paraId="0525D528" w14:textId="77777777" w:rsidR="00797263" w:rsidRPr="00797263" w:rsidRDefault="00797263" w:rsidP="00797263">
      <w:pPr>
        <w:pStyle w:val="afa"/>
      </w:pPr>
      <w:r w:rsidRPr="00797263">
        <w:t xml:space="preserve">        // </w:t>
      </w:r>
      <w:r>
        <w:t>Шифруем</w:t>
      </w:r>
      <w:r w:rsidRPr="00797263">
        <w:t xml:space="preserve"> </w:t>
      </w:r>
      <w:r>
        <w:t>и</w:t>
      </w:r>
      <w:r w:rsidRPr="00797263">
        <w:t xml:space="preserve"> </w:t>
      </w:r>
      <w:r>
        <w:t>расшифровываем</w:t>
      </w:r>
      <w:r w:rsidRPr="00797263">
        <w:t xml:space="preserve"> </w:t>
      </w:r>
      <w:r>
        <w:t>текст</w:t>
      </w:r>
    </w:p>
    <w:p w14:paraId="176F0D3E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gramStart"/>
      <w:r w:rsidRPr="00797263">
        <w:t>byte[</w:t>
      </w:r>
      <w:proofErr w:type="gramEnd"/>
      <w:r w:rsidRPr="00797263">
        <w:t xml:space="preserve">] cipher    = </w:t>
      </w:r>
      <w:proofErr w:type="spellStart"/>
      <w:proofErr w:type="gramStart"/>
      <w:r w:rsidRPr="00797263">
        <w:t>cfb.encrypt</w:t>
      </w:r>
      <w:proofErr w:type="spellEnd"/>
      <w:proofErr w:type="gramEnd"/>
      <w:r w:rsidRPr="00797263">
        <w:t>(</w:t>
      </w:r>
      <w:proofErr w:type="spellStart"/>
      <w:r w:rsidRPr="00797263">
        <w:t>plaintextStr.getBytes</w:t>
      </w:r>
      <w:proofErr w:type="spellEnd"/>
      <w:r w:rsidRPr="00797263">
        <w:t>(StandardCharsets.UTF_8)</w:t>
      </w:r>
      <w:proofErr w:type="gramStart"/>
      <w:r w:rsidRPr="00797263">
        <w:t>);</w:t>
      </w:r>
      <w:proofErr w:type="gramEnd"/>
    </w:p>
    <w:p w14:paraId="1A5BAF5C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gramStart"/>
      <w:r w:rsidRPr="00797263">
        <w:t>byte[</w:t>
      </w:r>
      <w:proofErr w:type="gramEnd"/>
      <w:r w:rsidRPr="00797263">
        <w:t xml:space="preserve">] decrypted = </w:t>
      </w:r>
      <w:proofErr w:type="spellStart"/>
      <w:proofErr w:type="gramStart"/>
      <w:r w:rsidRPr="00797263">
        <w:t>cfb.decrypt</w:t>
      </w:r>
      <w:proofErr w:type="spellEnd"/>
      <w:proofErr w:type="gramEnd"/>
      <w:r w:rsidRPr="00797263">
        <w:t>(cipher</w:t>
      </w:r>
      <w:proofErr w:type="gramStart"/>
      <w:r w:rsidRPr="00797263">
        <w:t>);</w:t>
      </w:r>
      <w:proofErr w:type="gramEnd"/>
    </w:p>
    <w:p w14:paraId="4A6319DD" w14:textId="77777777" w:rsidR="00797263" w:rsidRPr="00797263" w:rsidRDefault="00797263" w:rsidP="00797263">
      <w:pPr>
        <w:pStyle w:val="afa"/>
      </w:pPr>
    </w:p>
    <w:p w14:paraId="56E40B06" w14:textId="77777777" w:rsidR="00797263" w:rsidRPr="00797263" w:rsidRDefault="00797263" w:rsidP="00797263">
      <w:pPr>
        <w:pStyle w:val="afa"/>
      </w:pPr>
      <w:r w:rsidRPr="00797263">
        <w:t xml:space="preserve">        // </w:t>
      </w:r>
      <w:r>
        <w:t>Вывод</w:t>
      </w:r>
      <w:r w:rsidRPr="00797263">
        <w:t xml:space="preserve"> </w:t>
      </w:r>
      <w:r>
        <w:t>результатов</w:t>
      </w:r>
    </w:p>
    <w:p w14:paraId="0587D9EC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System.out.println</w:t>
      </w:r>
      <w:proofErr w:type="spellEnd"/>
      <w:r w:rsidRPr="00797263">
        <w:t>("----------- CFB Demo -----------"</w:t>
      </w:r>
      <w:proofErr w:type="gramStart"/>
      <w:r w:rsidRPr="00797263">
        <w:t>);</w:t>
      </w:r>
      <w:proofErr w:type="gramEnd"/>
    </w:p>
    <w:p w14:paraId="47BFE60F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System.out.println</w:t>
      </w:r>
      <w:proofErr w:type="spellEnd"/>
      <w:r w:rsidRPr="00797263">
        <w:t>("</w:t>
      </w:r>
      <w:r>
        <w:t>Открытый</w:t>
      </w:r>
      <w:r w:rsidRPr="00797263">
        <w:t xml:space="preserve"> </w:t>
      </w:r>
      <w:r>
        <w:t>текст</w:t>
      </w:r>
      <w:r w:rsidRPr="00797263">
        <w:t xml:space="preserve">: " + </w:t>
      </w:r>
      <w:proofErr w:type="spellStart"/>
      <w:r w:rsidRPr="00797263">
        <w:t>plaintextStr</w:t>
      </w:r>
      <w:proofErr w:type="spellEnd"/>
      <w:proofErr w:type="gramStart"/>
      <w:r w:rsidRPr="00797263">
        <w:t>);</w:t>
      </w:r>
      <w:proofErr w:type="gramEnd"/>
    </w:p>
    <w:p w14:paraId="27E9B78D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System.out.println</w:t>
      </w:r>
      <w:proofErr w:type="spellEnd"/>
      <w:r w:rsidRPr="00797263">
        <w:t>("</w:t>
      </w:r>
      <w:r>
        <w:t>Ключ</w:t>
      </w:r>
      <w:r w:rsidRPr="00797263">
        <w:t xml:space="preserve">:           " + </w:t>
      </w:r>
      <w:proofErr w:type="spellStart"/>
      <w:r w:rsidRPr="00797263">
        <w:t>HexUtils.byteArrayToHexString</w:t>
      </w:r>
      <w:proofErr w:type="spellEnd"/>
      <w:r w:rsidRPr="00797263">
        <w:t>(key)</w:t>
      </w:r>
      <w:proofErr w:type="gramStart"/>
      <w:r w:rsidRPr="00797263">
        <w:t>);</w:t>
      </w:r>
      <w:proofErr w:type="gramEnd"/>
    </w:p>
    <w:p w14:paraId="4C33577E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System.out.println</w:t>
      </w:r>
      <w:proofErr w:type="spellEnd"/>
      <w:r w:rsidRPr="00797263">
        <w:t xml:space="preserve">("IV:             " + </w:t>
      </w:r>
      <w:proofErr w:type="spellStart"/>
      <w:r w:rsidRPr="00797263">
        <w:t>HexUtils.byteArrayToHexString</w:t>
      </w:r>
      <w:proofErr w:type="spellEnd"/>
      <w:r w:rsidRPr="00797263">
        <w:t>(iv)</w:t>
      </w:r>
      <w:proofErr w:type="gramStart"/>
      <w:r w:rsidRPr="00797263">
        <w:t>);</w:t>
      </w:r>
      <w:proofErr w:type="gramEnd"/>
    </w:p>
    <w:p w14:paraId="68B04A3F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System.out.println</w:t>
      </w:r>
      <w:proofErr w:type="spellEnd"/>
      <w:r w:rsidRPr="00797263">
        <w:t>("</w:t>
      </w:r>
      <w:proofErr w:type="spellStart"/>
      <w:r>
        <w:t>Шифртекст</w:t>
      </w:r>
      <w:proofErr w:type="spellEnd"/>
      <w:r w:rsidRPr="00797263">
        <w:t xml:space="preserve">:      " + </w:t>
      </w:r>
      <w:proofErr w:type="spellStart"/>
      <w:r w:rsidRPr="00797263">
        <w:t>HexUtils.byteArrayToHexString</w:t>
      </w:r>
      <w:proofErr w:type="spellEnd"/>
      <w:r w:rsidRPr="00797263">
        <w:t>(cipher)</w:t>
      </w:r>
      <w:proofErr w:type="gramStart"/>
      <w:r w:rsidRPr="00797263">
        <w:t>);</w:t>
      </w:r>
      <w:proofErr w:type="gramEnd"/>
    </w:p>
    <w:p w14:paraId="4E1D4C0C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System.out.println</w:t>
      </w:r>
      <w:proofErr w:type="spellEnd"/>
      <w:r w:rsidRPr="00797263">
        <w:t>("</w:t>
      </w:r>
      <w:r>
        <w:t>Расшифровка</w:t>
      </w:r>
      <w:r w:rsidRPr="00797263">
        <w:t xml:space="preserve">:    " + new </w:t>
      </w:r>
      <w:proofErr w:type="gramStart"/>
      <w:r w:rsidRPr="00797263">
        <w:t>String(</w:t>
      </w:r>
      <w:proofErr w:type="gramEnd"/>
      <w:r w:rsidRPr="00797263">
        <w:t>decrypted, StandardCharsets.UTF_8)</w:t>
      </w:r>
      <w:proofErr w:type="gramStart"/>
      <w:r w:rsidRPr="00797263">
        <w:t>);</w:t>
      </w:r>
      <w:proofErr w:type="gramEnd"/>
    </w:p>
    <w:p w14:paraId="54FB372F" w14:textId="77777777" w:rsidR="00797263" w:rsidRDefault="00797263" w:rsidP="00797263">
      <w:pPr>
        <w:pStyle w:val="afa"/>
      </w:pPr>
      <w:r w:rsidRPr="00797263">
        <w:t xml:space="preserve">        </w:t>
      </w:r>
      <w:proofErr w:type="spellStart"/>
      <w:r w:rsidRPr="00797263">
        <w:t>System.out.println</w:t>
      </w:r>
      <w:proofErr w:type="spellEnd"/>
      <w:r w:rsidRPr="00797263">
        <w:t>(</w:t>
      </w:r>
      <w:proofErr w:type="spellStart"/>
      <w:r w:rsidRPr="00797263">
        <w:t>plaintextStr.equals</w:t>
      </w:r>
      <w:proofErr w:type="spellEnd"/>
      <w:r w:rsidRPr="00797263">
        <w:t xml:space="preserve">(new </w:t>
      </w:r>
      <w:proofErr w:type="gramStart"/>
      <w:r w:rsidRPr="00797263">
        <w:t>String(</w:t>
      </w:r>
      <w:proofErr w:type="gramEnd"/>
      <w:r w:rsidRPr="00797263">
        <w:t>decrypted, StandardCharsets.UTF_8)</w:t>
      </w:r>
      <w:proofErr w:type="gramStart"/>
      <w:r w:rsidRPr="00797263">
        <w:t>) ?</w:t>
      </w:r>
      <w:proofErr w:type="gramEnd"/>
      <w:r w:rsidRPr="00797263">
        <w:t xml:space="preserve"> </w:t>
      </w:r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Times New Roman" w:hAnsi="Times New Roman" w:cs="Times New Roman"/>
        </w:rPr>
        <w:t>УСПЕХ</w:t>
      </w:r>
      <w:r>
        <w:t>\n</w:t>
      </w:r>
      <w:proofErr w:type="gramStart"/>
      <w:r>
        <w:t>" :</w:t>
      </w:r>
      <w:proofErr w:type="gramEnd"/>
      <w:r>
        <w:t xml:space="preserve">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Times New Roman" w:hAnsi="Times New Roman" w:cs="Times New Roman"/>
        </w:rPr>
        <w:t>ОШИБКА</w:t>
      </w:r>
      <w:r>
        <w:t>\n"</w:t>
      </w:r>
      <w:proofErr w:type="gramStart"/>
      <w:r>
        <w:t>);</w:t>
      </w:r>
      <w:proofErr w:type="gramEnd"/>
    </w:p>
    <w:p w14:paraId="4480E336" w14:textId="77777777" w:rsidR="00797263" w:rsidRDefault="00797263" w:rsidP="00797263">
      <w:pPr>
        <w:pStyle w:val="afa"/>
      </w:pPr>
      <w:r>
        <w:t xml:space="preserve">    }</w:t>
      </w:r>
    </w:p>
    <w:p w14:paraId="1F995FFE" w14:textId="77777777" w:rsidR="00797263" w:rsidRDefault="00797263" w:rsidP="00797263">
      <w:pPr>
        <w:pStyle w:val="afa"/>
      </w:pPr>
    </w:p>
    <w:p w14:paraId="5A0450CA" w14:textId="77777777" w:rsidR="00797263" w:rsidRDefault="00797263" w:rsidP="00797263">
      <w:pPr>
        <w:pStyle w:val="afa"/>
      </w:pPr>
      <w:r>
        <w:t xml:space="preserve">    /**</w:t>
      </w:r>
    </w:p>
    <w:p w14:paraId="729C3417" w14:textId="77777777" w:rsidR="00797263" w:rsidRDefault="00797263" w:rsidP="00797263">
      <w:pPr>
        <w:pStyle w:val="afa"/>
      </w:pPr>
      <w:r>
        <w:t xml:space="preserve">     * Утилита для преобразования строки в массив байт (UTF-8).</w:t>
      </w:r>
    </w:p>
    <w:p w14:paraId="6D8746F8" w14:textId="77777777" w:rsidR="00797263" w:rsidRPr="00797263" w:rsidRDefault="00797263" w:rsidP="00797263">
      <w:pPr>
        <w:pStyle w:val="afa"/>
      </w:pPr>
      <w:r>
        <w:t xml:space="preserve">     </w:t>
      </w:r>
      <w:r w:rsidRPr="00797263">
        <w:t>*/</w:t>
      </w:r>
    </w:p>
    <w:p w14:paraId="79BA9898" w14:textId="77777777" w:rsidR="00797263" w:rsidRPr="00797263" w:rsidRDefault="00797263" w:rsidP="00797263">
      <w:pPr>
        <w:pStyle w:val="afa"/>
      </w:pPr>
      <w:r w:rsidRPr="00797263">
        <w:t xml:space="preserve">    private static </w:t>
      </w:r>
      <w:proofErr w:type="gramStart"/>
      <w:r w:rsidRPr="00797263">
        <w:t>byte[</w:t>
      </w:r>
      <w:proofErr w:type="gramEnd"/>
      <w:r w:rsidRPr="00797263">
        <w:t xml:space="preserve">] </w:t>
      </w:r>
      <w:proofErr w:type="spellStart"/>
      <w:proofErr w:type="gramStart"/>
      <w:r w:rsidRPr="00797263">
        <w:t>toBytes</w:t>
      </w:r>
      <w:proofErr w:type="spellEnd"/>
      <w:r w:rsidRPr="00797263">
        <w:t>(</w:t>
      </w:r>
      <w:proofErr w:type="gramEnd"/>
      <w:r w:rsidRPr="00797263">
        <w:t xml:space="preserve">String </w:t>
      </w:r>
      <w:proofErr w:type="gramStart"/>
      <w:r w:rsidRPr="00797263">
        <w:t>s) {</w:t>
      </w:r>
      <w:proofErr w:type="gramEnd"/>
    </w:p>
    <w:p w14:paraId="067CECD8" w14:textId="77777777" w:rsidR="00797263" w:rsidRPr="00797263" w:rsidRDefault="00797263" w:rsidP="00797263">
      <w:pPr>
        <w:pStyle w:val="afa"/>
      </w:pPr>
      <w:r w:rsidRPr="00797263">
        <w:t xml:space="preserve">        return </w:t>
      </w:r>
      <w:proofErr w:type="spellStart"/>
      <w:proofErr w:type="gramStart"/>
      <w:r w:rsidRPr="00797263">
        <w:t>s.getBytes</w:t>
      </w:r>
      <w:proofErr w:type="spellEnd"/>
      <w:proofErr w:type="gramEnd"/>
      <w:r w:rsidRPr="00797263">
        <w:t>(StandardCharsets.UTF_8</w:t>
      </w:r>
      <w:proofErr w:type="gramStart"/>
      <w:r w:rsidRPr="00797263">
        <w:t>);</w:t>
      </w:r>
      <w:proofErr w:type="gramEnd"/>
    </w:p>
    <w:p w14:paraId="0196C40F" w14:textId="77777777" w:rsidR="00797263" w:rsidRDefault="00797263" w:rsidP="00797263">
      <w:pPr>
        <w:pStyle w:val="afa"/>
      </w:pPr>
      <w:r w:rsidRPr="00797263">
        <w:t xml:space="preserve">    </w:t>
      </w:r>
      <w:r>
        <w:t>}</w:t>
      </w:r>
    </w:p>
    <w:p w14:paraId="0FEC1FA9" w14:textId="77777777" w:rsidR="00797263" w:rsidRDefault="00797263" w:rsidP="00797263">
      <w:pPr>
        <w:pStyle w:val="afa"/>
      </w:pPr>
    </w:p>
    <w:p w14:paraId="70875050" w14:textId="77777777" w:rsidR="00797263" w:rsidRDefault="00797263" w:rsidP="00797263">
      <w:pPr>
        <w:pStyle w:val="afa"/>
      </w:pPr>
      <w:r>
        <w:t xml:space="preserve">    /**</w:t>
      </w:r>
    </w:p>
    <w:p w14:paraId="12210211" w14:textId="77777777" w:rsidR="00797263" w:rsidRDefault="00797263" w:rsidP="00797263">
      <w:pPr>
        <w:pStyle w:val="afa"/>
      </w:pPr>
      <w:r>
        <w:t xml:space="preserve">     * Генерация случайного массива длиной 8 байт</w:t>
      </w:r>
    </w:p>
    <w:p w14:paraId="1758FEC0" w14:textId="77777777" w:rsidR="00797263" w:rsidRDefault="00797263" w:rsidP="00797263">
      <w:pPr>
        <w:pStyle w:val="afa"/>
      </w:pPr>
      <w:r>
        <w:t xml:space="preserve">     * (для ключа или IV в DES).</w:t>
      </w:r>
    </w:p>
    <w:p w14:paraId="4C31C48C" w14:textId="77777777" w:rsidR="00797263" w:rsidRPr="00797263" w:rsidRDefault="00797263" w:rsidP="00797263">
      <w:pPr>
        <w:pStyle w:val="afa"/>
      </w:pPr>
      <w:r>
        <w:t xml:space="preserve">     </w:t>
      </w:r>
      <w:r w:rsidRPr="00797263">
        <w:t>*/</w:t>
      </w:r>
    </w:p>
    <w:p w14:paraId="2C4DFC90" w14:textId="77777777" w:rsidR="00797263" w:rsidRPr="00797263" w:rsidRDefault="00797263" w:rsidP="00797263">
      <w:pPr>
        <w:pStyle w:val="afa"/>
      </w:pPr>
      <w:r w:rsidRPr="00797263">
        <w:t xml:space="preserve">    private static </w:t>
      </w:r>
      <w:proofErr w:type="gramStart"/>
      <w:r w:rsidRPr="00797263">
        <w:t>byte[</w:t>
      </w:r>
      <w:proofErr w:type="gramEnd"/>
      <w:r w:rsidRPr="00797263">
        <w:t>] randomBytes8</w:t>
      </w:r>
      <w:proofErr w:type="gramStart"/>
      <w:r w:rsidRPr="00797263">
        <w:t>() {</w:t>
      </w:r>
      <w:proofErr w:type="gramEnd"/>
    </w:p>
    <w:p w14:paraId="46DEE1A6" w14:textId="77777777" w:rsidR="00797263" w:rsidRPr="00797263" w:rsidRDefault="00797263" w:rsidP="00797263">
      <w:pPr>
        <w:pStyle w:val="afa"/>
      </w:pPr>
      <w:r w:rsidRPr="00797263">
        <w:t xml:space="preserve">        </w:t>
      </w:r>
      <w:proofErr w:type="gramStart"/>
      <w:r w:rsidRPr="00797263">
        <w:t>byte[</w:t>
      </w:r>
      <w:proofErr w:type="gramEnd"/>
      <w:r w:rsidRPr="00797263">
        <w:t xml:space="preserve">] </w:t>
      </w:r>
      <w:proofErr w:type="spellStart"/>
      <w:r w:rsidRPr="00797263">
        <w:t>arr</w:t>
      </w:r>
      <w:proofErr w:type="spellEnd"/>
      <w:r w:rsidRPr="00797263">
        <w:t xml:space="preserve"> = new </w:t>
      </w:r>
      <w:proofErr w:type="gramStart"/>
      <w:r w:rsidRPr="00797263">
        <w:t>byte[</w:t>
      </w:r>
      <w:proofErr w:type="gramEnd"/>
      <w:r w:rsidRPr="00797263">
        <w:t>8</w:t>
      </w:r>
      <w:proofErr w:type="gramStart"/>
      <w:r w:rsidRPr="00797263">
        <w:t>];</w:t>
      </w:r>
      <w:proofErr w:type="gramEnd"/>
    </w:p>
    <w:p w14:paraId="6F838620" w14:textId="77777777" w:rsidR="00797263" w:rsidRPr="00797263" w:rsidRDefault="00797263" w:rsidP="00797263">
      <w:pPr>
        <w:pStyle w:val="afa"/>
      </w:pPr>
      <w:r w:rsidRPr="00797263">
        <w:t xml:space="preserve">        new </w:t>
      </w:r>
      <w:proofErr w:type="spellStart"/>
      <w:r w:rsidRPr="00797263">
        <w:t>SecureRandom</w:t>
      </w:r>
      <w:proofErr w:type="spellEnd"/>
      <w:r w:rsidRPr="00797263">
        <w:t>(</w:t>
      </w:r>
      <w:proofErr w:type="gramStart"/>
      <w:r w:rsidRPr="00797263">
        <w:t>).</w:t>
      </w:r>
      <w:proofErr w:type="spellStart"/>
      <w:r w:rsidRPr="00797263">
        <w:t>nextBytes</w:t>
      </w:r>
      <w:proofErr w:type="spellEnd"/>
      <w:proofErr w:type="gramEnd"/>
      <w:r w:rsidRPr="00797263">
        <w:t>(</w:t>
      </w:r>
      <w:proofErr w:type="spellStart"/>
      <w:r w:rsidRPr="00797263">
        <w:t>arr</w:t>
      </w:r>
      <w:proofErr w:type="spellEnd"/>
      <w:proofErr w:type="gramStart"/>
      <w:r w:rsidRPr="00797263">
        <w:t>);</w:t>
      </w:r>
      <w:proofErr w:type="gramEnd"/>
    </w:p>
    <w:p w14:paraId="23BD7E40" w14:textId="77777777" w:rsidR="00797263" w:rsidRPr="00797263" w:rsidRDefault="00797263" w:rsidP="00797263">
      <w:pPr>
        <w:pStyle w:val="afa"/>
      </w:pPr>
      <w:r w:rsidRPr="00797263">
        <w:t xml:space="preserve">        return </w:t>
      </w:r>
      <w:proofErr w:type="spellStart"/>
      <w:proofErr w:type="gramStart"/>
      <w:r w:rsidRPr="00797263">
        <w:t>arr</w:t>
      </w:r>
      <w:proofErr w:type="spellEnd"/>
      <w:r w:rsidRPr="00797263">
        <w:t>;</w:t>
      </w:r>
      <w:proofErr w:type="gramEnd"/>
    </w:p>
    <w:p w14:paraId="37A12435" w14:textId="77777777" w:rsidR="00797263" w:rsidRDefault="00797263" w:rsidP="00797263">
      <w:pPr>
        <w:pStyle w:val="afa"/>
      </w:pPr>
      <w:r w:rsidRPr="00797263">
        <w:t xml:space="preserve">    </w:t>
      </w:r>
      <w:r>
        <w:t>}</w:t>
      </w:r>
    </w:p>
    <w:p w14:paraId="3BF6DF9E" w14:textId="77777777" w:rsidR="00797263" w:rsidRDefault="00797263" w:rsidP="00797263">
      <w:pPr>
        <w:pStyle w:val="afa"/>
      </w:pPr>
    </w:p>
    <w:p w14:paraId="08ED8C7D" w14:textId="77777777" w:rsidR="00797263" w:rsidRDefault="00797263" w:rsidP="00797263">
      <w:pPr>
        <w:pStyle w:val="afa"/>
      </w:pPr>
      <w:r>
        <w:t xml:space="preserve">    /**</w:t>
      </w:r>
    </w:p>
    <w:p w14:paraId="1C3353F4" w14:textId="77777777" w:rsidR="00797263" w:rsidRDefault="00797263" w:rsidP="00797263">
      <w:pPr>
        <w:pStyle w:val="afa"/>
      </w:pPr>
      <w:r>
        <w:t xml:space="preserve">     * Точка входа в программу.</w:t>
      </w:r>
    </w:p>
    <w:p w14:paraId="7828887C" w14:textId="77777777" w:rsidR="00797263" w:rsidRDefault="00797263" w:rsidP="00797263">
      <w:pPr>
        <w:pStyle w:val="afa"/>
      </w:pPr>
      <w:r>
        <w:t xml:space="preserve">     * Запускаются две демонстрации:</w:t>
      </w:r>
    </w:p>
    <w:p w14:paraId="4608FCE0" w14:textId="77777777" w:rsidR="00797263" w:rsidRDefault="00797263" w:rsidP="00797263">
      <w:pPr>
        <w:pStyle w:val="afa"/>
      </w:pPr>
      <w:r>
        <w:t xml:space="preserve">     </w:t>
      </w:r>
      <w:proofErr w:type="gramStart"/>
      <w:r>
        <w:t>*  1</w:t>
      </w:r>
      <w:proofErr w:type="gramEnd"/>
      <w:r>
        <w:t>. С фиксированными ключом и IV.</w:t>
      </w:r>
    </w:p>
    <w:p w14:paraId="61D9F2B7" w14:textId="77777777" w:rsidR="00797263" w:rsidRDefault="00797263" w:rsidP="00797263">
      <w:pPr>
        <w:pStyle w:val="afa"/>
      </w:pPr>
      <w:r>
        <w:t xml:space="preserve">     </w:t>
      </w:r>
      <w:proofErr w:type="gramStart"/>
      <w:r>
        <w:t>*  2</w:t>
      </w:r>
      <w:proofErr w:type="gramEnd"/>
      <w:r>
        <w:t>. Со случайно сгенерированными ключом и IV.</w:t>
      </w:r>
    </w:p>
    <w:p w14:paraId="0141526A" w14:textId="77777777" w:rsidR="00797263" w:rsidRPr="00797263" w:rsidRDefault="00797263" w:rsidP="00797263">
      <w:pPr>
        <w:pStyle w:val="afa"/>
      </w:pPr>
      <w:r>
        <w:t xml:space="preserve">     </w:t>
      </w:r>
      <w:r w:rsidRPr="00797263">
        <w:t>*/</w:t>
      </w:r>
    </w:p>
    <w:p w14:paraId="4203709E" w14:textId="77777777" w:rsidR="00797263" w:rsidRPr="00797263" w:rsidRDefault="00797263" w:rsidP="00797263">
      <w:pPr>
        <w:pStyle w:val="afa"/>
      </w:pPr>
      <w:r w:rsidRPr="00797263">
        <w:t xml:space="preserve">    public static void </w:t>
      </w:r>
      <w:proofErr w:type="gramStart"/>
      <w:r w:rsidRPr="00797263">
        <w:t>main(String[</w:t>
      </w:r>
      <w:proofErr w:type="gramEnd"/>
      <w:r w:rsidRPr="00797263">
        <w:t xml:space="preserve">] </w:t>
      </w:r>
      <w:proofErr w:type="spellStart"/>
      <w:proofErr w:type="gramStart"/>
      <w:r w:rsidRPr="00797263">
        <w:t>args</w:t>
      </w:r>
      <w:proofErr w:type="spellEnd"/>
      <w:r w:rsidRPr="00797263">
        <w:t>) {</w:t>
      </w:r>
      <w:proofErr w:type="gramEnd"/>
    </w:p>
    <w:p w14:paraId="19043B83" w14:textId="77777777" w:rsidR="00797263" w:rsidRDefault="00797263" w:rsidP="00797263">
      <w:pPr>
        <w:pStyle w:val="afa"/>
      </w:pPr>
      <w:r w:rsidRPr="00797263">
        <w:t xml:space="preserve">        </w:t>
      </w:r>
      <w:proofErr w:type="spellStart"/>
      <w:proofErr w:type="gramStart"/>
      <w:r>
        <w:t>runCfbDemo</w:t>
      </w:r>
      <w:proofErr w:type="spellEnd"/>
      <w:r>
        <w:t>(</w:t>
      </w:r>
      <w:proofErr w:type="gramEnd"/>
      <w:r>
        <w:t xml:space="preserve">"Нижегородский государственный технический университет", </w:t>
      </w:r>
      <w:proofErr w:type="spellStart"/>
      <w:proofErr w:type="gramStart"/>
      <w:r>
        <w:t>toBytes</w:t>
      </w:r>
      <w:proofErr w:type="spellEnd"/>
      <w:r>
        <w:t>(</w:t>
      </w:r>
      <w:proofErr w:type="gramEnd"/>
      <w:r>
        <w:t xml:space="preserve">"12345678"), </w:t>
      </w:r>
      <w:proofErr w:type="spellStart"/>
      <w:r>
        <w:t>toBytes</w:t>
      </w:r>
      <w:proofErr w:type="spellEnd"/>
      <w:r>
        <w:t>("ABCDEFGH")</w:t>
      </w:r>
      <w:proofErr w:type="gramStart"/>
      <w:r>
        <w:t>);</w:t>
      </w:r>
      <w:proofErr w:type="gramEnd"/>
    </w:p>
    <w:p w14:paraId="526BD4EC" w14:textId="77777777" w:rsidR="00797263" w:rsidRDefault="00797263" w:rsidP="00797263">
      <w:pPr>
        <w:pStyle w:val="afa"/>
      </w:pPr>
      <w:r>
        <w:t xml:space="preserve">        </w:t>
      </w:r>
      <w:proofErr w:type="spellStart"/>
      <w:proofErr w:type="gramStart"/>
      <w:r>
        <w:t>runCfbDemo</w:t>
      </w:r>
      <w:proofErr w:type="spellEnd"/>
      <w:r>
        <w:t>(</w:t>
      </w:r>
      <w:proofErr w:type="gramEnd"/>
      <w:r>
        <w:t>"Серова Валерия Павловна", randomBytes8(), randomBytes8()</w:t>
      </w:r>
      <w:proofErr w:type="gramStart"/>
      <w:r>
        <w:t>);</w:t>
      </w:r>
      <w:proofErr w:type="gramEnd"/>
    </w:p>
    <w:p w14:paraId="0DD454C1" w14:textId="77777777" w:rsidR="00797263" w:rsidRDefault="00797263" w:rsidP="00797263">
      <w:pPr>
        <w:pStyle w:val="afa"/>
      </w:pPr>
      <w:r>
        <w:t xml:space="preserve">    }</w:t>
      </w:r>
    </w:p>
    <w:p w14:paraId="3C2F819A" w14:textId="2122D71C" w:rsidR="00797263" w:rsidRPr="00797263" w:rsidRDefault="00797263" w:rsidP="00797263">
      <w:pPr>
        <w:pStyle w:val="afa"/>
        <w:rPr>
          <w:lang w:val="ru-RU"/>
        </w:rPr>
      </w:pPr>
      <w:r>
        <w:t>}</w:t>
      </w:r>
    </w:p>
    <w:p w14:paraId="5DB8E0A8" w14:textId="4A349337" w:rsidR="00797263" w:rsidRDefault="00797263" w:rsidP="00797263">
      <w:r>
        <w:lastRenderedPageBreak/>
        <w:t>Результат работы программы:</w:t>
      </w:r>
    </w:p>
    <w:p w14:paraId="55F6B9F9" w14:textId="13DCD2A6" w:rsidR="00797263" w:rsidRPr="00FC4BD4" w:rsidRDefault="00797263" w:rsidP="00797263">
      <w:pPr>
        <w:ind w:firstLine="0"/>
      </w:pPr>
      <w:r>
        <w:rPr>
          <w:noProof/>
        </w:rPr>
        <w:drawing>
          <wp:inline distT="0" distB="0" distL="0" distR="0" wp14:anchorId="1989E041" wp14:editId="7184AC67">
            <wp:extent cx="6120130" cy="1792605"/>
            <wp:effectExtent l="0" t="0" r="0" b="0"/>
            <wp:docPr id="103371517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517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263" w:rsidRPr="00FC4BD4" w:rsidSect="00CA0CE8">
      <w:footerReference w:type="default" r:id="rId18"/>
      <w:footerReference w:type="first" r:id="rId19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76EF" w14:textId="77777777" w:rsidR="00A1239F" w:rsidRDefault="00A1239F" w:rsidP="00CE0038">
      <w:r>
        <w:separator/>
      </w:r>
    </w:p>
  </w:endnote>
  <w:endnote w:type="continuationSeparator" w:id="0">
    <w:p w14:paraId="6F405201" w14:textId="77777777" w:rsidR="00A1239F" w:rsidRDefault="00A1239F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5E0F7F1C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BF74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D3AE" w14:textId="77777777" w:rsidR="00A1239F" w:rsidRDefault="00A1239F" w:rsidP="00CE0038">
      <w:r>
        <w:separator/>
      </w:r>
    </w:p>
  </w:footnote>
  <w:footnote w:type="continuationSeparator" w:id="0">
    <w:p w14:paraId="71273ED2" w14:textId="77777777" w:rsidR="00A1239F" w:rsidRDefault="00A1239F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E93"/>
    <w:multiLevelType w:val="hybridMultilevel"/>
    <w:tmpl w:val="A9409C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F02EE5"/>
    <w:multiLevelType w:val="multilevel"/>
    <w:tmpl w:val="879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012FB"/>
    <w:multiLevelType w:val="multilevel"/>
    <w:tmpl w:val="C880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3423C"/>
    <w:multiLevelType w:val="multilevel"/>
    <w:tmpl w:val="55E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A6F4F"/>
    <w:multiLevelType w:val="hybridMultilevel"/>
    <w:tmpl w:val="D7600A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E5E6602"/>
    <w:multiLevelType w:val="multilevel"/>
    <w:tmpl w:val="62F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A6719"/>
    <w:multiLevelType w:val="multilevel"/>
    <w:tmpl w:val="00C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A2F76"/>
    <w:multiLevelType w:val="multilevel"/>
    <w:tmpl w:val="DF56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B1E67"/>
    <w:multiLevelType w:val="multilevel"/>
    <w:tmpl w:val="2FBA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E44F1"/>
    <w:multiLevelType w:val="multilevel"/>
    <w:tmpl w:val="327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3595B"/>
    <w:multiLevelType w:val="multilevel"/>
    <w:tmpl w:val="70FC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F0451"/>
    <w:multiLevelType w:val="multilevel"/>
    <w:tmpl w:val="72EA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12632">
    <w:abstractNumId w:val="6"/>
  </w:num>
  <w:num w:numId="2" w16cid:durableId="1288928505">
    <w:abstractNumId w:val="4"/>
  </w:num>
  <w:num w:numId="3" w16cid:durableId="1498110903">
    <w:abstractNumId w:val="8"/>
  </w:num>
  <w:num w:numId="4" w16cid:durableId="1655986066">
    <w:abstractNumId w:val="5"/>
  </w:num>
  <w:num w:numId="5" w16cid:durableId="1243636842">
    <w:abstractNumId w:val="0"/>
  </w:num>
  <w:num w:numId="6" w16cid:durableId="1572347088">
    <w:abstractNumId w:val="1"/>
  </w:num>
  <w:num w:numId="7" w16cid:durableId="1931042649">
    <w:abstractNumId w:val="7"/>
  </w:num>
  <w:num w:numId="8" w16cid:durableId="955454371">
    <w:abstractNumId w:val="3"/>
  </w:num>
  <w:num w:numId="9" w16cid:durableId="2051883194">
    <w:abstractNumId w:val="13"/>
  </w:num>
  <w:num w:numId="10" w16cid:durableId="1668707132">
    <w:abstractNumId w:val="9"/>
  </w:num>
  <w:num w:numId="11" w16cid:durableId="1112095416">
    <w:abstractNumId w:val="12"/>
  </w:num>
  <w:num w:numId="12" w16cid:durableId="790054110">
    <w:abstractNumId w:val="10"/>
  </w:num>
  <w:num w:numId="13" w16cid:durableId="325941944">
    <w:abstractNumId w:val="2"/>
  </w:num>
  <w:num w:numId="14" w16cid:durableId="6842150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A4"/>
    <w:rsid w:val="000006D7"/>
    <w:rsid w:val="00000F6F"/>
    <w:rsid w:val="000455EA"/>
    <w:rsid w:val="000A3CEE"/>
    <w:rsid w:val="000F59D8"/>
    <w:rsid w:val="00125C81"/>
    <w:rsid w:val="001316A4"/>
    <w:rsid w:val="001E51C0"/>
    <w:rsid w:val="001F73FF"/>
    <w:rsid w:val="00235E9B"/>
    <w:rsid w:val="002B5810"/>
    <w:rsid w:val="0035429B"/>
    <w:rsid w:val="00357B28"/>
    <w:rsid w:val="00377E82"/>
    <w:rsid w:val="003A5C72"/>
    <w:rsid w:val="00456449"/>
    <w:rsid w:val="00471E0F"/>
    <w:rsid w:val="00525CDE"/>
    <w:rsid w:val="00557851"/>
    <w:rsid w:val="00593FF9"/>
    <w:rsid w:val="005C1D69"/>
    <w:rsid w:val="005F584D"/>
    <w:rsid w:val="007745A8"/>
    <w:rsid w:val="00775A0B"/>
    <w:rsid w:val="007815CD"/>
    <w:rsid w:val="00797263"/>
    <w:rsid w:val="007E00D9"/>
    <w:rsid w:val="0088336C"/>
    <w:rsid w:val="0089475E"/>
    <w:rsid w:val="008C0015"/>
    <w:rsid w:val="008D67AE"/>
    <w:rsid w:val="008E2385"/>
    <w:rsid w:val="008E6C53"/>
    <w:rsid w:val="00914DC9"/>
    <w:rsid w:val="00934296"/>
    <w:rsid w:val="009816BA"/>
    <w:rsid w:val="009B4224"/>
    <w:rsid w:val="00A1239F"/>
    <w:rsid w:val="00A13152"/>
    <w:rsid w:val="00A17BCC"/>
    <w:rsid w:val="00A20013"/>
    <w:rsid w:val="00A30D96"/>
    <w:rsid w:val="00A72A2D"/>
    <w:rsid w:val="00AB2A55"/>
    <w:rsid w:val="00AB4D82"/>
    <w:rsid w:val="00B45E5F"/>
    <w:rsid w:val="00B4644A"/>
    <w:rsid w:val="00C20B89"/>
    <w:rsid w:val="00C22F14"/>
    <w:rsid w:val="00CA0CE8"/>
    <w:rsid w:val="00CE0038"/>
    <w:rsid w:val="00D525CC"/>
    <w:rsid w:val="00D67AF9"/>
    <w:rsid w:val="00DA78BF"/>
    <w:rsid w:val="00DF011A"/>
    <w:rsid w:val="00E92EE6"/>
    <w:rsid w:val="00EA2A2E"/>
    <w:rsid w:val="00ED263B"/>
    <w:rsid w:val="00F73991"/>
    <w:rsid w:val="00F85908"/>
    <w:rsid w:val="00FB3C43"/>
    <w:rsid w:val="00FC460C"/>
    <w:rsid w:val="00FC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D131"/>
  <w15:chartTrackingRefBased/>
  <w15:docId w15:val="{27553AD7-576C-4E9C-A98E-8B8C251D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next w:val="a"/>
    <w:qFormat/>
    <w:rsid w:val="00235E9B"/>
    <w:pPr>
      <w:keepNext/>
      <w:numPr>
        <w:ilvl w:val="2"/>
        <w:numId w:val="1"/>
      </w:numPr>
      <w:spacing w:before="24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-0">
    <w:name w:val="Ур-0"/>
    <w:basedOn w:val="a"/>
    <w:next w:val="a"/>
    <w:qFormat/>
    <w:rsid w:val="008D67AE"/>
    <w:pPr>
      <w:keepNext/>
      <w:keepLines/>
      <w:pageBreakBefore/>
      <w:tabs>
        <w:tab w:val="left" w:pos="2400"/>
      </w:tabs>
      <w:spacing w:line="360" w:lineRule="auto"/>
      <w:ind w:firstLine="0"/>
      <w:jc w:val="center"/>
      <w:outlineLvl w:val="0"/>
    </w:pPr>
    <w:rPr>
      <w:rFonts w:eastAsia="Times New Roman" w:cs="Times New Roman"/>
      <w:b/>
      <w:bCs/>
      <w:caps/>
      <w:kern w:val="0"/>
      <w14:ligatures w14:val="none"/>
    </w:rPr>
  </w:style>
  <w:style w:type="paragraph" w:customStyle="1" w:styleId="afa">
    <w:name w:val="Код"/>
    <w:basedOn w:val="a"/>
    <w:next w:val="a"/>
    <w:qFormat/>
    <w:rsid w:val="00235E9B"/>
    <w:rPr>
      <w:rFonts w:ascii="Courier New" w:hAnsi="Courier New" w:cs="Courier New"/>
      <w:sz w:val="20"/>
      <w:szCs w:val="20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357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7B2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b">
    <w:name w:val="Normal (Web)"/>
    <w:basedOn w:val="a"/>
    <w:uiPriority w:val="99"/>
    <w:unhideWhenUsed/>
    <w:rsid w:val="005F584D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fc">
    <w:name w:val="Strong"/>
    <w:basedOn w:val="a0"/>
    <w:uiPriority w:val="22"/>
    <w:qFormat/>
    <w:rsid w:val="000F5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ystem%20folders\Documents\&#1053;&#1072;&#1089;&#1090;&#1088;&#1072;&#1080;&#1074;&#1072;&#1077;&#1084;&#1099;&#1077;%20&#1096;&#1072;&#1073;&#1083;&#1086;&#1085;&#1099;%20Office\&#1054;&#1090;&#1095;&#1077;&#1090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ИВТ.dotx</Template>
  <TotalTime>128</TotalTime>
  <Pages>21</Pages>
  <Words>5163</Words>
  <Characters>29435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Valeria Serova</cp:lastModifiedBy>
  <cp:revision>5</cp:revision>
  <dcterms:created xsi:type="dcterms:W3CDTF">2025-10-01T12:33:00Z</dcterms:created>
  <dcterms:modified xsi:type="dcterms:W3CDTF">2025-10-06T12:30:00Z</dcterms:modified>
</cp:coreProperties>
</file>