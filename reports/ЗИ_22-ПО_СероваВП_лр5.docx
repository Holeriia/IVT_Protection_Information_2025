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6BD1" w14:textId="77777777" w:rsidR="00962976" w:rsidRDefault="00962976" w:rsidP="00962976">
      <w:pPr>
        <w:ind w:firstLine="0"/>
        <w:jc w:val="center"/>
        <w:rPr>
          <w:rStyle w:val="normaltextrun"/>
          <w:szCs w:val="28"/>
        </w:rPr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55961529" wp14:editId="79B6B6A9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00BC255E" w14:textId="77777777" w:rsidR="00962976" w:rsidRPr="009B55B3" w:rsidRDefault="00962976" w:rsidP="00962976">
      <w:pPr>
        <w:ind w:firstLine="0"/>
        <w:jc w:val="center"/>
      </w:pPr>
    </w:p>
    <w:p w14:paraId="4CF244F7" w14:textId="77777777" w:rsidR="00962976" w:rsidRPr="009B55B3" w:rsidRDefault="00962976" w:rsidP="00962976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054C8BF4" w14:textId="77777777" w:rsidR="00962976" w:rsidRPr="00CE0038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4A1D4DF" w14:textId="77777777" w:rsidR="00962976" w:rsidRPr="009B55B3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2F7068EC" w14:textId="77777777" w:rsidR="00962976" w:rsidRPr="009B55B3" w:rsidRDefault="00962976" w:rsidP="00962976">
      <w:pPr>
        <w:pStyle w:val="paragraph"/>
      </w:pPr>
    </w:p>
    <w:p w14:paraId="0675ED85" w14:textId="77777777" w:rsidR="00962976" w:rsidRPr="009B55B3" w:rsidRDefault="00962976" w:rsidP="00962976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7525BB3D" w14:textId="77777777" w:rsidR="00962976" w:rsidRPr="00CE0038" w:rsidRDefault="00962976" w:rsidP="00962976">
      <w:pPr>
        <w:pStyle w:val="paragraph"/>
        <w:jc w:val="center"/>
        <w:rPr>
          <w:rStyle w:val="eop"/>
        </w:rPr>
      </w:pPr>
      <w:r w:rsidRPr="001316A4">
        <w:rPr>
          <w:rStyle w:val="normaltextrun"/>
          <w:rFonts w:eastAsiaTheme="majorEastAsia"/>
          <w:sz w:val="28"/>
          <w:szCs w:val="28"/>
        </w:rPr>
        <w:t xml:space="preserve">кафедра </w:t>
      </w:r>
      <w:r>
        <w:rPr>
          <w:rStyle w:val="normaltextrun"/>
          <w:rFonts w:eastAsiaTheme="majorEastAsia"/>
          <w:sz w:val="28"/>
          <w:szCs w:val="28"/>
        </w:rPr>
        <w:t>«И</w:t>
      </w:r>
      <w:r w:rsidRPr="001316A4">
        <w:rPr>
          <w:rStyle w:val="normaltextrun"/>
          <w:rFonts w:eastAsiaTheme="majorEastAsia"/>
          <w:sz w:val="28"/>
          <w:szCs w:val="28"/>
        </w:rPr>
        <w:t>нформатик</w:t>
      </w:r>
      <w:r>
        <w:rPr>
          <w:rStyle w:val="normaltextrun"/>
          <w:rFonts w:eastAsiaTheme="majorEastAsia"/>
          <w:sz w:val="28"/>
          <w:szCs w:val="28"/>
        </w:rPr>
        <w:t>а</w:t>
      </w:r>
      <w:r w:rsidRPr="001316A4">
        <w:rPr>
          <w:rStyle w:val="normaltextrun"/>
          <w:rFonts w:eastAsiaTheme="majorEastAsia"/>
          <w:sz w:val="28"/>
          <w:szCs w:val="28"/>
        </w:rPr>
        <w:t xml:space="preserve"> и систем</w:t>
      </w:r>
      <w:r>
        <w:rPr>
          <w:rStyle w:val="normaltextrun"/>
          <w:rFonts w:eastAsiaTheme="majorEastAsia"/>
          <w:sz w:val="28"/>
          <w:szCs w:val="28"/>
        </w:rPr>
        <w:t>ы</w:t>
      </w:r>
      <w:r w:rsidRPr="001316A4">
        <w:rPr>
          <w:rStyle w:val="normaltextrun"/>
          <w:rFonts w:eastAsiaTheme="majorEastAsia"/>
          <w:sz w:val="28"/>
          <w:szCs w:val="28"/>
        </w:rPr>
        <w:t xml:space="preserve"> управления</w:t>
      </w:r>
      <w:r>
        <w:rPr>
          <w:rStyle w:val="normaltextrun"/>
          <w:rFonts w:eastAsiaTheme="majorEastAsia"/>
          <w:sz w:val="28"/>
          <w:szCs w:val="28"/>
        </w:rPr>
        <w:t>»</w:t>
      </w:r>
    </w:p>
    <w:p w14:paraId="438D0EA4" w14:textId="77777777" w:rsidR="00962976" w:rsidRPr="009B55B3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1577909C" w14:textId="77777777" w:rsidR="00962976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26F35AC9" w14:textId="77777777" w:rsidR="00962976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0EE87A4" w14:textId="77777777" w:rsidR="00962976" w:rsidRPr="009B55B3" w:rsidRDefault="00962976" w:rsidP="00962976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9D68861" w14:textId="77777777" w:rsidR="00962976" w:rsidRPr="009B55B3" w:rsidRDefault="00962976" w:rsidP="00962976">
      <w:pPr>
        <w:pStyle w:val="paragraph"/>
        <w:jc w:val="center"/>
      </w:pPr>
    </w:p>
    <w:p w14:paraId="763AB6FE" w14:textId="77777777" w:rsidR="00962976" w:rsidRPr="009B55B3" w:rsidRDefault="00962976" w:rsidP="00962976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458B3299" w14:textId="66216F86" w:rsidR="00962976" w:rsidRPr="001316A4" w:rsidRDefault="00962976" w:rsidP="00962976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B86F44">
        <w:rPr>
          <w:rStyle w:val="normaltextrun"/>
          <w:rFonts w:eastAsiaTheme="majorEastAsia"/>
          <w:b/>
          <w:bCs/>
          <w:sz w:val="28"/>
          <w:szCs w:val="28"/>
        </w:rPr>
        <w:t>5</w:t>
      </w:r>
    </w:p>
    <w:p w14:paraId="0820E908" w14:textId="77777777" w:rsidR="00962976" w:rsidRDefault="00962976" w:rsidP="00962976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71989C63" w14:textId="7833D1FE" w:rsidR="00962976" w:rsidRDefault="00962976" w:rsidP="00962976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F43E89">
        <w:rPr>
          <w:rFonts w:eastAsiaTheme="majorEastAsia"/>
          <w:b/>
          <w:bCs/>
          <w:sz w:val="28"/>
          <w:szCs w:val="28"/>
        </w:rPr>
        <w:t>А</w:t>
      </w:r>
      <w:r w:rsidR="00F43E89" w:rsidRPr="00F43E89">
        <w:rPr>
          <w:rFonts w:eastAsiaTheme="majorEastAsia"/>
          <w:b/>
          <w:bCs/>
          <w:sz w:val="28"/>
          <w:szCs w:val="28"/>
        </w:rPr>
        <w:t>лгоритмы электронной цифровой подписи</w:t>
      </w:r>
      <w:r w:rsidR="00F43E89">
        <w:rPr>
          <w:rFonts w:eastAsiaTheme="majorEastAsia"/>
          <w:b/>
          <w:bCs/>
          <w:sz w:val="28"/>
          <w:szCs w:val="28"/>
        </w:rPr>
        <w:br/>
      </w:r>
      <w:r w:rsidR="00F43E89" w:rsidRPr="00F43E89">
        <w:rPr>
          <w:rFonts w:eastAsiaTheme="majorEastAsia"/>
          <w:b/>
          <w:bCs/>
          <w:sz w:val="28"/>
          <w:szCs w:val="28"/>
        </w:rPr>
        <w:t xml:space="preserve">(ГОСТ Р </w:t>
      </w:r>
      <w:proofErr w:type="gramStart"/>
      <w:r w:rsidR="00F43E89" w:rsidRPr="00F43E89">
        <w:rPr>
          <w:rFonts w:eastAsiaTheme="majorEastAsia"/>
          <w:b/>
          <w:bCs/>
          <w:sz w:val="28"/>
          <w:szCs w:val="28"/>
        </w:rPr>
        <w:t>34.10-2018</w:t>
      </w:r>
      <w:proofErr w:type="gramEnd"/>
      <w:r w:rsidR="00F43E89" w:rsidRPr="00F43E89">
        <w:rPr>
          <w:rFonts w:eastAsiaTheme="majorEastAsia"/>
          <w:b/>
          <w:bCs/>
          <w:sz w:val="28"/>
          <w:szCs w:val="28"/>
        </w:rPr>
        <w:t>)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06B482EC" w14:textId="77777777" w:rsidR="00962976" w:rsidRPr="001316A4" w:rsidRDefault="00962976" w:rsidP="00962976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</w:rPr>
      </w:pPr>
    </w:p>
    <w:p w14:paraId="560F3C13" w14:textId="77777777" w:rsidR="00962976" w:rsidRPr="009B55B3" w:rsidRDefault="00962976" w:rsidP="00962976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2180826A" w14:textId="77777777" w:rsidR="00962976" w:rsidRPr="00B34D50" w:rsidRDefault="00962976" w:rsidP="00962976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Защита информации</w:t>
      </w:r>
    </w:p>
    <w:p w14:paraId="5A17EA5B" w14:textId="77777777" w:rsidR="00962976" w:rsidRPr="00D45751" w:rsidRDefault="00962976" w:rsidP="00962976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62869AB2" w14:textId="77777777" w:rsidR="00962976" w:rsidRDefault="00962976" w:rsidP="00962976">
      <w:pPr>
        <w:pStyle w:val="paragraph"/>
        <w:jc w:val="center"/>
      </w:pPr>
    </w:p>
    <w:p w14:paraId="60E97F3F" w14:textId="77777777" w:rsidR="00962976" w:rsidRDefault="00962976" w:rsidP="00962976">
      <w:pPr>
        <w:pStyle w:val="paragraph"/>
        <w:jc w:val="center"/>
      </w:pPr>
    </w:p>
    <w:p w14:paraId="78C372E5" w14:textId="77777777" w:rsidR="00962976" w:rsidRDefault="00962976" w:rsidP="00962976">
      <w:pPr>
        <w:pStyle w:val="paragraph"/>
        <w:jc w:val="center"/>
      </w:pPr>
    </w:p>
    <w:p w14:paraId="7D1BA151" w14:textId="77777777" w:rsidR="00962976" w:rsidRDefault="00962976" w:rsidP="00962976">
      <w:pPr>
        <w:pStyle w:val="paragraph"/>
        <w:jc w:val="center"/>
      </w:pPr>
    </w:p>
    <w:p w14:paraId="28089072" w14:textId="77777777" w:rsidR="00962976" w:rsidRDefault="00962976" w:rsidP="00962976">
      <w:pPr>
        <w:pStyle w:val="paragraph"/>
        <w:jc w:val="right"/>
      </w:pPr>
    </w:p>
    <w:p w14:paraId="6B9A2E2B" w14:textId="77777777" w:rsidR="00962976" w:rsidRPr="00D45751" w:rsidRDefault="00962976" w:rsidP="00962976">
      <w:pPr>
        <w:pStyle w:val="paragraph"/>
        <w:jc w:val="right"/>
      </w:pPr>
    </w:p>
    <w:p w14:paraId="14EA0FC6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26BE4FC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>22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>
        <w:rPr>
          <w:rStyle w:val="normaltextrun"/>
          <w:rFonts w:eastAsiaTheme="majorEastAsia"/>
          <w:sz w:val="28"/>
          <w:szCs w:val="28"/>
          <w:u w:val="single"/>
        </w:rPr>
        <w:t>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Серова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>В.П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</w:p>
    <w:p w14:paraId="303C9162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  (подпись,  Ф.И.О.</w:t>
      </w:r>
      <w:proofErr w:type="gramEnd"/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1EA21D91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4C5509A9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Ассистент кафедры ИСУ</w:t>
      </w:r>
      <w:r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Андреева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>А.Д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Pr="009B55B3">
        <w:rPr>
          <w:rStyle w:val="tabchar"/>
          <w:rFonts w:eastAsiaTheme="majorEastAsia"/>
          <w:sz w:val="28"/>
          <w:szCs w:val="28"/>
        </w:rPr>
        <w:t xml:space="preserve">       </w:t>
      </w:r>
      <w:r>
        <w:rPr>
          <w:rStyle w:val="tabchar"/>
          <w:rFonts w:eastAsiaTheme="majorEastAsia"/>
          <w:sz w:val="28"/>
          <w:szCs w:val="28"/>
        </w:rPr>
        <w:t xml:space="preserve">            </w:t>
      </w:r>
      <w:r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56064E5" w14:textId="77777777" w:rsidR="00962976" w:rsidRPr="009B55B3" w:rsidRDefault="00962976" w:rsidP="00962976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0E0B907E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6CB2E971" w14:textId="77777777" w:rsidR="00962976" w:rsidRPr="009B55B3" w:rsidRDefault="00962976" w:rsidP="00962976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26B292AE" w14:textId="77777777" w:rsidR="00962976" w:rsidRPr="009B55B3" w:rsidRDefault="00962976" w:rsidP="00962976">
      <w:pPr>
        <w:jc w:val="right"/>
      </w:pPr>
    </w:p>
    <w:p w14:paraId="2BB1F627" w14:textId="77777777" w:rsidR="00962976" w:rsidRPr="009B55B3" w:rsidRDefault="00962976" w:rsidP="00962976">
      <w:pPr>
        <w:jc w:val="right"/>
      </w:pPr>
    </w:p>
    <w:p w14:paraId="653D00F2" w14:textId="77777777" w:rsidR="00962976" w:rsidRPr="009B55B3" w:rsidRDefault="00962976" w:rsidP="00962976"/>
    <w:p w14:paraId="705A2864" w14:textId="77777777" w:rsidR="00962976" w:rsidRPr="009B55B3" w:rsidRDefault="00962976" w:rsidP="00962976">
      <w:pPr>
        <w:ind w:firstLine="0"/>
      </w:pPr>
    </w:p>
    <w:p w14:paraId="4DCC746C" w14:textId="77777777" w:rsidR="00962976" w:rsidRDefault="00962976" w:rsidP="00962976">
      <w:pPr>
        <w:pStyle w:val="-1"/>
      </w:pPr>
      <w:r>
        <w:lastRenderedPageBreak/>
        <w:t>Задание</w:t>
      </w:r>
    </w:p>
    <w:p w14:paraId="481B9CDB" w14:textId="28F7F787" w:rsidR="00466141" w:rsidRPr="00A14EBE" w:rsidRDefault="00F43E89" w:rsidP="00962976">
      <w:r w:rsidRPr="00F43E89">
        <w:t xml:space="preserve">Реализовать процесс формирования и проверки электронной цифровой подписи по </w:t>
      </w:r>
      <w:r w:rsidRPr="00F43E89">
        <w:rPr>
          <w:b/>
          <w:bCs/>
        </w:rPr>
        <w:t xml:space="preserve">ГОСТ Р </w:t>
      </w:r>
      <w:proofErr w:type="gramStart"/>
      <w:r w:rsidRPr="00F43E89">
        <w:rPr>
          <w:b/>
          <w:bCs/>
        </w:rPr>
        <w:t>34.10-2018</w:t>
      </w:r>
      <w:proofErr w:type="gramEnd"/>
      <w:r w:rsidR="00335B5B" w:rsidRPr="00335B5B">
        <w:t>.</w:t>
      </w:r>
    </w:p>
    <w:p w14:paraId="64E0A171" w14:textId="2F89C86C" w:rsidR="003361A4" w:rsidRDefault="00B86F44" w:rsidP="00B86F44">
      <w:pPr>
        <w:pStyle w:val="-1"/>
        <w:pageBreakBefore w:val="0"/>
        <w:spacing w:before="240"/>
      </w:pPr>
      <w:r>
        <w:t>Описание алгоритма</w:t>
      </w:r>
    </w:p>
    <w:p w14:paraId="0677A6B6" w14:textId="3FF4FEC3" w:rsidR="00B86F44" w:rsidRDefault="00FA5931" w:rsidP="00FA5931">
      <w:pPr>
        <w:pStyle w:val="-2"/>
      </w:pPr>
      <w:r>
        <w:t>Процесс формирования ЭЦП</w:t>
      </w:r>
    </w:p>
    <w:p w14:paraId="4A562D92" w14:textId="52C6FD8B" w:rsidR="00FA5931" w:rsidRPr="00A3059C" w:rsidRDefault="00FA5931" w:rsidP="00A3059C">
      <w:r w:rsidRPr="00FA5931">
        <w:t xml:space="preserve">ГОСТ Р </w:t>
      </w:r>
      <w:proofErr w:type="gramStart"/>
      <w:r w:rsidRPr="00FA5931">
        <w:t>34.10-2018</w:t>
      </w:r>
      <w:proofErr w:type="gramEnd"/>
      <w:r w:rsidRPr="00FA5931">
        <w:t xml:space="preserve"> (введен взамен ГОСТ Р </w:t>
      </w:r>
      <w:proofErr w:type="gramStart"/>
      <w:r w:rsidRPr="00FA5931">
        <w:t>34.10-2012</w:t>
      </w:r>
      <w:proofErr w:type="gramEnd"/>
      <w:r w:rsidRPr="00FA5931">
        <w:t xml:space="preserve">) определяет криптографические процессы формирования и проверки ЭЦП, основанные на операциях в группе точек эллиптической кривой </w:t>
      </w:r>
      <w:r w:rsidRPr="00A3059C">
        <w:t xml:space="preserve">над конечным простым полем. Стойкость подписи базируется на сложности задачи дискретного логарифмирования на эллиптических кривых и стойкости функции хеширования по ГОСТ Р </w:t>
      </w:r>
      <w:proofErr w:type="gramStart"/>
      <w:r w:rsidRPr="00A3059C">
        <w:t>34.11-2018</w:t>
      </w:r>
      <w:proofErr w:type="gramEnd"/>
      <w:r w:rsidRPr="00A3059C">
        <w:t xml:space="preserve"> (</w:t>
      </w:r>
      <w:r w:rsidR="00F4139C">
        <w:t>«</w:t>
      </w:r>
      <w:r w:rsidRPr="00A3059C">
        <w:t>Стрибог</w:t>
      </w:r>
      <w:r w:rsidR="00F4139C">
        <w:t>»</w:t>
      </w:r>
      <w:r w:rsidRPr="00A3059C">
        <w:t>).</w:t>
      </w:r>
    </w:p>
    <w:p w14:paraId="25231941" w14:textId="50F43D45" w:rsidR="00FA5931" w:rsidRPr="00A3059C" w:rsidRDefault="00FA5931" w:rsidP="00A3059C">
      <w:pPr>
        <w:pStyle w:val="-3"/>
      </w:pPr>
      <w:r w:rsidRPr="00A3059C">
        <w:t>Подписание</w:t>
      </w:r>
    </w:p>
    <w:p w14:paraId="4E8C9EAA" w14:textId="34B73F2E" w:rsidR="00FA5931" w:rsidRDefault="00FA5931" w:rsidP="00A3059C">
      <w:r w:rsidRPr="002B17FE">
        <w:t xml:space="preserve">Формирование подписи осуществляется подписывающим субъектом с использованием его </w:t>
      </w:r>
      <w:r w:rsidRPr="002B17FE">
        <w:rPr>
          <w:b/>
          <w:bCs/>
        </w:rPr>
        <w:t>секретного ключа d</w:t>
      </w:r>
      <w:r w:rsidRPr="002B17FE">
        <w:t xml:space="preserve"> и параметров эллиптической кривой.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87"/>
        <w:gridCol w:w="4612"/>
        <w:gridCol w:w="2829"/>
      </w:tblGrid>
      <w:tr w:rsidR="00A3059C" w:rsidRPr="00A3059C" w14:paraId="70B61F87" w14:textId="77777777" w:rsidTr="00A3059C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AC29" w14:textId="77777777" w:rsidR="00A3059C" w:rsidRPr="00A3059C" w:rsidRDefault="00A3059C" w:rsidP="00A3059C">
            <w:pPr>
              <w:ind w:firstLine="0"/>
              <w:jc w:val="left"/>
              <w:rPr>
                <w:i/>
                <w:iCs/>
                <w:lang w:eastAsia="ru-RU"/>
              </w:rPr>
            </w:pPr>
            <w:r w:rsidRPr="00A3059C">
              <w:rPr>
                <w:i/>
                <w:iCs/>
                <w:lang w:eastAsia="ru-RU"/>
              </w:rPr>
              <w:t>Этап</w:t>
            </w: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A30B" w14:textId="77777777" w:rsidR="00A3059C" w:rsidRPr="00A3059C" w:rsidRDefault="00A3059C" w:rsidP="00A3059C">
            <w:pPr>
              <w:ind w:firstLine="0"/>
              <w:jc w:val="left"/>
              <w:rPr>
                <w:i/>
                <w:iCs/>
                <w:lang w:eastAsia="ru-RU"/>
              </w:rPr>
            </w:pPr>
            <w:r w:rsidRPr="00A3059C">
              <w:rPr>
                <w:i/>
                <w:iCs/>
                <w:lang w:eastAsia="ru-RU"/>
              </w:rPr>
              <w:t>Описание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ACA78" w14:textId="77777777" w:rsidR="00A3059C" w:rsidRPr="00A3059C" w:rsidRDefault="00A3059C" w:rsidP="00A3059C">
            <w:pPr>
              <w:ind w:firstLine="0"/>
              <w:jc w:val="left"/>
              <w:rPr>
                <w:i/>
                <w:iCs/>
                <w:lang w:eastAsia="ru-RU"/>
              </w:rPr>
            </w:pPr>
            <w:r w:rsidRPr="00A3059C">
              <w:rPr>
                <w:i/>
                <w:iCs/>
                <w:lang w:eastAsia="ru-RU"/>
              </w:rPr>
              <w:t>Математическая сущность</w:t>
            </w:r>
          </w:p>
        </w:tc>
      </w:tr>
      <w:tr w:rsidR="00A3059C" w:rsidRPr="00A3059C" w14:paraId="2E9F44A7" w14:textId="77777777" w:rsidTr="00A3059C">
        <w:trPr>
          <w:trHeight w:val="8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47841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1. Хеширование</w:t>
            </w:r>
          </w:p>
        </w:tc>
        <w:tc>
          <w:tcPr>
            <w:tcW w:w="4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612FA" w14:textId="39E03198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 xml:space="preserve">Вычисление хеш-функции от сообщения M с использованием ГОСТ Р </w:t>
            </w:r>
            <w:proofErr w:type="gramStart"/>
            <w:r w:rsidRPr="00A3059C">
              <w:rPr>
                <w:lang w:eastAsia="ru-RU"/>
              </w:rPr>
              <w:t>34.11-2018</w:t>
            </w:r>
            <w:proofErr w:type="gramEnd"/>
            <w:r w:rsidRPr="00A3059C">
              <w:rPr>
                <w:lang w:eastAsia="ru-RU"/>
              </w:rPr>
              <w:t xml:space="preserve"> ("Стрибог")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F7F5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h = H(M), где h — хеш-значение</w:t>
            </w:r>
          </w:p>
        </w:tc>
      </w:tr>
      <w:tr w:rsidR="00A3059C" w:rsidRPr="00A3059C" w14:paraId="72945E9D" w14:textId="77777777" w:rsidTr="00A3059C">
        <w:trPr>
          <w:trHeight w:val="8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97B8F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 xml:space="preserve">2. Преобразование </w:t>
            </w:r>
            <w:proofErr w:type="spellStart"/>
            <w:r w:rsidRPr="00A3059C">
              <w:rPr>
                <w:lang w:eastAsia="ru-RU"/>
              </w:rPr>
              <w:t>хеша</w:t>
            </w:r>
            <w:proofErr w:type="spellEnd"/>
          </w:p>
        </w:tc>
        <w:tc>
          <w:tcPr>
            <w:tcW w:w="4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5DBF6" w14:textId="68DB5A33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Преобразование хеш-значения h в целое число e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635B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val="en-US" w:eastAsia="ru-RU"/>
              </w:rPr>
              <w:t>e = int(h) (mod q)</w:t>
            </w:r>
          </w:p>
        </w:tc>
      </w:tr>
      <w:tr w:rsidR="00A3059C" w:rsidRPr="00A3059C" w14:paraId="68065E75" w14:textId="77777777" w:rsidTr="00A3059C">
        <w:trPr>
          <w:trHeight w:val="8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EB4F5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3. Генерация k</w:t>
            </w:r>
          </w:p>
        </w:tc>
        <w:tc>
          <w:tcPr>
            <w:tcW w:w="4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E1AA" w14:textId="42204965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Выбор случайного числа k в интервале {1, ..., q-1}, где q — порядок базовой точки P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F540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k {1, ..., q-1}</w:t>
            </w:r>
          </w:p>
        </w:tc>
      </w:tr>
      <w:tr w:rsidR="00A3059C" w:rsidRPr="00A3059C" w14:paraId="534249F3" w14:textId="77777777" w:rsidTr="00A3059C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8FE9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4. Вычисление точки</w:t>
            </w:r>
          </w:p>
        </w:tc>
        <w:tc>
          <w:tcPr>
            <w:tcW w:w="4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BC93" w14:textId="6BAC6CA0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Вычисление точки C на эллиптической кривой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A58ED" w14:textId="1387D592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 xml:space="preserve">C = </w:t>
            </w:r>
            <w:proofErr w:type="spellStart"/>
            <w:r w:rsidRPr="00A3059C">
              <w:rPr>
                <w:lang w:eastAsia="ru-RU"/>
              </w:rPr>
              <w:t>kcP</w:t>
            </w:r>
            <w:proofErr w:type="spellEnd"/>
          </w:p>
        </w:tc>
      </w:tr>
      <w:tr w:rsidR="00A3059C" w:rsidRPr="00A3059C" w14:paraId="5B896C98" w14:textId="77777777" w:rsidTr="00A3059C">
        <w:trPr>
          <w:trHeight w:val="855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76F92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5. Компоненты подписи</w:t>
            </w:r>
          </w:p>
          <w:p w14:paraId="311BBE8D" w14:textId="40AD7A8E" w:rsidR="00A3059C" w:rsidRPr="00A3059C" w:rsidRDefault="00A3059C" w:rsidP="00A3059C">
            <w:pPr>
              <w:jc w:val="left"/>
              <w:rPr>
                <w:lang w:eastAsia="ru-RU"/>
              </w:rPr>
            </w:pPr>
          </w:p>
        </w:tc>
        <w:tc>
          <w:tcPr>
            <w:tcW w:w="4612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277B80F" w14:textId="50D01429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Нахождение двух компонентов подписи: r и s. При r=0 или s=0 генерация k повторяется</w:t>
            </w:r>
          </w:p>
          <w:p w14:paraId="106A07CF" w14:textId="5A4378AB" w:rsidR="00A3059C" w:rsidRPr="00A3059C" w:rsidRDefault="00A3059C" w:rsidP="00A3059C">
            <w:pPr>
              <w:jc w:val="left"/>
              <w:rPr>
                <w:lang w:eastAsia="ru-RU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48D8" w14:textId="6EB229E4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 xml:space="preserve">r = </w:t>
            </w:r>
            <w:proofErr w:type="spellStart"/>
            <w:proofErr w:type="gramStart"/>
            <w:r w:rsidRPr="00A3059C">
              <w:rPr>
                <w:lang w:eastAsia="ru-RU"/>
              </w:rPr>
              <w:t>x</w:t>
            </w:r>
            <w:r w:rsidRPr="00A3059C">
              <w:rPr>
                <w:vertAlign w:val="subscript"/>
                <w:lang w:eastAsia="ru-RU"/>
              </w:rPr>
              <w:t>C</w:t>
            </w:r>
            <w:proofErr w:type="spellEnd"/>
            <w:r w:rsidRPr="00A3059C">
              <w:rPr>
                <w:lang w:eastAsia="ru-RU"/>
              </w:rPr>
              <w:t>(</w:t>
            </w:r>
            <w:proofErr w:type="spellStart"/>
            <w:proofErr w:type="gramEnd"/>
            <w:r w:rsidRPr="00A3059C">
              <w:rPr>
                <w:lang w:eastAsia="ru-RU"/>
              </w:rPr>
              <w:t>mod</w:t>
            </w:r>
            <w:proofErr w:type="spellEnd"/>
            <w:r w:rsidRPr="00A3059C">
              <w:rPr>
                <w:lang w:eastAsia="ru-RU"/>
              </w:rPr>
              <w:t xml:space="preserve"> q)</w:t>
            </w:r>
            <w:r w:rsidRPr="00A3059C">
              <w:rPr>
                <w:lang w:eastAsia="ru-RU"/>
              </w:rPr>
              <w:br/>
              <w:t>(координата x точки C)</w:t>
            </w:r>
          </w:p>
        </w:tc>
      </w:tr>
      <w:tr w:rsidR="00A3059C" w:rsidRPr="00A3059C" w14:paraId="79A5B0B5" w14:textId="77777777" w:rsidTr="00A3059C">
        <w:trPr>
          <w:trHeight w:val="285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7F329" w14:textId="77C5E462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</w:p>
        </w:tc>
        <w:tc>
          <w:tcPr>
            <w:tcW w:w="461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853F9" w14:textId="484AA3B8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A3666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val="en-US" w:eastAsia="ru-RU"/>
              </w:rPr>
              <w:t xml:space="preserve">s = </w:t>
            </w:r>
            <w:proofErr w:type="spellStart"/>
            <w:r w:rsidRPr="00A3059C">
              <w:rPr>
                <w:lang w:val="en-US" w:eastAsia="ru-RU"/>
              </w:rPr>
              <w:t>ke</w:t>
            </w:r>
            <w:proofErr w:type="spellEnd"/>
            <w:r w:rsidRPr="00A3059C">
              <w:rPr>
                <w:lang w:val="en-US" w:eastAsia="ru-RU"/>
              </w:rPr>
              <w:t xml:space="preserve"> + dr) (mod q)</w:t>
            </w:r>
          </w:p>
        </w:tc>
      </w:tr>
      <w:tr w:rsidR="00A3059C" w:rsidRPr="00A3059C" w14:paraId="6D3A08BB" w14:textId="77777777" w:rsidTr="00A3059C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FECC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6. ЭЦП</w:t>
            </w:r>
          </w:p>
        </w:tc>
        <w:tc>
          <w:tcPr>
            <w:tcW w:w="4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3B972" w14:textId="59A2413C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Формирование цифровой подписи как пары чисел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FC05" w14:textId="77777777" w:rsidR="00A3059C" w:rsidRPr="00A3059C" w:rsidRDefault="00A3059C" w:rsidP="00A3059C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ЭЦП = (r, s)</w:t>
            </w:r>
          </w:p>
        </w:tc>
      </w:tr>
    </w:tbl>
    <w:p w14:paraId="18E152CB" w14:textId="77777777" w:rsidR="00FA5931" w:rsidRPr="002B17FE" w:rsidRDefault="00FA5931" w:rsidP="00FA5931">
      <w:pPr>
        <w:spacing w:after="160" w:line="278" w:lineRule="auto"/>
      </w:pPr>
    </w:p>
    <w:p w14:paraId="596DC8BE" w14:textId="38C0C3CA" w:rsidR="00FA5931" w:rsidRPr="002B17FE" w:rsidRDefault="00FA5931" w:rsidP="00A3059C">
      <w:pPr>
        <w:pStyle w:val="-3"/>
      </w:pPr>
      <w:r w:rsidRPr="002B17FE">
        <w:t>Верификация</w:t>
      </w:r>
    </w:p>
    <w:p w14:paraId="63BB11F0" w14:textId="3FEC92FB" w:rsidR="00FA5931" w:rsidRDefault="00FA5931" w:rsidP="00FA5931">
      <w:pPr>
        <w:spacing w:after="160" w:line="278" w:lineRule="auto"/>
      </w:pPr>
      <w:r w:rsidRPr="002B17FE">
        <w:t xml:space="preserve">Проверка подписи осуществляется проверяющим субъектом с использованием </w:t>
      </w:r>
      <w:r w:rsidRPr="002B17FE">
        <w:rPr>
          <w:b/>
          <w:bCs/>
        </w:rPr>
        <w:t>открытого ключа Q</w:t>
      </w:r>
      <w:r w:rsidR="00A3059C">
        <w:rPr>
          <w:b/>
          <w:bCs/>
        </w:rPr>
        <w:t xml:space="preserve"> </w:t>
      </w:r>
      <w:r w:rsidRPr="002B17FE">
        <w:t>подписывающего субъекта, сообщения M и подписи (r, 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4239"/>
        <w:gridCol w:w="2829"/>
      </w:tblGrid>
      <w:tr w:rsidR="00A3059C" w:rsidRPr="00A3059C" w14:paraId="706B7DD7" w14:textId="77777777" w:rsidTr="0047023A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70C2B" w14:textId="77777777" w:rsidR="00A3059C" w:rsidRPr="00A3059C" w:rsidRDefault="00A3059C" w:rsidP="0047023A">
            <w:pPr>
              <w:ind w:firstLine="0"/>
              <w:jc w:val="left"/>
              <w:rPr>
                <w:i/>
                <w:iCs/>
                <w:lang w:eastAsia="ru-RU"/>
              </w:rPr>
            </w:pPr>
            <w:r w:rsidRPr="00A3059C">
              <w:rPr>
                <w:i/>
                <w:iCs/>
                <w:lang w:eastAsia="ru-RU"/>
              </w:rPr>
              <w:t>Этап</w:t>
            </w:r>
          </w:p>
        </w:tc>
        <w:tc>
          <w:tcPr>
            <w:tcW w:w="4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A98DA" w14:textId="77777777" w:rsidR="00A3059C" w:rsidRPr="00A3059C" w:rsidRDefault="00A3059C" w:rsidP="0047023A">
            <w:pPr>
              <w:ind w:firstLine="0"/>
              <w:jc w:val="left"/>
              <w:rPr>
                <w:i/>
                <w:iCs/>
                <w:lang w:eastAsia="ru-RU"/>
              </w:rPr>
            </w:pPr>
            <w:r w:rsidRPr="00A3059C">
              <w:rPr>
                <w:i/>
                <w:iCs/>
                <w:lang w:eastAsia="ru-RU"/>
              </w:rPr>
              <w:t>Описание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A4C2" w14:textId="77777777" w:rsidR="00A3059C" w:rsidRPr="00A3059C" w:rsidRDefault="00A3059C" w:rsidP="0047023A">
            <w:pPr>
              <w:ind w:firstLine="0"/>
              <w:jc w:val="left"/>
              <w:rPr>
                <w:i/>
                <w:iCs/>
                <w:lang w:eastAsia="ru-RU"/>
              </w:rPr>
            </w:pPr>
            <w:r w:rsidRPr="00A3059C">
              <w:rPr>
                <w:i/>
                <w:iCs/>
                <w:lang w:eastAsia="ru-RU"/>
              </w:rPr>
              <w:t>Математическая сущность</w:t>
            </w:r>
          </w:p>
        </w:tc>
      </w:tr>
      <w:tr w:rsidR="00A3059C" w:rsidRPr="00A3059C" w14:paraId="06E34E8B" w14:textId="77777777" w:rsidTr="0047023A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7995D" w14:textId="77777777" w:rsidR="00A3059C" w:rsidRPr="00A3059C" w:rsidRDefault="00A3059C" w:rsidP="0047023A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1. Проверка интервала</w:t>
            </w:r>
          </w:p>
        </w:tc>
        <w:tc>
          <w:tcPr>
            <w:tcW w:w="4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37328" w14:textId="717F4986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 xml:space="preserve">Проверка, что компоненты r и s находятся в интервале {1, </w:t>
            </w:r>
            <w:r w:rsidR="0047023A">
              <w:rPr>
                <w:lang w:eastAsia="ru-RU"/>
              </w:rPr>
              <w:t>…</w:t>
            </w:r>
            <w:r w:rsidRPr="00A3059C">
              <w:rPr>
                <w:lang w:eastAsia="ru-RU"/>
              </w:rPr>
              <w:t>, q-1}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58E5D" w14:textId="0861D2AB" w:rsidR="00A3059C" w:rsidRPr="00A3059C" w:rsidRDefault="007C0BE1" w:rsidP="0047023A">
            <w:pPr>
              <w:ind w:firstLine="0"/>
              <w:jc w:val="left"/>
              <w:rPr>
                <w:lang w:val="en-US" w:eastAsia="ru-RU"/>
              </w:rPr>
            </w:pPr>
            <w:r>
              <w:rPr>
                <w:rFonts w:cs="Times New Roman"/>
                <w:lang w:val="en-US" w:eastAsia="ru-RU"/>
              </w:rPr>
              <w:t>1</w:t>
            </w:r>
            <w:r w:rsidR="0047023A">
              <w:rPr>
                <w:rFonts w:cs="Times New Roman"/>
                <w:lang w:eastAsia="ru-RU"/>
              </w:rPr>
              <w:t>≤</w:t>
            </w:r>
            <w:r w:rsidR="00A3059C" w:rsidRPr="00A3059C">
              <w:rPr>
                <w:lang w:eastAsia="ru-RU"/>
              </w:rPr>
              <w:t xml:space="preserve"> r &lt;q и 1</w:t>
            </w:r>
            <w:r w:rsidR="0047023A">
              <w:rPr>
                <w:rFonts w:cs="Times New Roman"/>
                <w:lang w:eastAsia="ru-RU"/>
              </w:rPr>
              <w:t>≤</w:t>
            </w:r>
            <w:r w:rsidR="00A3059C" w:rsidRPr="00A3059C">
              <w:rPr>
                <w:lang w:eastAsia="ru-RU"/>
              </w:rPr>
              <w:t>s&lt;q</w:t>
            </w:r>
          </w:p>
        </w:tc>
      </w:tr>
      <w:tr w:rsidR="00A3059C" w:rsidRPr="00A3059C" w14:paraId="182EF032" w14:textId="77777777" w:rsidTr="0047023A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EC48" w14:textId="77777777" w:rsidR="00A3059C" w:rsidRPr="00A3059C" w:rsidRDefault="00A3059C" w:rsidP="0047023A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2. Хеширование</w:t>
            </w:r>
          </w:p>
        </w:tc>
        <w:tc>
          <w:tcPr>
            <w:tcW w:w="4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726D" w14:textId="3B3485CD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>Повторное вычисление хеш-функции от полученного сообщения M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AB7E" w14:textId="68FDE781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>h = H(M)</w:t>
            </w:r>
          </w:p>
        </w:tc>
      </w:tr>
      <w:tr w:rsidR="00A3059C" w:rsidRPr="00A3059C" w14:paraId="0AE88E5A" w14:textId="77777777" w:rsidTr="0047023A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6589" w14:textId="77777777" w:rsidR="00A3059C" w:rsidRPr="00A3059C" w:rsidRDefault="00A3059C" w:rsidP="0047023A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 xml:space="preserve">3. Преобразование </w:t>
            </w:r>
            <w:proofErr w:type="spellStart"/>
            <w:r w:rsidRPr="00A3059C">
              <w:rPr>
                <w:lang w:eastAsia="ru-RU"/>
              </w:rPr>
              <w:t>хеша</w:t>
            </w:r>
            <w:proofErr w:type="spellEnd"/>
          </w:p>
        </w:tc>
        <w:tc>
          <w:tcPr>
            <w:tcW w:w="4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1B87" w14:textId="4194B7C4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>Преобразование хеш-значения h в целое число e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9CCF5" w14:textId="5AA9DD1E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val="en-US" w:eastAsia="ru-RU"/>
              </w:rPr>
              <w:t xml:space="preserve">e = int(h) </w:t>
            </w:r>
            <w:r w:rsidR="0047023A">
              <w:rPr>
                <w:lang w:val="en-US" w:eastAsia="ru-RU"/>
              </w:rPr>
              <w:t>(</w:t>
            </w:r>
            <w:r w:rsidRPr="00A3059C">
              <w:rPr>
                <w:lang w:val="en-US" w:eastAsia="ru-RU"/>
              </w:rPr>
              <w:t>mod q</w:t>
            </w:r>
            <w:r w:rsidR="0047023A">
              <w:rPr>
                <w:lang w:val="en-US" w:eastAsia="ru-RU"/>
              </w:rPr>
              <w:t>)</w:t>
            </w:r>
          </w:p>
        </w:tc>
      </w:tr>
      <w:tr w:rsidR="00A3059C" w:rsidRPr="00A3059C" w14:paraId="631DEBDC" w14:textId="77777777" w:rsidTr="0047023A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9C0C7" w14:textId="77777777" w:rsidR="00A3059C" w:rsidRPr="00A3059C" w:rsidRDefault="00A3059C" w:rsidP="0047023A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lastRenderedPageBreak/>
              <w:t>4. Вспомогательные величины</w:t>
            </w:r>
          </w:p>
        </w:tc>
        <w:tc>
          <w:tcPr>
            <w:tcW w:w="4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60F9" w14:textId="105450FA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 xml:space="preserve">Вычисление вспомогательных величин </w:t>
            </w:r>
            <w:r w:rsidR="0047023A">
              <w:rPr>
                <w:rFonts w:cs="Times New Roman"/>
                <w:lang w:eastAsia="ru-RU"/>
              </w:rPr>
              <w:t>ν</w:t>
            </w:r>
            <w:r w:rsidRPr="00A3059C">
              <w:rPr>
                <w:vertAlign w:val="subscript"/>
                <w:lang w:eastAsia="ru-RU"/>
              </w:rPr>
              <w:t>1</w:t>
            </w:r>
            <w:r w:rsidRPr="00A3059C">
              <w:rPr>
                <w:lang w:eastAsia="ru-RU"/>
              </w:rPr>
              <w:t xml:space="preserve"> и </w:t>
            </w:r>
            <w:r w:rsidR="0047023A">
              <w:rPr>
                <w:rFonts w:cs="Times New Roman"/>
                <w:lang w:eastAsia="ru-RU"/>
              </w:rPr>
              <w:t>ν</w:t>
            </w:r>
            <w:r w:rsidRPr="00A3059C">
              <w:rPr>
                <w:vertAlign w:val="subscript"/>
                <w:lang w:eastAsia="ru-RU"/>
              </w:rPr>
              <w:t>2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B37DB" w14:textId="7F5C0456" w:rsidR="0047023A" w:rsidRDefault="0047023A" w:rsidP="0047023A">
            <w:pPr>
              <w:ind w:firstLine="0"/>
              <w:jc w:val="left"/>
              <w:rPr>
                <w:lang w:val="en-US" w:eastAsia="ru-RU"/>
              </w:rPr>
            </w:pPr>
            <w:r>
              <w:rPr>
                <w:rFonts w:cs="Times New Roman"/>
                <w:lang w:eastAsia="ru-RU"/>
              </w:rPr>
              <w:t>ν</w:t>
            </w:r>
            <w:r w:rsidR="00A3059C" w:rsidRPr="00A3059C">
              <w:rPr>
                <w:vertAlign w:val="subscript"/>
                <w:lang w:val="en-US" w:eastAsia="ru-RU"/>
              </w:rPr>
              <w:t xml:space="preserve">1 </w:t>
            </w:r>
            <w:r w:rsidR="00A3059C" w:rsidRPr="00A3059C">
              <w:rPr>
                <w:lang w:val="en-US" w:eastAsia="ru-RU"/>
              </w:rPr>
              <w:t>= s e</w:t>
            </w:r>
            <w:r w:rsidR="00A3059C" w:rsidRPr="00A3059C">
              <w:rPr>
                <w:vertAlign w:val="superscript"/>
                <w:lang w:val="en-US" w:eastAsia="ru-RU"/>
              </w:rPr>
              <w:t>-1</w:t>
            </w:r>
            <w:r w:rsidR="00A3059C" w:rsidRPr="00A3059C">
              <w:rPr>
                <w:lang w:val="en-US" w:eastAsia="ru-RU"/>
              </w:rPr>
              <w:t xml:space="preserve"> </w:t>
            </w:r>
            <w:r>
              <w:rPr>
                <w:lang w:val="en-US" w:eastAsia="ru-RU"/>
              </w:rPr>
              <w:t>(</w:t>
            </w:r>
            <w:r w:rsidR="00A3059C" w:rsidRPr="00A3059C">
              <w:rPr>
                <w:lang w:val="en-US" w:eastAsia="ru-RU"/>
              </w:rPr>
              <w:t>mod q</w:t>
            </w:r>
            <w:r>
              <w:rPr>
                <w:lang w:val="en-US" w:eastAsia="ru-RU"/>
              </w:rPr>
              <w:t>)</w:t>
            </w:r>
          </w:p>
          <w:p w14:paraId="2B75D94B" w14:textId="52BD920E" w:rsidR="00A3059C" w:rsidRPr="00A3059C" w:rsidRDefault="0047023A" w:rsidP="0047023A">
            <w:pPr>
              <w:ind w:firstLine="0"/>
              <w:jc w:val="left"/>
              <w:rPr>
                <w:lang w:val="en-US" w:eastAsia="ru-RU"/>
              </w:rPr>
            </w:pPr>
            <w:r>
              <w:rPr>
                <w:rFonts w:cs="Times New Roman"/>
                <w:lang w:eastAsia="ru-RU"/>
              </w:rPr>
              <w:t>ν</w:t>
            </w:r>
            <w:r w:rsidR="00A3059C" w:rsidRPr="00A3059C">
              <w:rPr>
                <w:vertAlign w:val="subscript"/>
                <w:lang w:val="en-US" w:eastAsia="ru-RU"/>
              </w:rPr>
              <w:t>2</w:t>
            </w:r>
            <w:r w:rsidR="00A3059C" w:rsidRPr="00A3059C">
              <w:rPr>
                <w:lang w:val="en-US" w:eastAsia="ru-RU"/>
              </w:rPr>
              <w:t xml:space="preserve"> = -r </w:t>
            </w:r>
            <w:r w:rsidRPr="00A3059C">
              <w:rPr>
                <w:lang w:val="en-US" w:eastAsia="ru-RU"/>
              </w:rPr>
              <w:t>e</w:t>
            </w:r>
            <w:r w:rsidRPr="00A3059C">
              <w:rPr>
                <w:vertAlign w:val="superscript"/>
                <w:lang w:val="en-US" w:eastAsia="ru-RU"/>
              </w:rPr>
              <w:t>-</w:t>
            </w:r>
            <w:r w:rsidRPr="0047023A">
              <w:rPr>
                <w:vertAlign w:val="superscript"/>
                <w:lang w:val="en-US" w:eastAsia="ru-RU"/>
              </w:rPr>
              <w:t>1</w:t>
            </w:r>
            <w:r>
              <w:rPr>
                <w:lang w:val="en-US" w:eastAsia="ru-RU"/>
              </w:rPr>
              <w:t xml:space="preserve"> (</w:t>
            </w:r>
            <w:r w:rsidR="00A3059C" w:rsidRPr="00A3059C">
              <w:rPr>
                <w:lang w:val="en-US" w:eastAsia="ru-RU"/>
              </w:rPr>
              <w:t>mod q</w:t>
            </w:r>
            <w:r>
              <w:rPr>
                <w:lang w:val="en-US" w:eastAsia="ru-RU"/>
              </w:rPr>
              <w:t>)</w:t>
            </w:r>
          </w:p>
        </w:tc>
      </w:tr>
      <w:tr w:rsidR="00A3059C" w:rsidRPr="00A3059C" w14:paraId="1F9C608E" w14:textId="77777777" w:rsidTr="0047023A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E3A0E" w14:textId="77777777" w:rsidR="00A3059C" w:rsidRPr="00A3059C" w:rsidRDefault="00A3059C" w:rsidP="0047023A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5. Контрольная точка</w:t>
            </w:r>
          </w:p>
        </w:tc>
        <w:tc>
          <w:tcPr>
            <w:tcW w:w="4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EA7B" w14:textId="5723B7F0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>Вычисление контрольной точки C' на эллиптической кривой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176C" w14:textId="0DB331AF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val="en-US" w:eastAsia="ru-RU"/>
              </w:rPr>
              <w:t xml:space="preserve">C' = </w:t>
            </w:r>
            <w:r w:rsidR="0047023A">
              <w:rPr>
                <w:rFonts w:cs="Times New Roman"/>
                <w:lang w:eastAsia="ru-RU"/>
              </w:rPr>
              <w:t>ν</w:t>
            </w:r>
            <w:r w:rsidR="0047023A" w:rsidRPr="00A3059C">
              <w:rPr>
                <w:vertAlign w:val="subscript"/>
                <w:lang w:val="en-US" w:eastAsia="ru-RU"/>
              </w:rPr>
              <w:t>1</w:t>
            </w:r>
            <w:r w:rsidRPr="00A3059C">
              <w:rPr>
                <w:lang w:val="en-US" w:eastAsia="ru-RU"/>
              </w:rPr>
              <w:t xml:space="preserve"> P + </w:t>
            </w:r>
            <w:r w:rsidR="0047023A" w:rsidRPr="0047023A">
              <w:rPr>
                <w:rFonts w:cs="Times New Roman"/>
                <w:lang w:eastAsia="ru-RU"/>
              </w:rPr>
              <w:t>ν</w:t>
            </w:r>
            <w:r w:rsidR="0047023A" w:rsidRPr="00A3059C">
              <w:rPr>
                <w:vertAlign w:val="subscript"/>
                <w:lang w:val="en-US" w:eastAsia="ru-RU"/>
              </w:rPr>
              <w:t>2</w:t>
            </w:r>
            <w:r w:rsidRPr="00A3059C">
              <w:rPr>
                <w:lang w:val="en-US" w:eastAsia="ru-RU"/>
              </w:rPr>
              <w:t xml:space="preserve"> Q</w:t>
            </w:r>
          </w:p>
        </w:tc>
      </w:tr>
      <w:tr w:rsidR="00A3059C" w:rsidRPr="00A3059C" w14:paraId="779E1CDD" w14:textId="77777777" w:rsidTr="0047023A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0E4A7" w14:textId="77777777" w:rsidR="00A3059C" w:rsidRPr="00A3059C" w:rsidRDefault="00A3059C" w:rsidP="0047023A">
            <w:pPr>
              <w:ind w:firstLine="0"/>
              <w:jc w:val="left"/>
              <w:rPr>
                <w:lang w:eastAsia="ru-RU"/>
              </w:rPr>
            </w:pPr>
            <w:r w:rsidRPr="00A3059C">
              <w:rPr>
                <w:lang w:eastAsia="ru-RU"/>
              </w:rPr>
              <w:t>6. Заключение</w:t>
            </w:r>
          </w:p>
        </w:tc>
        <w:tc>
          <w:tcPr>
            <w:tcW w:w="4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0B5EE" w14:textId="7518E55B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>Сравнение координаты x контрольной точки C' с компонентом r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04E70" w14:textId="2E85B628" w:rsidR="00A3059C" w:rsidRPr="00A3059C" w:rsidRDefault="00A3059C" w:rsidP="0047023A">
            <w:pPr>
              <w:ind w:firstLine="0"/>
              <w:jc w:val="left"/>
              <w:rPr>
                <w:lang w:val="en-US" w:eastAsia="ru-RU"/>
              </w:rPr>
            </w:pPr>
            <w:r w:rsidRPr="00A3059C">
              <w:rPr>
                <w:lang w:eastAsia="ru-RU"/>
              </w:rPr>
              <w:t xml:space="preserve">Если </w:t>
            </w:r>
            <w:proofErr w:type="spellStart"/>
            <w:r w:rsidRPr="00A3059C">
              <w:rPr>
                <w:lang w:eastAsia="ru-RU"/>
              </w:rPr>
              <w:t>x</w:t>
            </w:r>
            <w:r w:rsidRPr="00A3059C">
              <w:rPr>
                <w:vertAlign w:val="subscript"/>
                <w:lang w:eastAsia="ru-RU"/>
              </w:rPr>
              <w:t>C</w:t>
            </w:r>
            <w:proofErr w:type="spellEnd"/>
            <w:r w:rsidRPr="00A3059C">
              <w:rPr>
                <w:vertAlign w:val="subscript"/>
                <w:lang w:eastAsia="ru-RU"/>
              </w:rPr>
              <w:t>'</w:t>
            </w:r>
            <w:r w:rsidR="0047023A" w:rsidRPr="0047023A">
              <w:rPr>
                <w:vertAlign w:val="subscript"/>
                <w:lang w:eastAsia="ru-RU"/>
              </w:rPr>
              <w:t xml:space="preserve"> (</w:t>
            </w:r>
            <w:proofErr w:type="spellStart"/>
            <w:r w:rsidRPr="00A3059C">
              <w:rPr>
                <w:lang w:eastAsia="ru-RU"/>
              </w:rPr>
              <w:t>mod</w:t>
            </w:r>
            <w:proofErr w:type="spellEnd"/>
            <w:r w:rsidRPr="00A3059C">
              <w:rPr>
                <w:lang w:eastAsia="ru-RU"/>
              </w:rPr>
              <w:t xml:space="preserve"> q</w:t>
            </w:r>
            <w:r w:rsidR="0047023A" w:rsidRPr="0047023A">
              <w:rPr>
                <w:lang w:eastAsia="ru-RU"/>
              </w:rPr>
              <w:t>)</w:t>
            </w:r>
            <w:r w:rsidRPr="00A3059C">
              <w:rPr>
                <w:lang w:eastAsia="ru-RU"/>
              </w:rPr>
              <w:t xml:space="preserve"> = r, подпись действительна</w:t>
            </w:r>
          </w:p>
        </w:tc>
      </w:tr>
    </w:tbl>
    <w:p w14:paraId="31EA8693" w14:textId="77777777" w:rsidR="00A3059C" w:rsidRPr="002B17FE" w:rsidRDefault="00A3059C" w:rsidP="00FA5931">
      <w:pPr>
        <w:spacing w:after="160" w:line="278" w:lineRule="auto"/>
      </w:pPr>
    </w:p>
    <w:p w14:paraId="16897FB3" w14:textId="27A5048A" w:rsidR="00FA5931" w:rsidRPr="007C0BE1" w:rsidRDefault="00FA5931" w:rsidP="007C0BE1">
      <w:pPr>
        <w:pStyle w:val="-2"/>
      </w:pPr>
      <w:r w:rsidRPr="002B17FE">
        <w:t xml:space="preserve">Математические Основы Хеш-Функции </w:t>
      </w:r>
      <w:r w:rsidR="00F4139C">
        <w:t>«</w:t>
      </w:r>
      <w:r w:rsidRPr="002B17FE">
        <w:t>Стрибог</w:t>
      </w:r>
      <w:r w:rsidR="00F4139C">
        <w:t>»</w:t>
      </w:r>
    </w:p>
    <w:p w14:paraId="33F4A2E9" w14:textId="6059787A" w:rsidR="00FA5931" w:rsidRPr="007C0BE1" w:rsidRDefault="00F4139C" w:rsidP="007C0BE1">
      <w:r>
        <w:t>«</w:t>
      </w:r>
      <w:r w:rsidR="00FA5931" w:rsidRPr="002B17FE">
        <w:t>Стрибог</w:t>
      </w:r>
      <w:r>
        <w:t>»</w:t>
      </w:r>
      <w:r w:rsidR="00FA5931" w:rsidRPr="002B17FE">
        <w:t xml:space="preserve"> (STREEBOG) является криптографической функцией хеширования, которая обеспечивает </w:t>
      </w:r>
      <w:r w:rsidR="00FA5931" w:rsidRPr="007C0BE1">
        <w:t xml:space="preserve">целостность сообщения в процессе ЭЦП. Ее криптостойкость основывается на итеративном применении функции сжатия g, которая построена на блочном шифре с использованием конструкции </w:t>
      </w:r>
      <w:proofErr w:type="spellStart"/>
      <w:r w:rsidR="00FA5931" w:rsidRPr="007C0BE1">
        <w:t>Миягучи-Пренеля</w:t>
      </w:r>
      <w:proofErr w:type="spellEnd"/>
      <w:r w:rsidR="00FA5931" w:rsidRPr="007C0BE1">
        <w:t xml:space="preserve"> (</w:t>
      </w:r>
      <w:proofErr w:type="spellStart"/>
      <w:r w:rsidR="00FA5931" w:rsidRPr="007C0BE1">
        <w:t>Miyaguchi-Preneel</w:t>
      </w:r>
      <w:proofErr w:type="spellEnd"/>
      <w:r w:rsidR="00FA5931" w:rsidRPr="007C0BE1">
        <w:t>) и модифицированной схемы Меркла-</w:t>
      </w:r>
      <w:proofErr w:type="spellStart"/>
      <w:r w:rsidR="00FA5931" w:rsidRPr="007C0BE1">
        <w:t>Дамгарда</w:t>
      </w:r>
      <w:proofErr w:type="spellEnd"/>
      <w:r w:rsidR="00FA5931" w:rsidRPr="007C0BE1">
        <w:t>.</w:t>
      </w:r>
    </w:p>
    <w:p w14:paraId="4B1A96EA" w14:textId="07FB858C" w:rsidR="00FA5931" w:rsidRPr="007C0BE1" w:rsidRDefault="00FA5931" w:rsidP="007C0BE1">
      <w:pPr>
        <w:rPr>
          <w:u w:val="single"/>
          <w:lang w:val="en-US"/>
        </w:rPr>
      </w:pPr>
      <w:r w:rsidRPr="007C0BE1">
        <w:rPr>
          <w:u w:val="single"/>
        </w:rPr>
        <w:t xml:space="preserve">Ключевые </w:t>
      </w:r>
      <w:r w:rsidR="007C0BE1" w:rsidRPr="007C0BE1">
        <w:rPr>
          <w:u w:val="single"/>
        </w:rPr>
        <w:t>х</w:t>
      </w:r>
      <w:r w:rsidRPr="007C0BE1">
        <w:rPr>
          <w:u w:val="single"/>
        </w:rPr>
        <w:t>арактеристики</w:t>
      </w:r>
      <w:r w:rsidR="007C0BE1" w:rsidRPr="007C0BE1">
        <w:rPr>
          <w:u w:val="single"/>
          <w:lang w:val="en-US"/>
        </w:rPr>
        <w:t>:</w:t>
      </w:r>
    </w:p>
    <w:p w14:paraId="561C79C8" w14:textId="77777777" w:rsidR="00FA5931" w:rsidRPr="002B17FE" w:rsidRDefault="00FA5931" w:rsidP="007C0BE1">
      <w:r w:rsidRPr="002B17FE">
        <w:t>Размер Хеш-Кода: Предусмотрено два варианта: 256 бит и 512 бит.</w:t>
      </w:r>
    </w:p>
    <w:p w14:paraId="1D78C147" w14:textId="77777777" w:rsidR="00FA5931" w:rsidRPr="002B17FE" w:rsidRDefault="00FA5931" w:rsidP="007C0BE1">
      <w:r w:rsidRPr="002B17FE">
        <w:t>Размер Блока: Входное сообщение обрабатывается блоками по 512 бит.</w:t>
      </w:r>
    </w:p>
    <w:p w14:paraId="3C9B8F8B" w14:textId="4DF4D26B" w:rsidR="00FA5931" w:rsidRPr="002B17FE" w:rsidRDefault="00FA5931" w:rsidP="007C0BE1">
      <w:pPr>
        <w:pStyle w:val="-3"/>
      </w:pPr>
      <w:r w:rsidRPr="002B17FE">
        <w:t xml:space="preserve">Функция Сжатия </w:t>
      </w:r>
      <w:proofErr w:type="gramStart"/>
      <w:r w:rsidRPr="002B17FE">
        <w:t>g(</w:t>
      </w:r>
      <w:proofErr w:type="gramEnd"/>
      <w:r w:rsidRPr="002B17FE">
        <w:t>H, m)</w:t>
      </w:r>
    </w:p>
    <w:p w14:paraId="36DE9DAA" w14:textId="5906027B" w:rsidR="00FA5931" w:rsidRPr="007C0BE1" w:rsidRDefault="00FA5931" w:rsidP="007C0BE1">
      <w:r w:rsidRPr="007C0BE1">
        <w:t xml:space="preserve">Процесс хеширования итеративен. На каждом шаге внутреннее состояние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-1</m:t>
            </m:r>
          </m:sub>
        </m:sSub>
      </m:oMath>
      <w:r w:rsidRPr="007C0BE1">
        <w:t xml:space="preserve"> и текущий блок сообщения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C0BE1">
        <w:t xml:space="preserve"> преобразуются в новое состояние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 w:rsidRPr="007C0BE1">
        <w:t>. Ключевой операцией является функция сжатия g:</w:t>
      </w:r>
    </w:p>
    <w:p w14:paraId="15535841" w14:textId="50B0285F" w:rsidR="00FA5931" w:rsidRPr="007C0BE1" w:rsidRDefault="00F4139C" w:rsidP="007C0BE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 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m:rPr>
              <m:lit/>
            </m:rPr>
            <w:rPr>
              <w:rFonts w:ascii="Cambria Math" w:hAnsi="Cambria Math" w:cs="Cambria Math"/>
              <w:lang w:val="en-US"/>
            </w:rPr>
            <m:t>⊕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 w:cs="Cambria Math"/>
              <w:lang w:val="en-US"/>
            </w:rPr>
            <m:t>⊕</m:t>
          </m:r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396D72C1" w14:textId="77777777" w:rsidR="00FA5931" w:rsidRPr="007C0BE1" w:rsidRDefault="00FA5931" w:rsidP="007C0BE1">
      <w:r w:rsidRPr="007C0BE1">
        <w:t>где:</w:t>
      </w:r>
    </w:p>
    <w:p w14:paraId="36D83858" w14:textId="569B3C61" w:rsidR="00FA5931" w:rsidRPr="007C0BE1" w:rsidRDefault="00F4139C" w:rsidP="00F4139C">
      <w:pPr>
        <w:pStyle w:val="a7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="00FA5931" w:rsidRPr="007C0BE1">
        <w:t>— предыдущее внутреннее состояние.</w:t>
      </w:r>
    </w:p>
    <w:p w14:paraId="1FF666D5" w14:textId="2C69D275" w:rsidR="00FA5931" w:rsidRPr="007C0BE1" w:rsidRDefault="00F4139C" w:rsidP="00F4139C">
      <w:pPr>
        <w:pStyle w:val="a7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A5931" w:rsidRPr="007C0BE1">
        <w:t xml:space="preserve"> — текущий блок сообщения.</w:t>
      </w:r>
    </w:p>
    <w:p w14:paraId="4AD3AB35" w14:textId="0D74BDD0" w:rsidR="00FA5931" w:rsidRPr="007C0BE1" w:rsidRDefault="00F4139C" w:rsidP="00F4139C">
      <w:pPr>
        <w:pStyle w:val="a7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FA5931" w:rsidRPr="007C0BE1">
        <w:t>— константа, зависящая от итерации.</w:t>
      </w:r>
    </w:p>
    <w:p w14:paraId="355BE214" w14:textId="6AB3250B" w:rsidR="00FA5931" w:rsidRPr="007C0BE1" w:rsidRDefault="00FA5931" w:rsidP="007C0BE1">
      <w:r w:rsidRPr="007C0BE1">
        <w:t xml:space="preserve">Ключевой элемент </w:t>
      </w:r>
      <w:proofErr w:type="gramStart"/>
      <w:r w:rsidRPr="007C0BE1">
        <w:t>g(</w:t>
      </w:r>
      <w:proofErr w:type="gramEnd"/>
      <w:r w:rsidRPr="007C0BE1">
        <w:t>H, m) определяется через блочный шифр E:</w:t>
      </w:r>
    </w:p>
    <w:p w14:paraId="20FCDA3B" w14:textId="5C2B9306" w:rsidR="00FA5931" w:rsidRPr="007C0BE1" w:rsidRDefault="00F4139C" w:rsidP="007C0BE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g(H, m)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 xml:space="preserve">(H) </m:t>
          </m:r>
          <m:r>
            <w:rPr>
              <w:rFonts w:ascii="Cambria Math" w:hAnsi="Cambria Math" w:cs="Cambria Math"/>
              <w:lang w:val="en-US"/>
            </w:rPr>
            <m:t>⊕</m:t>
          </m:r>
          <m:r>
            <w:rPr>
              <w:rFonts w:ascii="Cambria Math" w:hAnsi="Cambria Math"/>
              <w:lang w:val="en-US"/>
            </w:rPr>
            <m:t xml:space="preserve"> H</m:t>
          </m:r>
        </m:oMath>
      </m:oMathPara>
    </w:p>
    <w:p w14:paraId="34EF563C" w14:textId="76BAE628" w:rsidR="00FA5931" w:rsidRPr="007C0BE1" w:rsidRDefault="00FA5931" w:rsidP="00F4139C">
      <w:r w:rsidRPr="007C0BE1">
        <w:t>Текущий блок сообщения m используется для генерации ключа блочного шифра.</w:t>
      </w:r>
      <w:r w:rsidR="00F4139C" w:rsidRPr="00F4139C">
        <w:t xml:space="preserve"> </w:t>
      </w:r>
      <w:r w:rsidRPr="007C0BE1">
        <w:t xml:space="preserve">Предыдущее состояние H шифруется этим ключом: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(H)</m:t>
        </m:r>
      </m:oMath>
      <w:r w:rsidRPr="007C0BE1">
        <w:t>.</w:t>
      </w:r>
      <w:r w:rsidR="00F4139C" w:rsidRPr="00F4139C">
        <w:t xml:space="preserve"> </w:t>
      </w:r>
      <w:r w:rsidRPr="007C0BE1">
        <w:t xml:space="preserve">Результат шифрования комбинируется операцией </w:t>
      </w:r>
      <w:r w:rsidR="007C0BE1" w:rsidRPr="00F4139C">
        <w:rPr>
          <w:rFonts w:ascii="Cambria Math" w:hAnsi="Cambria Math" w:cs="Cambria Math"/>
        </w:rPr>
        <w:t>⊕</w:t>
      </w:r>
      <w:r w:rsidRPr="007C0BE1">
        <w:t xml:space="preserve"> с исходным состоянием H для получения промежуточного результата </w:t>
      </w:r>
      <w:proofErr w:type="gramStart"/>
      <w:r w:rsidRPr="007C0BE1">
        <w:t>g(</w:t>
      </w:r>
      <w:proofErr w:type="gramEnd"/>
      <w:r w:rsidRPr="007C0BE1">
        <w:t>H, m).</w:t>
      </w:r>
    </w:p>
    <w:p w14:paraId="5CCC1423" w14:textId="44B9E468" w:rsidR="00FA5931" w:rsidRPr="007C0BE1" w:rsidRDefault="00FA5931" w:rsidP="00F4139C">
      <w:pPr>
        <w:pStyle w:val="-3"/>
      </w:pPr>
      <w:r w:rsidRPr="007C0BE1">
        <w:t>Структура Блочного Шифра E</w:t>
      </w:r>
    </w:p>
    <w:p w14:paraId="1C2D627A" w14:textId="2DE4712F" w:rsidR="00FA5931" w:rsidRPr="007C0BE1" w:rsidRDefault="00FA5931" w:rsidP="007C0BE1">
      <w:r w:rsidRPr="007C0BE1">
        <w:t xml:space="preserve">Блочный шифр E в составе </w:t>
      </w:r>
      <w:r w:rsidR="00F4139C">
        <w:t>«</w:t>
      </w:r>
      <w:r w:rsidRPr="007C0BE1">
        <w:t>Стрибог</w:t>
      </w:r>
      <w:r w:rsidR="00F4139C">
        <w:t>»</w:t>
      </w:r>
      <w:r w:rsidRPr="007C0BE1">
        <w:t xml:space="preserve"> использует сеть подстановок и перестановок (SP-сеть), включающую раундовые преобразования для обеспечения высокого уровня диффузии и конфузии:</w:t>
      </w:r>
    </w:p>
    <w:p w14:paraId="14279B0B" w14:textId="19B27027" w:rsidR="00FA5931" w:rsidRPr="007C0BE1" w:rsidRDefault="00FA5931" w:rsidP="00F4139C">
      <w:pPr>
        <w:pStyle w:val="a7"/>
        <w:numPr>
          <w:ilvl w:val="0"/>
          <w:numId w:val="14"/>
        </w:numPr>
      </w:pPr>
      <w:r w:rsidRPr="007C0BE1">
        <w:t xml:space="preserve">Нелинейное </w:t>
      </w:r>
      <w:r w:rsidR="00F4139C">
        <w:t>п</w:t>
      </w:r>
      <w:r w:rsidRPr="007C0BE1">
        <w:t>реобразование S (</w:t>
      </w:r>
      <w:proofErr w:type="spellStart"/>
      <w:r w:rsidRPr="007C0BE1">
        <w:t>Substitution</w:t>
      </w:r>
      <w:proofErr w:type="spellEnd"/>
      <w:r w:rsidRPr="007C0BE1">
        <w:t xml:space="preserve">): </w:t>
      </w:r>
      <w:r w:rsidR="00F4139C">
        <w:t>п</w:t>
      </w:r>
      <w:r w:rsidRPr="007C0BE1">
        <w:t>обитовые замены через S-боксы.</w:t>
      </w:r>
    </w:p>
    <w:p w14:paraId="4E73BBBA" w14:textId="2EB7D34D" w:rsidR="00FA5931" w:rsidRPr="007C0BE1" w:rsidRDefault="00FA5931" w:rsidP="00F4139C">
      <w:pPr>
        <w:pStyle w:val="a7"/>
        <w:numPr>
          <w:ilvl w:val="0"/>
          <w:numId w:val="14"/>
        </w:numPr>
      </w:pPr>
      <w:r w:rsidRPr="007C0BE1">
        <w:t xml:space="preserve">Линейное </w:t>
      </w:r>
      <w:r w:rsidR="00F4139C">
        <w:t>п</w:t>
      </w:r>
      <w:r w:rsidRPr="007C0BE1">
        <w:t>реобразование P (</w:t>
      </w:r>
      <w:proofErr w:type="spellStart"/>
      <w:r w:rsidRPr="007C0BE1">
        <w:t>Permutation</w:t>
      </w:r>
      <w:proofErr w:type="spellEnd"/>
      <w:r w:rsidRPr="007C0BE1">
        <w:t xml:space="preserve">): </w:t>
      </w:r>
      <w:r w:rsidR="00F4139C">
        <w:t>п</w:t>
      </w:r>
      <w:r w:rsidRPr="007C0BE1">
        <w:t>ерестановка битов.</w:t>
      </w:r>
    </w:p>
    <w:p w14:paraId="48F5BA64" w14:textId="60044B34" w:rsidR="00FA5931" w:rsidRPr="007C0BE1" w:rsidRDefault="00FA5931" w:rsidP="00F4139C">
      <w:pPr>
        <w:pStyle w:val="a7"/>
        <w:numPr>
          <w:ilvl w:val="0"/>
          <w:numId w:val="14"/>
        </w:numPr>
      </w:pPr>
      <w:r w:rsidRPr="007C0BE1">
        <w:t>Сложение A (</w:t>
      </w:r>
      <w:proofErr w:type="spellStart"/>
      <w:r w:rsidRPr="007C0BE1">
        <w:t>Addition</w:t>
      </w:r>
      <w:proofErr w:type="spellEnd"/>
      <w:r w:rsidRPr="007C0BE1">
        <w:t xml:space="preserve">): </w:t>
      </w:r>
      <w:r w:rsidR="00F4139C">
        <w:t>с</w:t>
      </w:r>
      <w:r w:rsidRPr="007C0BE1">
        <w:t>мешивание с раундовыми константами.</w:t>
      </w:r>
    </w:p>
    <w:p w14:paraId="15FC76C8" w14:textId="49046A61" w:rsidR="00FA5931" w:rsidRPr="007C0BE1" w:rsidRDefault="00FA5931" w:rsidP="007C0BE1">
      <w:r w:rsidRPr="007C0BE1">
        <w:t xml:space="preserve">Таким образом, </w:t>
      </w:r>
      <w:r w:rsidR="00F4139C">
        <w:t>«</w:t>
      </w:r>
      <w:r w:rsidRPr="007C0BE1">
        <w:t>Стрибог</w:t>
      </w:r>
      <w:r w:rsidR="00F4139C">
        <w:t xml:space="preserve">» </w:t>
      </w:r>
      <w:r w:rsidRPr="007C0BE1">
        <w:t>гарантирует, что даже минимальное изменение в исходном сообщении M приведет к кардинальному изменению хеш-кода h, что является основой криптостойкости ЭЦП.</w:t>
      </w:r>
    </w:p>
    <w:p w14:paraId="28E99C6F" w14:textId="2389E4BA" w:rsidR="00FA5931" w:rsidRDefault="00F4139C" w:rsidP="00F4139C">
      <w:pPr>
        <w:pStyle w:val="-1"/>
      </w:pPr>
      <w:r>
        <w:lastRenderedPageBreak/>
        <w:t>Программная реализация</w:t>
      </w:r>
    </w:p>
    <w:p w14:paraId="539436B9" w14:textId="2C1A2AB5" w:rsidR="00F4139C" w:rsidRDefault="00EF4B07" w:rsidP="00EF4B07">
      <w:pPr>
        <w:pStyle w:val="-2"/>
      </w:pPr>
      <w:r>
        <w:t>Структура проекта</w:t>
      </w:r>
    </w:p>
    <w:p w14:paraId="2E4BD1FB" w14:textId="79E0D03A" w:rsidR="00EF4B07" w:rsidRDefault="00EF4B07" w:rsidP="00EF4B07">
      <w:pPr>
        <w:jc w:val="center"/>
      </w:pPr>
      <w:r>
        <w:rPr>
          <w:noProof/>
        </w:rPr>
        <w:drawing>
          <wp:inline distT="0" distB="0" distL="0" distR="0" wp14:anchorId="40A14518" wp14:editId="5F91C559">
            <wp:extent cx="2572198" cy="6852062"/>
            <wp:effectExtent l="0" t="0" r="0" b="6350"/>
            <wp:docPr id="179109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91852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803" cy="687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7AAF" w14:textId="480010ED" w:rsidR="00EF4B07" w:rsidRDefault="00A24064" w:rsidP="00EF4B07">
      <w:pPr>
        <w:rPr>
          <w:b/>
          <w:bCs/>
        </w:rPr>
      </w:pPr>
      <w:r w:rsidRPr="00A24064">
        <w:t xml:space="preserve">Проект реализован на языке Java с использованием системы сборки </w:t>
      </w:r>
      <w:proofErr w:type="spellStart"/>
      <w:r w:rsidRPr="00A24064">
        <w:t>Gradle</w:t>
      </w:r>
      <w:proofErr w:type="spellEnd"/>
      <w:r w:rsidRPr="00A24064">
        <w:t>.</w:t>
      </w:r>
    </w:p>
    <w:p w14:paraId="6A04BCE3" w14:textId="77777777" w:rsidR="00A24064" w:rsidRPr="00A24064" w:rsidRDefault="00A24064" w:rsidP="00A24064">
      <w:pPr>
        <w:pStyle w:val="a7"/>
        <w:numPr>
          <w:ilvl w:val="0"/>
          <w:numId w:val="18"/>
        </w:numPr>
      </w:pPr>
      <w:proofErr w:type="spellStart"/>
      <w:r w:rsidRPr="00A24064">
        <w:t>data</w:t>
      </w:r>
      <w:proofErr w:type="spellEnd"/>
      <w:r w:rsidRPr="00A24064">
        <w:t>: Хранилище рабочих файлов: исходные сообщения (</w:t>
      </w:r>
      <w:proofErr w:type="spellStart"/>
      <w:r w:rsidRPr="00A24064">
        <w:t>messages</w:t>
      </w:r>
      <w:proofErr w:type="spellEnd"/>
      <w:r w:rsidRPr="00A24064">
        <w:t>), ключи (</w:t>
      </w:r>
      <w:proofErr w:type="spellStart"/>
      <w:r w:rsidRPr="00A24064">
        <w:t>private_keys</w:t>
      </w:r>
      <w:proofErr w:type="spellEnd"/>
      <w:r w:rsidRPr="00A24064">
        <w:t xml:space="preserve">, </w:t>
      </w:r>
      <w:proofErr w:type="spellStart"/>
      <w:r w:rsidRPr="00A24064">
        <w:t>public_keys</w:t>
      </w:r>
      <w:proofErr w:type="spellEnd"/>
      <w:r w:rsidRPr="00A24064">
        <w:t>) и сгенерированные подписи (</w:t>
      </w:r>
      <w:proofErr w:type="spellStart"/>
      <w:r w:rsidRPr="00A24064">
        <w:t>signatures</w:t>
      </w:r>
      <w:proofErr w:type="spellEnd"/>
      <w:r w:rsidRPr="00A24064">
        <w:t>).</w:t>
      </w:r>
    </w:p>
    <w:p w14:paraId="52CF30BF" w14:textId="77777777" w:rsidR="00A24064" w:rsidRPr="00A24064" w:rsidRDefault="00A24064" w:rsidP="00A24064">
      <w:pPr>
        <w:pStyle w:val="a7"/>
        <w:numPr>
          <w:ilvl w:val="0"/>
          <w:numId w:val="18"/>
        </w:numPr>
      </w:pPr>
      <w:proofErr w:type="spellStart"/>
      <w:r w:rsidRPr="00A24064">
        <w:t>docs</w:t>
      </w:r>
      <w:proofErr w:type="spellEnd"/>
      <w:r w:rsidRPr="00A24064">
        <w:t>: Нормативная база. Содержит текст используемого стандарта (ГОСТ).</w:t>
      </w:r>
    </w:p>
    <w:p w14:paraId="718DF8E2" w14:textId="77777777" w:rsidR="00A24064" w:rsidRPr="00A24064" w:rsidRDefault="00A24064" w:rsidP="00A24064">
      <w:pPr>
        <w:pStyle w:val="a7"/>
        <w:numPr>
          <w:ilvl w:val="0"/>
          <w:numId w:val="18"/>
        </w:numPr>
      </w:pPr>
      <w:proofErr w:type="spellStart"/>
      <w:r w:rsidRPr="00A24064">
        <w:t>logs</w:t>
      </w:r>
      <w:proofErr w:type="spellEnd"/>
      <w:r w:rsidRPr="00A24064">
        <w:t>: Журналы работы приложения, используемые для отладки и аудита операций.</w:t>
      </w:r>
    </w:p>
    <w:p w14:paraId="6E91ECB6" w14:textId="77777777" w:rsidR="00A24064" w:rsidRPr="00A24064" w:rsidRDefault="00A24064" w:rsidP="00A24064">
      <w:pPr>
        <w:pStyle w:val="a7"/>
        <w:numPr>
          <w:ilvl w:val="0"/>
          <w:numId w:val="18"/>
        </w:numPr>
      </w:pPr>
      <w:proofErr w:type="spellStart"/>
      <w:r w:rsidRPr="00A24064">
        <w:t>src</w:t>
      </w:r>
      <w:proofErr w:type="spellEnd"/>
      <w:r w:rsidRPr="00A24064">
        <w:t>/</w:t>
      </w:r>
      <w:proofErr w:type="spellStart"/>
      <w:r w:rsidRPr="00A24064">
        <w:t>main</w:t>
      </w:r>
      <w:proofErr w:type="spellEnd"/>
      <w:r w:rsidRPr="00A24064">
        <w:t>/</w:t>
      </w:r>
      <w:proofErr w:type="spellStart"/>
      <w:r w:rsidRPr="00A24064">
        <w:t>resources</w:t>
      </w:r>
      <w:proofErr w:type="spellEnd"/>
      <w:r w:rsidRPr="00A24064">
        <w:t xml:space="preserve">: Ресурсы и конфигурации. Содержит параметры эллиптических кривых (curve_params_256.json, curve_params_512.json) и настройки </w:t>
      </w:r>
      <w:proofErr w:type="spellStart"/>
      <w:r w:rsidRPr="00A24064">
        <w:t>логгирования</w:t>
      </w:r>
      <w:proofErr w:type="spellEnd"/>
      <w:r w:rsidRPr="00A24064">
        <w:t xml:space="preserve"> (log4j2.xml).</w:t>
      </w:r>
    </w:p>
    <w:p w14:paraId="6F32F0A2" w14:textId="7FEB6703" w:rsidR="00A24064" w:rsidRPr="00A24064" w:rsidRDefault="00A24064" w:rsidP="00A24064">
      <w:pPr>
        <w:pStyle w:val="a7"/>
        <w:numPr>
          <w:ilvl w:val="0"/>
          <w:numId w:val="18"/>
        </w:numPr>
      </w:pPr>
      <w:proofErr w:type="spellStart"/>
      <w:r w:rsidRPr="00A24064">
        <w:t>src</w:t>
      </w:r>
      <w:proofErr w:type="spellEnd"/>
      <w:r w:rsidRPr="00A24064">
        <w:t>/main/java/</w:t>
      </w:r>
      <w:proofErr w:type="spellStart"/>
      <w:r w:rsidRPr="00A24064">
        <w:t>gost</w:t>
      </w:r>
      <w:proofErr w:type="spellEnd"/>
      <w:r w:rsidRPr="00A24064">
        <w:t>: основной код программы.</w:t>
      </w:r>
    </w:p>
    <w:p w14:paraId="3027A26F" w14:textId="643D1497" w:rsidR="00A24064" w:rsidRDefault="00A24064" w:rsidP="00A24064">
      <w:pPr>
        <w:pStyle w:val="-2"/>
      </w:pPr>
      <w:r>
        <w:lastRenderedPageBreak/>
        <w:t>Основной код программы</w:t>
      </w:r>
    </w:p>
    <w:p w14:paraId="1DA26709" w14:textId="616B0A92" w:rsidR="00A24064" w:rsidRDefault="00A24064" w:rsidP="00A24064">
      <w:pPr>
        <w:rPr>
          <w:lang w:val="en-US"/>
        </w:rPr>
      </w:pPr>
      <w:r>
        <w:t xml:space="preserve">Далее приведена часть кода, связанная именно с ЭЦП. Полный код: </w:t>
      </w:r>
      <w:hyperlink r:id="rId10" w:history="1">
        <w:r w:rsidRPr="00D72D80">
          <w:rPr>
            <w:rStyle w:val="af6"/>
          </w:rPr>
          <w:t>https://github.com/Holeriia/IVT_Protection_Information_2025.git</w:t>
        </w:r>
      </w:hyperlink>
      <w:r>
        <w:t xml:space="preserve"> </w:t>
      </w:r>
    </w:p>
    <w:p w14:paraId="7AF1261A" w14:textId="62B5CE06" w:rsidR="00DE43EE" w:rsidRDefault="00DE43EE" w:rsidP="00A24064">
      <w:pPr>
        <w:rPr>
          <w:lang w:val="en-US"/>
        </w:rPr>
      </w:pPr>
      <w:r>
        <w:rPr>
          <w:noProof/>
        </w:rPr>
        <w:drawing>
          <wp:inline distT="0" distB="0" distL="0" distR="0" wp14:anchorId="73AD9F15" wp14:editId="395536BF">
            <wp:extent cx="4797066" cy="7274485"/>
            <wp:effectExtent l="0" t="0" r="3810" b="3175"/>
            <wp:docPr id="90755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54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394" cy="727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02FD" w14:textId="26A422CB" w:rsidR="00DE43EE" w:rsidRPr="00DE43EE" w:rsidRDefault="00DE43EE" w:rsidP="00A24064">
      <w:r>
        <w:t>Остальное связано с графическим интерфейсом (</w:t>
      </w:r>
      <w:proofErr w:type="spellStart"/>
      <w:r>
        <w:rPr>
          <w:lang w:val="en-US"/>
        </w:rPr>
        <w:t>gui</w:t>
      </w:r>
      <w:proofErr w:type="spellEnd"/>
      <w:r w:rsidRPr="00DE43EE">
        <w:t>),</w:t>
      </w:r>
      <w:r>
        <w:t xml:space="preserve"> работой с файлами (</w:t>
      </w:r>
      <w:r>
        <w:rPr>
          <w:lang w:val="en-US"/>
        </w:rPr>
        <w:t>utils</w:t>
      </w:r>
      <w:r w:rsidRPr="00DE43EE">
        <w:t xml:space="preserve">), </w:t>
      </w:r>
      <w:r>
        <w:t>логами, ошибками и сообщениями (</w:t>
      </w:r>
      <w:r>
        <w:rPr>
          <w:lang w:val="en-US"/>
        </w:rPr>
        <w:t>manager</w:t>
      </w:r>
      <w:r w:rsidRPr="00DE43EE">
        <w:t xml:space="preserve"> </w:t>
      </w:r>
      <w:r>
        <w:t xml:space="preserve">и </w:t>
      </w:r>
      <w:r>
        <w:rPr>
          <w:lang w:val="en-US"/>
        </w:rPr>
        <w:t>occasion</w:t>
      </w:r>
      <w:r>
        <w:t>).</w:t>
      </w:r>
    </w:p>
    <w:p w14:paraId="7142FA44" w14:textId="2380FEC5" w:rsidR="00A24064" w:rsidRDefault="00A24064" w:rsidP="00A24064">
      <w:pPr>
        <w:pStyle w:val="-3"/>
        <w:rPr>
          <w:lang w:val="en-US"/>
        </w:rPr>
      </w:pPr>
      <w:r>
        <w:rPr>
          <w:lang w:val="en-US"/>
        </w:rPr>
        <w:t>Stribog</w:t>
      </w:r>
    </w:p>
    <w:p w14:paraId="578597C5" w14:textId="77777777" w:rsidR="00A24064" w:rsidRDefault="00A24064" w:rsidP="00A24064">
      <w:pPr>
        <w:pStyle w:val="afa"/>
      </w:pPr>
      <w:r>
        <w:t xml:space="preserve">package </w:t>
      </w:r>
      <w:proofErr w:type="spellStart"/>
      <w:proofErr w:type="gramStart"/>
      <w:r>
        <w:t>gost.stribog</w:t>
      </w:r>
      <w:proofErr w:type="spellEnd"/>
      <w:proofErr w:type="gramEnd"/>
      <w:r>
        <w:t>;</w:t>
      </w:r>
    </w:p>
    <w:p w14:paraId="3B1C4139" w14:textId="77777777" w:rsidR="00A24064" w:rsidRDefault="00A24064" w:rsidP="00A24064">
      <w:pPr>
        <w:pStyle w:val="afa"/>
      </w:pPr>
    </w:p>
    <w:p w14:paraId="45FF0DAF" w14:textId="77777777" w:rsidR="00A24064" w:rsidRDefault="00A24064" w:rsidP="00A24064">
      <w:pPr>
        <w:pStyle w:val="afa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Arrays</w:t>
      </w:r>
      <w:proofErr w:type="spellEnd"/>
      <w:r>
        <w:t>;</w:t>
      </w:r>
      <w:proofErr w:type="gramEnd"/>
    </w:p>
    <w:p w14:paraId="64BCD494" w14:textId="77777777" w:rsidR="00A24064" w:rsidRDefault="00A24064" w:rsidP="00A24064">
      <w:pPr>
        <w:pStyle w:val="afa"/>
      </w:pPr>
    </w:p>
    <w:p w14:paraId="3B342215" w14:textId="77777777" w:rsidR="00A24064" w:rsidRDefault="00A24064" w:rsidP="00A24064">
      <w:pPr>
        <w:pStyle w:val="afa"/>
      </w:pPr>
      <w:r>
        <w:lastRenderedPageBreak/>
        <w:t xml:space="preserve">public class </w:t>
      </w:r>
      <w:proofErr w:type="spellStart"/>
      <w:r>
        <w:t>StribogConstants</w:t>
      </w:r>
      <w:proofErr w:type="spellEnd"/>
      <w:r>
        <w:t xml:space="preserve"> {</w:t>
      </w:r>
    </w:p>
    <w:p w14:paraId="5A0C642E" w14:textId="77777777" w:rsidR="00A24064" w:rsidRDefault="00A24064" w:rsidP="00A24064">
      <w:pPr>
        <w:pStyle w:val="afa"/>
      </w:pPr>
    </w:p>
    <w:p w14:paraId="286C2FC6" w14:textId="77777777" w:rsidR="00A24064" w:rsidRDefault="00A24064" w:rsidP="00A24064">
      <w:pPr>
        <w:pStyle w:val="afa"/>
      </w:pPr>
      <w:r>
        <w:t xml:space="preserve">    /**</w:t>
      </w:r>
    </w:p>
    <w:p w14:paraId="59718A7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Класс, содержащий все статические константы, необходимые для реализации</w:t>
      </w:r>
    </w:p>
    <w:p w14:paraId="73D987F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хэш-функции Стрибог (ГОСТ Р </w:t>
      </w:r>
      <w:proofErr w:type="gramStart"/>
      <w:r w:rsidRPr="00A24064">
        <w:rPr>
          <w:lang w:val="ru-RU"/>
        </w:rPr>
        <w:t>34.11-2018</w:t>
      </w:r>
      <w:proofErr w:type="gramEnd"/>
      <w:r w:rsidRPr="00A24064">
        <w:rPr>
          <w:lang w:val="ru-RU"/>
        </w:rPr>
        <w:t>):</w:t>
      </w:r>
    </w:p>
    <w:p w14:paraId="7B40EF6E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- Таблица замен </w:t>
      </w:r>
      <w:r>
        <w:t>S</w:t>
      </w:r>
    </w:p>
    <w:p w14:paraId="052E48E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- Таблица перестановок </w:t>
      </w:r>
      <w:r>
        <w:t>P</w:t>
      </w:r>
    </w:p>
    <w:p w14:paraId="5BAE5ADE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 xml:space="preserve">* - </w:t>
      </w:r>
      <w:proofErr w:type="spellStart"/>
      <w:r>
        <w:t>Итерационные</w:t>
      </w:r>
      <w:proofErr w:type="spellEnd"/>
      <w:r>
        <w:t xml:space="preserve"> </w:t>
      </w:r>
      <w:proofErr w:type="spellStart"/>
      <w:r>
        <w:t>константы</w:t>
      </w:r>
      <w:proofErr w:type="spellEnd"/>
      <w:r>
        <w:t xml:space="preserve"> C</w:t>
      </w:r>
    </w:p>
    <w:p w14:paraId="4AE0D7E8" w14:textId="77777777" w:rsidR="00A24064" w:rsidRDefault="00A24064" w:rsidP="00A24064">
      <w:pPr>
        <w:pStyle w:val="afa"/>
      </w:pPr>
      <w:r>
        <w:t xml:space="preserve">     */</w:t>
      </w:r>
    </w:p>
    <w:p w14:paraId="2EC7B048" w14:textId="77777777" w:rsidR="00A24064" w:rsidRDefault="00A24064" w:rsidP="00A24064">
      <w:pPr>
        <w:pStyle w:val="afa"/>
      </w:pPr>
      <w:r>
        <w:t xml:space="preserve">    public </w:t>
      </w:r>
      <w:proofErr w:type="gramStart"/>
      <w:r>
        <w:t>int[</w:t>
      </w:r>
      <w:proofErr w:type="gramEnd"/>
      <w:r>
        <w:t>] substitution = {</w:t>
      </w:r>
    </w:p>
    <w:p w14:paraId="3DC27B32" w14:textId="77777777" w:rsidR="00A24064" w:rsidRDefault="00A24064" w:rsidP="00A24064">
      <w:pPr>
        <w:pStyle w:val="afa"/>
      </w:pPr>
      <w:r>
        <w:t xml:space="preserve">            0xFC, 0xEE, 0xDD, 0x11, 0xCF, 0x6E, 0x31, 0x16, 0xFB, 0xC4, 0xFA, 0xDA, 0x23, 0xC5, 0x04, 0x4D,</w:t>
      </w:r>
    </w:p>
    <w:p w14:paraId="68FCFA1D" w14:textId="77777777" w:rsidR="00A24064" w:rsidRDefault="00A24064" w:rsidP="00A24064">
      <w:pPr>
        <w:pStyle w:val="afa"/>
      </w:pPr>
      <w:r>
        <w:t xml:space="preserve">            0xE9, 0x77, 0xF0, 0xDB, 0x93, 0x2E, 0x99, 0xBA, 0x17, 0x36, 0xF1, 0xBB, 0x14, 0xCD, 0x5F, 0xC1,</w:t>
      </w:r>
    </w:p>
    <w:p w14:paraId="4C141947" w14:textId="77777777" w:rsidR="00A24064" w:rsidRDefault="00A24064" w:rsidP="00A24064">
      <w:pPr>
        <w:pStyle w:val="afa"/>
      </w:pPr>
      <w:r>
        <w:t xml:space="preserve">            0xF9, 0x18, 0x65, 0x5A, 0xE2, 0x5C, 0xEF, 0x21, 0x81, 0x1C, 0x3C, 0x42, 0x8B, 0x01, 0x8E, 0x4F,</w:t>
      </w:r>
    </w:p>
    <w:p w14:paraId="3A1AA477" w14:textId="77777777" w:rsidR="00A24064" w:rsidRDefault="00A24064" w:rsidP="00A24064">
      <w:pPr>
        <w:pStyle w:val="afa"/>
      </w:pPr>
      <w:r>
        <w:t xml:space="preserve">            0x05, 0x84, 0x02, 0xAE, 0xE3, 0x6A, 0x8F, 0xA0, 0x06, 0x0B, 0xED, 0x98, 0x7F, 0xD4, 0xD3, 0x1F,</w:t>
      </w:r>
    </w:p>
    <w:p w14:paraId="2B2443BF" w14:textId="77777777" w:rsidR="00A24064" w:rsidRDefault="00A24064" w:rsidP="00A24064">
      <w:pPr>
        <w:pStyle w:val="afa"/>
      </w:pPr>
      <w:r>
        <w:t xml:space="preserve">            0xEB, 0x34, 0x2C, 0x51, 0xEA, 0xC8, 0x48, 0xAB, 0xF2, 0x2A, 0x68, 0xA2, 0xFD, 0x3A, 0xCE, 0xCC,</w:t>
      </w:r>
    </w:p>
    <w:p w14:paraId="2947BA0C" w14:textId="77777777" w:rsidR="00A24064" w:rsidRDefault="00A24064" w:rsidP="00A24064">
      <w:pPr>
        <w:pStyle w:val="afa"/>
      </w:pPr>
      <w:r>
        <w:t xml:space="preserve">            0xB5, 0x70, 0x0E, 0x56, 0x08, 0x0C, 0x76, 0x12, 0xBF, 0x72, 0x13, 0x47, 0x9C, 0xB7, 0x5D, 0x87,</w:t>
      </w:r>
    </w:p>
    <w:p w14:paraId="3FB93906" w14:textId="77777777" w:rsidR="00A24064" w:rsidRDefault="00A24064" w:rsidP="00A24064">
      <w:pPr>
        <w:pStyle w:val="afa"/>
      </w:pPr>
      <w:r>
        <w:t xml:space="preserve">            0x15, 0xA1, 0x96, 0x29, 0x10, 0x7B, 0x9A, 0xC7, 0xF3, 0x91, 0x78, 0x6F, 0x9D, 0x9E, 0xB2, 0xB1,</w:t>
      </w:r>
    </w:p>
    <w:p w14:paraId="3FCD6CC7" w14:textId="77777777" w:rsidR="00A24064" w:rsidRDefault="00A24064" w:rsidP="00A24064">
      <w:pPr>
        <w:pStyle w:val="afa"/>
      </w:pPr>
      <w:r>
        <w:t xml:space="preserve">            0x32, 0x75, 0x19, 0x3D, 0xFF, 0x35, 0x8A, 0x7E, 0x6D, 0x54, 0xC6, 0x80, 0xC3, 0xBD, 0x0D, 0x57,</w:t>
      </w:r>
    </w:p>
    <w:p w14:paraId="46D2E0B7" w14:textId="77777777" w:rsidR="00A24064" w:rsidRDefault="00A24064" w:rsidP="00A24064">
      <w:pPr>
        <w:pStyle w:val="afa"/>
      </w:pPr>
      <w:r>
        <w:t xml:space="preserve">            0xDF, 0xF5, 0x24, 0xA9, 0x3E, 0xA8, 0x43, 0xC9, 0xD7, 0x79, 0xD6, 0xF6, 0x7C, 0x22, 0xB9, 0x03,</w:t>
      </w:r>
    </w:p>
    <w:p w14:paraId="23039ED4" w14:textId="77777777" w:rsidR="00A24064" w:rsidRDefault="00A24064" w:rsidP="00A24064">
      <w:pPr>
        <w:pStyle w:val="afa"/>
      </w:pPr>
      <w:r>
        <w:t xml:space="preserve">            0xE0, 0x0F, 0xEC, 0xDE, 0x7A, 0x94, 0xB0, 0xBC, 0xDC, 0xE8, 0x28, 0x50, 0x4E, 0x33, 0x0A, 0x4A,</w:t>
      </w:r>
    </w:p>
    <w:p w14:paraId="5CF0F664" w14:textId="77777777" w:rsidR="00A24064" w:rsidRDefault="00A24064" w:rsidP="00A24064">
      <w:pPr>
        <w:pStyle w:val="afa"/>
      </w:pPr>
      <w:r>
        <w:t xml:space="preserve">            0xA7, 0x97, 0x60, 0x73, 0x1E, 0x00, 0x62, 0x44, 0x1A, 0xB8, 0x38, 0x82, 0x64, 0x9F, 0x26, 0x41,</w:t>
      </w:r>
    </w:p>
    <w:p w14:paraId="23295031" w14:textId="77777777" w:rsidR="00A24064" w:rsidRDefault="00A24064" w:rsidP="00A24064">
      <w:pPr>
        <w:pStyle w:val="afa"/>
      </w:pPr>
      <w:r>
        <w:t xml:space="preserve">            0xAD, 0x45, 0x46, 0x92, 0x27, 0x5E, 0x55, 0x2F, 0x8C, 0xA3, 0xA5, 0x7D, 0x69, 0xD5, 0x95, 0x3B,</w:t>
      </w:r>
    </w:p>
    <w:p w14:paraId="02F636EE" w14:textId="77777777" w:rsidR="00A24064" w:rsidRDefault="00A24064" w:rsidP="00A24064">
      <w:pPr>
        <w:pStyle w:val="afa"/>
      </w:pPr>
      <w:r>
        <w:t xml:space="preserve">            0x07, 0x58, 0xB3, 0x40, 0x86, 0xAC, 0x1D, 0xF7, 0x30, 0x37, 0x6B, 0xE4, 0x88, 0xD9, 0xE7, 0x89,</w:t>
      </w:r>
    </w:p>
    <w:p w14:paraId="3AA5F4BF" w14:textId="77777777" w:rsidR="00A24064" w:rsidRDefault="00A24064" w:rsidP="00A24064">
      <w:pPr>
        <w:pStyle w:val="afa"/>
      </w:pPr>
      <w:r>
        <w:t xml:space="preserve">            0xE1, 0x1B, 0x83, 0x49, 0x4C, 0x3F, 0xF8, 0xFE, 0x8D, 0x53, 0xAA, 0x90, 0xCA, 0xD8, 0x85, 0x61,</w:t>
      </w:r>
    </w:p>
    <w:p w14:paraId="0BAB0448" w14:textId="77777777" w:rsidR="00A24064" w:rsidRDefault="00A24064" w:rsidP="00A24064">
      <w:pPr>
        <w:pStyle w:val="afa"/>
      </w:pPr>
      <w:r>
        <w:t xml:space="preserve">            0x20, 0x71, 0x67, 0xA4, 0x2D, 0x2B, 0x09, 0x5B, 0xCB, 0x9B, 0x25, 0xD0, 0xBE, 0xE5, 0x6C, 0x52,</w:t>
      </w:r>
    </w:p>
    <w:p w14:paraId="3ACFEDD0" w14:textId="77777777" w:rsidR="00A24064" w:rsidRDefault="00A24064" w:rsidP="00A24064">
      <w:pPr>
        <w:pStyle w:val="afa"/>
      </w:pPr>
      <w:r>
        <w:t xml:space="preserve">            0x59, 0xA6, 0x74, 0xD2, 0xE6, 0xF4, 0xB4, 0xC0, 0xD1, 0x66, 0xAF, 0xC2, 0x39, 0x4B, 0x63, 0xB6</w:t>
      </w:r>
    </w:p>
    <w:p w14:paraId="55E30C1E" w14:textId="77777777" w:rsidR="00A24064" w:rsidRDefault="00A24064" w:rsidP="00A24064">
      <w:pPr>
        <w:pStyle w:val="afa"/>
      </w:pPr>
      <w:r>
        <w:t xml:space="preserve">    };</w:t>
      </w:r>
    </w:p>
    <w:p w14:paraId="0254C6A6" w14:textId="77777777" w:rsidR="00A24064" w:rsidRDefault="00A24064" w:rsidP="00A24064">
      <w:pPr>
        <w:pStyle w:val="afa"/>
      </w:pPr>
    </w:p>
    <w:p w14:paraId="0955896D" w14:textId="77777777" w:rsidR="00A24064" w:rsidRDefault="00A24064" w:rsidP="00A24064">
      <w:pPr>
        <w:pStyle w:val="afa"/>
      </w:pPr>
      <w:r>
        <w:t xml:space="preserve">    public </w:t>
      </w:r>
      <w:proofErr w:type="gramStart"/>
      <w:r>
        <w:t>int[</w:t>
      </w:r>
      <w:proofErr w:type="gramEnd"/>
      <w:r>
        <w:t>] t = {</w:t>
      </w:r>
    </w:p>
    <w:p w14:paraId="3185DA24" w14:textId="77777777" w:rsidR="00A24064" w:rsidRDefault="00A24064" w:rsidP="00A24064">
      <w:pPr>
        <w:pStyle w:val="afa"/>
      </w:pPr>
      <w:r>
        <w:t xml:space="preserve">            0, 8, 16, 24, 32, 40, 48, 56,</w:t>
      </w:r>
    </w:p>
    <w:p w14:paraId="770E62BE" w14:textId="77777777" w:rsidR="00A24064" w:rsidRDefault="00A24064" w:rsidP="00A24064">
      <w:pPr>
        <w:pStyle w:val="afa"/>
      </w:pPr>
      <w:r>
        <w:t xml:space="preserve">            1, 9, 17, 25, 33, 41, 49, 57,</w:t>
      </w:r>
    </w:p>
    <w:p w14:paraId="7DEF1582" w14:textId="77777777" w:rsidR="00A24064" w:rsidRDefault="00A24064" w:rsidP="00A24064">
      <w:pPr>
        <w:pStyle w:val="afa"/>
      </w:pPr>
      <w:r>
        <w:t xml:space="preserve">            2, 10, 18, 26, 34, 42, 50, 58,</w:t>
      </w:r>
    </w:p>
    <w:p w14:paraId="581915D6" w14:textId="77777777" w:rsidR="00A24064" w:rsidRDefault="00A24064" w:rsidP="00A24064">
      <w:pPr>
        <w:pStyle w:val="afa"/>
      </w:pPr>
      <w:r>
        <w:t xml:space="preserve">            3, 11, 19, 27, 35, 43, 51, 59,</w:t>
      </w:r>
    </w:p>
    <w:p w14:paraId="55678516" w14:textId="77777777" w:rsidR="00A24064" w:rsidRDefault="00A24064" w:rsidP="00A24064">
      <w:pPr>
        <w:pStyle w:val="afa"/>
      </w:pPr>
      <w:r>
        <w:t xml:space="preserve">            4, 12, 20, 28, 36, 44, 52, 60,</w:t>
      </w:r>
    </w:p>
    <w:p w14:paraId="7F698EBB" w14:textId="77777777" w:rsidR="00A24064" w:rsidRDefault="00A24064" w:rsidP="00A24064">
      <w:pPr>
        <w:pStyle w:val="afa"/>
      </w:pPr>
      <w:r>
        <w:t xml:space="preserve">            5, 13, 21, 29, 37, 45, 53, 61,</w:t>
      </w:r>
    </w:p>
    <w:p w14:paraId="0F9591CD" w14:textId="77777777" w:rsidR="00A24064" w:rsidRDefault="00A24064" w:rsidP="00A24064">
      <w:pPr>
        <w:pStyle w:val="afa"/>
      </w:pPr>
      <w:r>
        <w:t xml:space="preserve">            6, 14, 22, 30, 38, 46, 54, 62,</w:t>
      </w:r>
    </w:p>
    <w:p w14:paraId="78070E4E" w14:textId="77777777" w:rsidR="00A24064" w:rsidRDefault="00A24064" w:rsidP="00A24064">
      <w:pPr>
        <w:pStyle w:val="afa"/>
      </w:pPr>
      <w:r>
        <w:t xml:space="preserve">            7, 15, 23, 31, 39, 47, 55, 63</w:t>
      </w:r>
    </w:p>
    <w:p w14:paraId="41BCC650" w14:textId="77777777" w:rsidR="00A24064" w:rsidRDefault="00A24064" w:rsidP="00A24064">
      <w:pPr>
        <w:pStyle w:val="afa"/>
      </w:pPr>
      <w:r>
        <w:t xml:space="preserve">    };</w:t>
      </w:r>
    </w:p>
    <w:p w14:paraId="0210CE32" w14:textId="77777777" w:rsidR="00A24064" w:rsidRDefault="00A24064" w:rsidP="00A24064">
      <w:pPr>
        <w:pStyle w:val="afa"/>
      </w:pPr>
    </w:p>
    <w:p w14:paraId="59C3138D" w14:textId="77777777" w:rsidR="00A24064" w:rsidRDefault="00A24064" w:rsidP="00A24064">
      <w:pPr>
        <w:pStyle w:val="afa"/>
      </w:pPr>
      <w:r>
        <w:t xml:space="preserve">    public </w:t>
      </w:r>
      <w:proofErr w:type="gramStart"/>
      <w:r>
        <w:t>int[][</w:t>
      </w:r>
      <w:proofErr w:type="gramEnd"/>
      <w:r>
        <w:t>] A = {</w:t>
      </w:r>
    </w:p>
    <w:p w14:paraId="2BD1FBB1" w14:textId="77777777" w:rsidR="00A24064" w:rsidRDefault="00A24064" w:rsidP="00A24064">
      <w:pPr>
        <w:pStyle w:val="afa"/>
      </w:pPr>
      <w:r>
        <w:t xml:space="preserve">            {0x8E, 0x20, 0xFA, 0xA7, 0x2B, 0xA0, 0xB4, </w:t>
      </w:r>
      <w:proofErr w:type="gramStart"/>
      <w:r>
        <w:t>0x70},</w:t>
      </w:r>
      <w:proofErr w:type="gramEnd"/>
    </w:p>
    <w:p w14:paraId="31B17C42" w14:textId="77777777" w:rsidR="00A24064" w:rsidRDefault="00A24064" w:rsidP="00A24064">
      <w:pPr>
        <w:pStyle w:val="afa"/>
      </w:pPr>
      <w:r>
        <w:t xml:space="preserve">            {0x47, 0x10, 0x7D, 0xDD, 0x9B, 0x50, 0x5A, </w:t>
      </w:r>
      <w:proofErr w:type="gramStart"/>
      <w:r>
        <w:t>0x38},</w:t>
      </w:r>
      <w:proofErr w:type="gramEnd"/>
    </w:p>
    <w:p w14:paraId="00F8CA58" w14:textId="77777777" w:rsidR="00A24064" w:rsidRDefault="00A24064" w:rsidP="00A24064">
      <w:pPr>
        <w:pStyle w:val="afa"/>
      </w:pPr>
      <w:r>
        <w:t xml:space="preserve">            {0xAD, 0x08, 0xB0, 0xE0, 0xC3, 0x28, 0x2D, </w:t>
      </w:r>
      <w:proofErr w:type="gramStart"/>
      <w:r>
        <w:t>0x1C},</w:t>
      </w:r>
      <w:proofErr w:type="gramEnd"/>
    </w:p>
    <w:p w14:paraId="637747B1" w14:textId="77777777" w:rsidR="00A24064" w:rsidRDefault="00A24064" w:rsidP="00A24064">
      <w:pPr>
        <w:pStyle w:val="afa"/>
      </w:pPr>
      <w:r>
        <w:t xml:space="preserve">            {0xD8, 0x04, 0x58, 0x70, 0xEF, 0x14, 0x98, </w:t>
      </w:r>
      <w:proofErr w:type="gramStart"/>
      <w:r>
        <w:t>0x0E},</w:t>
      </w:r>
      <w:proofErr w:type="gramEnd"/>
    </w:p>
    <w:p w14:paraId="72063434" w14:textId="77777777" w:rsidR="00A24064" w:rsidRDefault="00A24064" w:rsidP="00A24064">
      <w:pPr>
        <w:pStyle w:val="afa"/>
      </w:pPr>
      <w:r>
        <w:t xml:space="preserve">            {0x6C, 0x02, 0x2C, 0x38, 0xF9, 0x0A, 0x4C, </w:t>
      </w:r>
      <w:proofErr w:type="gramStart"/>
      <w:r>
        <w:t>0x07},</w:t>
      </w:r>
      <w:proofErr w:type="gramEnd"/>
    </w:p>
    <w:p w14:paraId="730DB190" w14:textId="77777777" w:rsidR="00A24064" w:rsidRDefault="00A24064" w:rsidP="00A24064">
      <w:pPr>
        <w:pStyle w:val="afa"/>
      </w:pPr>
      <w:r>
        <w:t xml:space="preserve">            {0x36, 0x01, 0x16, 0x1C, 0xF2, 0x05, 0x26, </w:t>
      </w:r>
      <w:proofErr w:type="gramStart"/>
      <w:r>
        <w:t>0x8D},</w:t>
      </w:r>
      <w:proofErr w:type="gramEnd"/>
    </w:p>
    <w:p w14:paraId="6F61D91F" w14:textId="77777777" w:rsidR="00A24064" w:rsidRDefault="00A24064" w:rsidP="00A24064">
      <w:pPr>
        <w:pStyle w:val="afa"/>
      </w:pPr>
      <w:r>
        <w:t xml:space="preserve">            {0x1B, 0x8E, 0x0B, 0x0E, 0x79, 0x8C, 0x13, </w:t>
      </w:r>
      <w:proofErr w:type="gramStart"/>
      <w:r>
        <w:t>0xC8},</w:t>
      </w:r>
      <w:proofErr w:type="gramEnd"/>
    </w:p>
    <w:p w14:paraId="17D36530" w14:textId="77777777" w:rsidR="00A24064" w:rsidRDefault="00A24064" w:rsidP="00A24064">
      <w:pPr>
        <w:pStyle w:val="afa"/>
      </w:pPr>
      <w:r>
        <w:lastRenderedPageBreak/>
        <w:t xml:space="preserve">            {0x83, 0x47, 0x8B, 0x07, 0xB2, 0x46, 0x87, </w:t>
      </w:r>
      <w:proofErr w:type="gramStart"/>
      <w:r>
        <w:t>0x64},</w:t>
      </w:r>
      <w:proofErr w:type="gramEnd"/>
    </w:p>
    <w:p w14:paraId="23DD9DB5" w14:textId="77777777" w:rsidR="00A24064" w:rsidRDefault="00A24064" w:rsidP="00A24064">
      <w:pPr>
        <w:pStyle w:val="afa"/>
      </w:pPr>
      <w:r>
        <w:t xml:space="preserve">            {0xA0, 0x11, 0xD3, 0x80, 0x81, 0x8E, 0x8F, </w:t>
      </w:r>
      <w:proofErr w:type="gramStart"/>
      <w:r>
        <w:t>0x40},</w:t>
      </w:r>
      <w:proofErr w:type="gramEnd"/>
    </w:p>
    <w:p w14:paraId="07F7F63C" w14:textId="77777777" w:rsidR="00A24064" w:rsidRDefault="00A24064" w:rsidP="00A24064">
      <w:pPr>
        <w:pStyle w:val="afa"/>
      </w:pPr>
      <w:r>
        <w:t xml:space="preserve">            {0x50, 0x86, 0xE7, 0x40, 0xCE, 0x47, 0xC9, </w:t>
      </w:r>
      <w:proofErr w:type="gramStart"/>
      <w:r>
        <w:t>0x20},</w:t>
      </w:r>
      <w:proofErr w:type="gramEnd"/>
    </w:p>
    <w:p w14:paraId="4EAE083B" w14:textId="77777777" w:rsidR="00A24064" w:rsidRDefault="00A24064" w:rsidP="00A24064">
      <w:pPr>
        <w:pStyle w:val="afa"/>
      </w:pPr>
      <w:r>
        <w:t xml:space="preserve">            {0x28, 0x43, 0xFD, 0x20, 0x67, 0xAD, 0xEA, </w:t>
      </w:r>
      <w:proofErr w:type="gramStart"/>
      <w:r>
        <w:t>0x10},</w:t>
      </w:r>
      <w:proofErr w:type="gramEnd"/>
    </w:p>
    <w:p w14:paraId="057E8E43" w14:textId="77777777" w:rsidR="00A24064" w:rsidRDefault="00A24064" w:rsidP="00A24064">
      <w:pPr>
        <w:pStyle w:val="afa"/>
      </w:pPr>
      <w:r>
        <w:t xml:space="preserve">            {0x14, 0xAF, 0xF0, 0x10, 0xBD, 0xD8, 0x75, </w:t>
      </w:r>
      <w:proofErr w:type="gramStart"/>
      <w:r>
        <w:t>0x08},</w:t>
      </w:r>
      <w:proofErr w:type="gramEnd"/>
    </w:p>
    <w:p w14:paraId="6324571C" w14:textId="77777777" w:rsidR="00A24064" w:rsidRDefault="00A24064" w:rsidP="00A24064">
      <w:pPr>
        <w:pStyle w:val="afa"/>
      </w:pPr>
      <w:r>
        <w:t xml:space="preserve">            {0x0A, 0xD9, 0x78, 0x08, 0xD0, 0x6C, 0xB4, </w:t>
      </w:r>
      <w:proofErr w:type="gramStart"/>
      <w:r>
        <w:t>0x04},</w:t>
      </w:r>
      <w:proofErr w:type="gramEnd"/>
    </w:p>
    <w:p w14:paraId="042EC4E9" w14:textId="77777777" w:rsidR="00A24064" w:rsidRDefault="00A24064" w:rsidP="00A24064">
      <w:pPr>
        <w:pStyle w:val="afa"/>
      </w:pPr>
      <w:r>
        <w:t xml:space="preserve">            {0x05, 0xE2, 0x3C, 0x04, 0x68, 0x36, 0x5A, </w:t>
      </w:r>
      <w:proofErr w:type="gramStart"/>
      <w:r>
        <w:t>0x02},</w:t>
      </w:r>
      <w:proofErr w:type="gramEnd"/>
    </w:p>
    <w:p w14:paraId="1144DC2A" w14:textId="77777777" w:rsidR="00A24064" w:rsidRDefault="00A24064" w:rsidP="00A24064">
      <w:pPr>
        <w:pStyle w:val="afa"/>
      </w:pPr>
      <w:r>
        <w:t xml:space="preserve">            {0x8C, 0x71, 0x1E, 0x02, 0x34, 0x1B, 0x2D, </w:t>
      </w:r>
      <w:proofErr w:type="gramStart"/>
      <w:r>
        <w:t>0x01},</w:t>
      </w:r>
      <w:proofErr w:type="gramEnd"/>
    </w:p>
    <w:p w14:paraId="19BEEF9B" w14:textId="77777777" w:rsidR="00A24064" w:rsidRDefault="00A24064" w:rsidP="00A24064">
      <w:pPr>
        <w:pStyle w:val="afa"/>
      </w:pPr>
      <w:r>
        <w:t xml:space="preserve">            {0x46, 0xB6, 0x0F, 0x01, 0x1A, 0x83, 0x98, </w:t>
      </w:r>
      <w:proofErr w:type="gramStart"/>
      <w:r>
        <w:t>0x8E},</w:t>
      </w:r>
      <w:proofErr w:type="gramEnd"/>
    </w:p>
    <w:p w14:paraId="4CFAD790" w14:textId="77777777" w:rsidR="00A24064" w:rsidRDefault="00A24064" w:rsidP="00A24064">
      <w:pPr>
        <w:pStyle w:val="afa"/>
      </w:pPr>
      <w:r>
        <w:t xml:space="preserve">            {0x90, 0xDA, 0xB5, 0x2A, 0x38, 0x7A, 0xE7, </w:t>
      </w:r>
      <w:proofErr w:type="gramStart"/>
      <w:r>
        <w:t>0x6F},</w:t>
      </w:r>
      <w:proofErr w:type="gramEnd"/>
    </w:p>
    <w:p w14:paraId="4E2C8960" w14:textId="77777777" w:rsidR="00A24064" w:rsidRDefault="00A24064" w:rsidP="00A24064">
      <w:pPr>
        <w:pStyle w:val="afa"/>
      </w:pPr>
      <w:r>
        <w:t xml:space="preserve">            {0x48, 0x6D, 0xD4, 0x15, 0x1C, 0x3D, 0xFD, </w:t>
      </w:r>
      <w:proofErr w:type="gramStart"/>
      <w:r>
        <w:t>0xB9},</w:t>
      </w:r>
      <w:proofErr w:type="gramEnd"/>
    </w:p>
    <w:p w14:paraId="1D9F0E74" w14:textId="77777777" w:rsidR="00A24064" w:rsidRDefault="00A24064" w:rsidP="00A24064">
      <w:pPr>
        <w:pStyle w:val="afa"/>
      </w:pPr>
      <w:r>
        <w:t xml:space="preserve">            {0x24, 0xB8, 0x6A, 0x84, 0x0E, 0x90, 0xF0, </w:t>
      </w:r>
      <w:proofErr w:type="gramStart"/>
      <w:r>
        <w:t>0xD2},</w:t>
      </w:r>
      <w:proofErr w:type="gramEnd"/>
    </w:p>
    <w:p w14:paraId="79FA452A" w14:textId="77777777" w:rsidR="00A24064" w:rsidRDefault="00A24064" w:rsidP="00A24064">
      <w:pPr>
        <w:pStyle w:val="afa"/>
      </w:pPr>
      <w:r>
        <w:t xml:space="preserve">            {0x12, 0x5C, 0x35, 0x42, 0x07, 0x48, 0x78, </w:t>
      </w:r>
      <w:proofErr w:type="gramStart"/>
      <w:r>
        <w:t>0x69},</w:t>
      </w:r>
      <w:proofErr w:type="gramEnd"/>
    </w:p>
    <w:p w14:paraId="113C51F9" w14:textId="77777777" w:rsidR="00A24064" w:rsidRDefault="00A24064" w:rsidP="00A24064">
      <w:pPr>
        <w:pStyle w:val="afa"/>
      </w:pPr>
      <w:r>
        <w:t xml:space="preserve">            {0x09, 0x2E, 0x94, 0x21, 0x8D, 0x24, 0x3C, 0</w:t>
      </w:r>
      <w:proofErr w:type="gramStart"/>
      <w:r>
        <w:t>xBA},</w:t>
      </w:r>
      <w:proofErr w:type="gramEnd"/>
    </w:p>
    <w:p w14:paraId="52217EB8" w14:textId="77777777" w:rsidR="00A24064" w:rsidRDefault="00A24064" w:rsidP="00A24064">
      <w:pPr>
        <w:pStyle w:val="afa"/>
      </w:pPr>
      <w:r>
        <w:t xml:space="preserve">            {0x8A, 0x17, 0x4A, 0x9E, 0xC8, 0x12, 0x1E, </w:t>
      </w:r>
      <w:proofErr w:type="gramStart"/>
      <w:r>
        <w:t>0x5D},</w:t>
      </w:r>
      <w:proofErr w:type="gramEnd"/>
    </w:p>
    <w:p w14:paraId="6A073AB3" w14:textId="77777777" w:rsidR="00A24064" w:rsidRDefault="00A24064" w:rsidP="00A24064">
      <w:pPr>
        <w:pStyle w:val="afa"/>
      </w:pPr>
      <w:r>
        <w:t xml:space="preserve">            {0x45, 0x85, 0x25, 0x4F, 0x64, 0x09, 0x0F, </w:t>
      </w:r>
      <w:proofErr w:type="gramStart"/>
      <w:r>
        <w:t>0xA0},</w:t>
      </w:r>
      <w:proofErr w:type="gramEnd"/>
    </w:p>
    <w:p w14:paraId="3263C769" w14:textId="77777777" w:rsidR="00A24064" w:rsidRDefault="00A24064" w:rsidP="00A24064">
      <w:pPr>
        <w:pStyle w:val="afa"/>
      </w:pPr>
      <w:r>
        <w:t xml:space="preserve">            {0xAC, 0xCC, 0x9C, 0xA9, 0x32, 0x8A, 0x89, </w:t>
      </w:r>
      <w:proofErr w:type="gramStart"/>
      <w:r>
        <w:t>0x50},</w:t>
      </w:r>
      <w:proofErr w:type="gramEnd"/>
    </w:p>
    <w:p w14:paraId="38E5CD94" w14:textId="77777777" w:rsidR="00A24064" w:rsidRDefault="00A24064" w:rsidP="00A24064">
      <w:pPr>
        <w:pStyle w:val="afa"/>
      </w:pPr>
      <w:r>
        <w:t xml:space="preserve">            {0x9D, 0x4D, 0xF0, 0x5D, 0x5F, 0x66, 0x14, </w:t>
      </w:r>
      <w:proofErr w:type="gramStart"/>
      <w:r>
        <w:t>0x51},</w:t>
      </w:r>
      <w:proofErr w:type="gramEnd"/>
    </w:p>
    <w:p w14:paraId="630C76B6" w14:textId="77777777" w:rsidR="00A24064" w:rsidRDefault="00A24064" w:rsidP="00A24064">
      <w:pPr>
        <w:pStyle w:val="afa"/>
      </w:pPr>
      <w:r>
        <w:t xml:space="preserve">            {0xC0, 0xA8, 0x78, 0xA0, 0xA1, 0x33, 0x0A, </w:t>
      </w:r>
      <w:proofErr w:type="gramStart"/>
      <w:r>
        <w:t>0xA6},</w:t>
      </w:r>
      <w:proofErr w:type="gramEnd"/>
    </w:p>
    <w:p w14:paraId="70331D0D" w14:textId="77777777" w:rsidR="00A24064" w:rsidRDefault="00A24064" w:rsidP="00A24064">
      <w:pPr>
        <w:pStyle w:val="afa"/>
      </w:pPr>
      <w:r>
        <w:t xml:space="preserve">            {0x60, 0x54, 0x3C, 0x50, 0xDE, 0x97, 0x05, </w:t>
      </w:r>
      <w:proofErr w:type="gramStart"/>
      <w:r>
        <w:t>0x53},</w:t>
      </w:r>
      <w:proofErr w:type="gramEnd"/>
    </w:p>
    <w:p w14:paraId="73EE5C01" w14:textId="77777777" w:rsidR="00A24064" w:rsidRDefault="00A24064" w:rsidP="00A24064">
      <w:pPr>
        <w:pStyle w:val="afa"/>
      </w:pPr>
      <w:r>
        <w:t xml:space="preserve">            {0x30, 0x2A, 0x1E, 0x28, 0x6F, 0xC5, 0x8C, </w:t>
      </w:r>
      <w:proofErr w:type="gramStart"/>
      <w:r>
        <w:t>0xA7},</w:t>
      </w:r>
      <w:proofErr w:type="gramEnd"/>
    </w:p>
    <w:p w14:paraId="1A4C7BF1" w14:textId="77777777" w:rsidR="00A24064" w:rsidRDefault="00A24064" w:rsidP="00A24064">
      <w:pPr>
        <w:pStyle w:val="afa"/>
      </w:pPr>
      <w:r>
        <w:t xml:space="preserve">            {0x18, 0x15, 0x0F, 0x14, 0xB9, 0xEC, 0x46, 0</w:t>
      </w:r>
      <w:proofErr w:type="gramStart"/>
      <w:r>
        <w:t>xDD},</w:t>
      </w:r>
      <w:proofErr w:type="gramEnd"/>
    </w:p>
    <w:p w14:paraId="033B7D7C" w14:textId="77777777" w:rsidR="00A24064" w:rsidRDefault="00A24064" w:rsidP="00A24064">
      <w:pPr>
        <w:pStyle w:val="afa"/>
      </w:pPr>
      <w:r>
        <w:t xml:space="preserve">            {0x0C, 0x84, 0x89, 0x0A, 0xD2, 0x76, 0x23, </w:t>
      </w:r>
      <w:proofErr w:type="gramStart"/>
      <w:r>
        <w:t>0xE0},</w:t>
      </w:r>
      <w:proofErr w:type="gramEnd"/>
    </w:p>
    <w:p w14:paraId="1C49A29D" w14:textId="77777777" w:rsidR="00A24064" w:rsidRDefault="00A24064" w:rsidP="00A24064">
      <w:pPr>
        <w:pStyle w:val="afa"/>
      </w:pPr>
      <w:r>
        <w:t xml:space="preserve">            {0x06, 0x42, 0xCA, 0x05, 0x69, 0x3B, 0x9F, </w:t>
      </w:r>
      <w:proofErr w:type="gramStart"/>
      <w:r>
        <w:t>0x70},</w:t>
      </w:r>
      <w:proofErr w:type="gramEnd"/>
    </w:p>
    <w:p w14:paraId="4FF02D17" w14:textId="77777777" w:rsidR="00A24064" w:rsidRDefault="00A24064" w:rsidP="00A24064">
      <w:pPr>
        <w:pStyle w:val="afa"/>
      </w:pPr>
      <w:r>
        <w:t xml:space="preserve">            {0x03, 0x21, 0x65, 0x8C, 0xBA, 0x93, 0xC1, </w:t>
      </w:r>
      <w:proofErr w:type="gramStart"/>
      <w:r>
        <w:t>0x38},</w:t>
      </w:r>
      <w:proofErr w:type="gramEnd"/>
    </w:p>
    <w:p w14:paraId="4BFEA3D8" w14:textId="77777777" w:rsidR="00A24064" w:rsidRDefault="00A24064" w:rsidP="00A24064">
      <w:pPr>
        <w:pStyle w:val="afa"/>
      </w:pPr>
      <w:r>
        <w:t xml:space="preserve">            {0x86, 0x27, 0x5D, 0xF0, 0x9C, 0xE8, 0xAA, </w:t>
      </w:r>
      <w:proofErr w:type="gramStart"/>
      <w:r>
        <w:t>0xA8},</w:t>
      </w:r>
      <w:proofErr w:type="gramEnd"/>
    </w:p>
    <w:p w14:paraId="02E0832B" w14:textId="77777777" w:rsidR="00A24064" w:rsidRDefault="00A24064" w:rsidP="00A24064">
      <w:pPr>
        <w:pStyle w:val="afa"/>
      </w:pPr>
      <w:r>
        <w:t xml:space="preserve">            {0x43, 0x9D, 0xA0, 0x78, 0x4E, 0x74, 0x55, </w:t>
      </w:r>
      <w:proofErr w:type="gramStart"/>
      <w:r>
        <w:t>0x54},</w:t>
      </w:r>
      <w:proofErr w:type="gramEnd"/>
    </w:p>
    <w:p w14:paraId="7A14B919" w14:textId="77777777" w:rsidR="00A24064" w:rsidRDefault="00A24064" w:rsidP="00A24064">
      <w:pPr>
        <w:pStyle w:val="afa"/>
      </w:pPr>
      <w:r>
        <w:t xml:space="preserve">            {0xAF, 0xC0, 0x50, 0x3C, 0x27, 0x3A, 0xA4, </w:t>
      </w:r>
      <w:proofErr w:type="gramStart"/>
      <w:r>
        <w:t>0x2A},</w:t>
      </w:r>
      <w:proofErr w:type="gramEnd"/>
    </w:p>
    <w:p w14:paraId="080DE1EF" w14:textId="77777777" w:rsidR="00A24064" w:rsidRDefault="00A24064" w:rsidP="00A24064">
      <w:pPr>
        <w:pStyle w:val="afa"/>
      </w:pPr>
      <w:r>
        <w:t xml:space="preserve">            {0xD9, 0x60, 0x28, 0x1E, 0x9D, 0x1D, 0x52, </w:t>
      </w:r>
      <w:proofErr w:type="gramStart"/>
      <w:r>
        <w:t>0x15},</w:t>
      </w:r>
      <w:proofErr w:type="gramEnd"/>
    </w:p>
    <w:p w14:paraId="17A13CF5" w14:textId="77777777" w:rsidR="00A24064" w:rsidRDefault="00A24064" w:rsidP="00A24064">
      <w:pPr>
        <w:pStyle w:val="afa"/>
      </w:pPr>
      <w:r>
        <w:t xml:space="preserve">            {0xE2, 0x30, 0x14, 0x0F, 0xC0, 0x80, 0x29, </w:t>
      </w:r>
      <w:proofErr w:type="gramStart"/>
      <w:r>
        <w:t>0x84},</w:t>
      </w:r>
      <w:proofErr w:type="gramEnd"/>
    </w:p>
    <w:p w14:paraId="1FAC4026" w14:textId="77777777" w:rsidR="00A24064" w:rsidRDefault="00A24064" w:rsidP="00A24064">
      <w:pPr>
        <w:pStyle w:val="afa"/>
      </w:pPr>
      <w:r>
        <w:t xml:space="preserve">            {0x71, 0x18, 0x0A, 0x89, 0x60, 0x40, 0x9A, </w:t>
      </w:r>
      <w:proofErr w:type="gramStart"/>
      <w:r>
        <w:t>0x42},</w:t>
      </w:r>
      <w:proofErr w:type="gramEnd"/>
    </w:p>
    <w:p w14:paraId="2E25ADAC" w14:textId="77777777" w:rsidR="00A24064" w:rsidRDefault="00A24064" w:rsidP="00A24064">
      <w:pPr>
        <w:pStyle w:val="afa"/>
      </w:pPr>
      <w:r>
        <w:t xml:space="preserve">            {0xB6, 0x0C, 0x05, 0xCA, 0x30, 0x20, 0x4D, </w:t>
      </w:r>
      <w:proofErr w:type="gramStart"/>
      <w:r>
        <w:t>0x21},</w:t>
      </w:r>
      <w:proofErr w:type="gramEnd"/>
    </w:p>
    <w:p w14:paraId="76847E57" w14:textId="77777777" w:rsidR="00A24064" w:rsidRDefault="00A24064" w:rsidP="00A24064">
      <w:pPr>
        <w:pStyle w:val="afa"/>
      </w:pPr>
      <w:r>
        <w:t xml:space="preserve">            {0x5B, 0x06, 0x8C, 0x65, 0x18, 0x10, 0xA8, </w:t>
      </w:r>
      <w:proofErr w:type="gramStart"/>
      <w:r>
        <w:t>0x9E},</w:t>
      </w:r>
      <w:proofErr w:type="gramEnd"/>
    </w:p>
    <w:p w14:paraId="53EFCE29" w14:textId="77777777" w:rsidR="00A24064" w:rsidRDefault="00A24064" w:rsidP="00A24064">
      <w:pPr>
        <w:pStyle w:val="afa"/>
      </w:pPr>
      <w:r>
        <w:t xml:space="preserve">            {0x45, 0x6C, 0x34, 0x88, 0x7A, 0x38, 0x05, </w:t>
      </w:r>
      <w:proofErr w:type="gramStart"/>
      <w:r>
        <w:t>0xB9},</w:t>
      </w:r>
      <w:proofErr w:type="gramEnd"/>
    </w:p>
    <w:p w14:paraId="31C4CCCB" w14:textId="77777777" w:rsidR="00A24064" w:rsidRDefault="00A24064" w:rsidP="00A24064">
      <w:pPr>
        <w:pStyle w:val="afa"/>
      </w:pPr>
      <w:r>
        <w:t xml:space="preserve">            {0xAC, 0x36, 0x1A, 0x44, 0x3D, 0x1C, 0x8C, </w:t>
      </w:r>
      <w:proofErr w:type="gramStart"/>
      <w:r>
        <w:t>0xD2},</w:t>
      </w:r>
      <w:proofErr w:type="gramEnd"/>
    </w:p>
    <w:p w14:paraId="65F14FAD" w14:textId="77777777" w:rsidR="00A24064" w:rsidRDefault="00A24064" w:rsidP="00A24064">
      <w:pPr>
        <w:pStyle w:val="afa"/>
      </w:pPr>
      <w:r>
        <w:t xml:space="preserve">            {0x56, 0x1B, 0x0D, 0x22, 0x90, 0x0E, 0x46, </w:t>
      </w:r>
      <w:proofErr w:type="gramStart"/>
      <w:r>
        <w:t>0x69},</w:t>
      </w:r>
      <w:proofErr w:type="gramEnd"/>
    </w:p>
    <w:p w14:paraId="758A8812" w14:textId="77777777" w:rsidR="00A24064" w:rsidRDefault="00A24064" w:rsidP="00A24064">
      <w:pPr>
        <w:pStyle w:val="afa"/>
      </w:pPr>
      <w:r>
        <w:t xml:space="preserve">            {0x2B, 0x83, 0x88, 0x11, 0x48, 0x07, 0x23, 0</w:t>
      </w:r>
      <w:proofErr w:type="gramStart"/>
      <w:r>
        <w:t>xBA},</w:t>
      </w:r>
      <w:proofErr w:type="gramEnd"/>
    </w:p>
    <w:p w14:paraId="5E930DC7" w14:textId="77777777" w:rsidR="00A24064" w:rsidRDefault="00A24064" w:rsidP="00A24064">
      <w:pPr>
        <w:pStyle w:val="afa"/>
      </w:pPr>
      <w:r>
        <w:t xml:space="preserve">            {0x9B, 0xCF, 0x44, 0x86, 0x24, 0x8D, 0x9F, </w:t>
      </w:r>
      <w:proofErr w:type="gramStart"/>
      <w:r>
        <w:t>0x5D},</w:t>
      </w:r>
      <w:proofErr w:type="gramEnd"/>
    </w:p>
    <w:p w14:paraId="4A847338" w14:textId="77777777" w:rsidR="00A24064" w:rsidRDefault="00A24064" w:rsidP="00A24064">
      <w:pPr>
        <w:pStyle w:val="afa"/>
      </w:pPr>
      <w:r>
        <w:t xml:space="preserve">            {0xC3, 0xE9, 0x22, 0x43, 0x12, 0xC8, 0xC1, </w:t>
      </w:r>
      <w:proofErr w:type="gramStart"/>
      <w:r>
        <w:t>0xA0},</w:t>
      </w:r>
      <w:proofErr w:type="gramEnd"/>
    </w:p>
    <w:p w14:paraId="564502B6" w14:textId="77777777" w:rsidR="00A24064" w:rsidRDefault="00A24064" w:rsidP="00A24064">
      <w:pPr>
        <w:pStyle w:val="afa"/>
      </w:pPr>
      <w:r>
        <w:t xml:space="preserve">            </w:t>
      </w:r>
      <w:proofErr w:type="gramStart"/>
      <w:r>
        <w:t>{0xEF</w:t>
      </w:r>
      <w:proofErr w:type="gramEnd"/>
      <w:r>
        <w:t xml:space="preserve">, 0xFA, 0x11, 0xAF, 0x09, 0x64, 0xEE, </w:t>
      </w:r>
      <w:proofErr w:type="gramStart"/>
      <w:r>
        <w:t>0x50},</w:t>
      </w:r>
      <w:proofErr w:type="gramEnd"/>
    </w:p>
    <w:p w14:paraId="3085D204" w14:textId="77777777" w:rsidR="00A24064" w:rsidRDefault="00A24064" w:rsidP="00A24064">
      <w:pPr>
        <w:pStyle w:val="afa"/>
      </w:pPr>
      <w:r>
        <w:t xml:space="preserve">            {0xF9, 0x7D, 0x86, 0xD9, 0x8A, 0x32, 0x77, </w:t>
      </w:r>
      <w:proofErr w:type="gramStart"/>
      <w:r>
        <w:t>0x28},</w:t>
      </w:r>
      <w:proofErr w:type="gramEnd"/>
    </w:p>
    <w:p w14:paraId="18D6AB63" w14:textId="77777777" w:rsidR="00A24064" w:rsidRDefault="00A24064" w:rsidP="00A24064">
      <w:pPr>
        <w:pStyle w:val="afa"/>
      </w:pPr>
      <w:r>
        <w:t xml:space="preserve">            {0xE4, 0xFA, 0x20, 0x54, 0xA8, 0x0B, 0x32, </w:t>
      </w:r>
      <w:proofErr w:type="gramStart"/>
      <w:r>
        <w:t>0x9C},</w:t>
      </w:r>
      <w:proofErr w:type="gramEnd"/>
    </w:p>
    <w:p w14:paraId="7E79B6D3" w14:textId="77777777" w:rsidR="00A24064" w:rsidRDefault="00A24064" w:rsidP="00A24064">
      <w:pPr>
        <w:pStyle w:val="afa"/>
      </w:pPr>
      <w:r>
        <w:t xml:space="preserve">            {0x72, 0x7D, 0x10, 0x2A, 0x54, 0x8B, 0x19, </w:t>
      </w:r>
      <w:proofErr w:type="gramStart"/>
      <w:r>
        <w:t>0x4E},</w:t>
      </w:r>
      <w:proofErr w:type="gramEnd"/>
    </w:p>
    <w:p w14:paraId="1E67AFE5" w14:textId="77777777" w:rsidR="00A24064" w:rsidRDefault="00A24064" w:rsidP="00A24064">
      <w:pPr>
        <w:pStyle w:val="afa"/>
      </w:pPr>
      <w:r>
        <w:t xml:space="preserve">            {0x39, 0xB0, 0x08, 0x15, 0x2A, 0xCB, 0x82, </w:t>
      </w:r>
      <w:proofErr w:type="gramStart"/>
      <w:r>
        <w:t>0x27},</w:t>
      </w:r>
      <w:proofErr w:type="gramEnd"/>
    </w:p>
    <w:p w14:paraId="0AD3A5C2" w14:textId="77777777" w:rsidR="00A24064" w:rsidRDefault="00A24064" w:rsidP="00A24064">
      <w:pPr>
        <w:pStyle w:val="afa"/>
      </w:pPr>
      <w:r>
        <w:t xml:space="preserve">            {0x92, 0x58, 0x04, 0x84, 0x15, 0xEB, 0x41, </w:t>
      </w:r>
      <w:proofErr w:type="gramStart"/>
      <w:r>
        <w:t>0x9D},</w:t>
      </w:r>
      <w:proofErr w:type="gramEnd"/>
    </w:p>
    <w:p w14:paraId="748AB47A" w14:textId="77777777" w:rsidR="00A24064" w:rsidRDefault="00A24064" w:rsidP="00A24064">
      <w:pPr>
        <w:pStyle w:val="afa"/>
      </w:pPr>
      <w:r>
        <w:t xml:space="preserve">            {0x49, 0x2C, 0x02, 0x42, 0x84, 0xFB, 0xAE, </w:t>
      </w:r>
      <w:proofErr w:type="gramStart"/>
      <w:r>
        <w:t>0xC0},</w:t>
      </w:r>
      <w:proofErr w:type="gramEnd"/>
    </w:p>
    <w:p w14:paraId="083AA495" w14:textId="77777777" w:rsidR="00A24064" w:rsidRDefault="00A24064" w:rsidP="00A24064">
      <w:pPr>
        <w:pStyle w:val="afa"/>
      </w:pPr>
      <w:r>
        <w:t xml:space="preserve">            {0xAA, 0x16, 0x01, 0x21, 0x42, 0xF3, 0x57, </w:t>
      </w:r>
      <w:proofErr w:type="gramStart"/>
      <w:r>
        <w:t>0x60},</w:t>
      </w:r>
      <w:proofErr w:type="gramEnd"/>
    </w:p>
    <w:p w14:paraId="4CC8B022" w14:textId="77777777" w:rsidR="00A24064" w:rsidRDefault="00A24064" w:rsidP="00A24064">
      <w:pPr>
        <w:pStyle w:val="afa"/>
      </w:pPr>
      <w:r>
        <w:t xml:space="preserve">            {0x55, 0x0B, 0x8E, 0x9E, 0x21, 0xF7, 0xA5, </w:t>
      </w:r>
      <w:proofErr w:type="gramStart"/>
      <w:r>
        <w:t>0x30},</w:t>
      </w:r>
      <w:proofErr w:type="gramEnd"/>
    </w:p>
    <w:p w14:paraId="4A19F78B" w14:textId="77777777" w:rsidR="00A24064" w:rsidRDefault="00A24064" w:rsidP="00A24064">
      <w:pPr>
        <w:pStyle w:val="afa"/>
      </w:pPr>
      <w:r>
        <w:t xml:space="preserve">            {0xA4, 0x8B, 0x47, 0x4F, 0x9E, 0xF5, 0xDC, </w:t>
      </w:r>
      <w:proofErr w:type="gramStart"/>
      <w:r>
        <w:t>0x18},</w:t>
      </w:r>
      <w:proofErr w:type="gramEnd"/>
    </w:p>
    <w:p w14:paraId="613A7E9D" w14:textId="77777777" w:rsidR="00A24064" w:rsidRDefault="00A24064" w:rsidP="00A24064">
      <w:pPr>
        <w:pStyle w:val="afa"/>
      </w:pPr>
      <w:r>
        <w:t xml:space="preserve">            {0x70, 0xA6, 0xA5, 0x6E, 0x24, 0x40, 0x59, </w:t>
      </w:r>
      <w:proofErr w:type="gramStart"/>
      <w:r>
        <w:t>0x8E},</w:t>
      </w:r>
      <w:proofErr w:type="gramEnd"/>
    </w:p>
    <w:p w14:paraId="1C183530" w14:textId="77777777" w:rsidR="00A24064" w:rsidRDefault="00A24064" w:rsidP="00A24064">
      <w:pPr>
        <w:pStyle w:val="afa"/>
      </w:pPr>
      <w:r>
        <w:t xml:space="preserve">            {0x38, 0x53, 0xDC, 0x37, 0x12, 0x20, 0xA2, </w:t>
      </w:r>
      <w:proofErr w:type="gramStart"/>
      <w:r>
        <w:t>0x47},</w:t>
      </w:r>
      <w:proofErr w:type="gramEnd"/>
    </w:p>
    <w:p w14:paraId="67BD3858" w14:textId="77777777" w:rsidR="00A24064" w:rsidRDefault="00A24064" w:rsidP="00A24064">
      <w:pPr>
        <w:pStyle w:val="afa"/>
      </w:pPr>
      <w:r>
        <w:t xml:space="preserve">            {0x1C, 0xA7, 0x6E, 0x95, 0x09, 0x10, 0x51, 0</w:t>
      </w:r>
      <w:proofErr w:type="gramStart"/>
      <w:r>
        <w:t>xAD},</w:t>
      </w:r>
      <w:proofErr w:type="gramEnd"/>
    </w:p>
    <w:p w14:paraId="612773DD" w14:textId="77777777" w:rsidR="00A24064" w:rsidRDefault="00A24064" w:rsidP="00A24064">
      <w:pPr>
        <w:pStyle w:val="afa"/>
      </w:pPr>
      <w:r>
        <w:t xml:space="preserve">            {0x0E, 0xDD, 0x37, 0xC4, 0x8A, 0x08, 0xA6, </w:t>
      </w:r>
      <w:proofErr w:type="gramStart"/>
      <w:r>
        <w:t>0xD8},</w:t>
      </w:r>
      <w:proofErr w:type="gramEnd"/>
    </w:p>
    <w:p w14:paraId="4194D4B4" w14:textId="77777777" w:rsidR="00A24064" w:rsidRDefault="00A24064" w:rsidP="00A24064">
      <w:pPr>
        <w:pStyle w:val="afa"/>
      </w:pPr>
      <w:r>
        <w:t xml:space="preserve">            {0x07, 0xE0, 0x95, 0x62, 0x45, 0x04, 0x53, </w:t>
      </w:r>
      <w:proofErr w:type="gramStart"/>
      <w:r>
        <w:t>0x6C},</w:t>
      </w:r>
      <w:proofErr w:type="gramEnd"/>
    </w:p>
    <w:p w14:paraId="05B0DB0E" w14:textId="77777777" w:rsidR="00A24064" w:rsidRDefault="00A24064" w:rsidP="00A24064">
      <w:pPr>
        <w:pStyle w:val="afa"/>
      </w:pPr>
      <w:r>
        <w:t xml:space="preserve">            {0x8D, 0x70, 0xC4, 0x31, 0xAC, 0x02, 0xA7, </w:t>
      </w:r>
      <w:proofErr w:type="gramStart"/>
      <w:r>
        <w:t>0x36},</w:t>
      </w:r>
      <w:proofErr w:type="gramEnd"/>
    </w:p>
    <w:p w14:paraId="6CD05D82" w14:textId="77777777" w:rsidR="00A24064" w:rsidRDefault="00A24064" w:rsidP="00A24064">
      <w:pPr>
        <w:pStyle w:val="afa"/>
      </w:pPr>
      <w:r>
        <w:t xml:space="preserve">            {0xC8, 0x38, 0x62, 0x96, 0x56, 0x01, 0xDD, </w:t>
      </w:r>
      <w:proofErr w:type="gramStart"/>
      <w:r>
        <w:t>0x1B},</w:t>
      </w:r>
      <w:proofErr w:type="gramEnd"/>
    </w:p>
    <w:p w14:paraId="10A031A0" w14:textId="77777777" w:rsidR="00A24064" w:rsidRDefault="00A24064" w:rsidP="00A24064">
      <w:pPr>
        <w:pStyle w:val="afa"/>
      </w:pPr>
      <w:r>
        <w:t xml:space="preserve">            {0x64, 0x1C, 0x31, 0x4B, 0x2B, 0x8E, 0xE0, 0x83}</w:t>
      </w:r>
    </w:p>
    <w:p w14:paraId="6C9C8217" w14:textId="77777777" w:rsidR="00A24064" w:rsidRDefault="00A24064" w:rsidP="00A24064">
      <w:pPr>
        <w:pStyle w:val="afa"/>
      </w:pPr>
      <w:r>
        <w:t xml:space="preserve">    };</w:t>
      </w:r>
    </w:p>
    <w:p w14:paraId="4B37AAAF" w14:textId="77777777" w:rsidR="00A24064" w:rsidRDefault="00A24064" w:rsidP="00A24064">
      <w:pPr>
        <w:pStyle w:val="afa"/>
      </w:pPr>
    </w:p>
    <w:p w14:paraId="319BDF01" w14:textId="77777777" w:rsidR="00A24064" w:rsidRDefault="00A24064" w:rsidP="00A24064">
      <w:pPr>
        <w:pStyle w:val="afa"/>
      </w:pPr>
      <w:r>
        <w:t xml:space="preserve">    public </w:t>
      </w:r>
      <w:proofErr w:type="gramStart"/>
      <w:r>
        <w:t>int[][</w:t>
      </w:r>
      <w:proofErr w:type="gramEnd"/>
      <w:r>
        <w:t>] C = {</w:t>
      </w:r>
    </w:p>
    <w:p w14:paraId="43C704A0" w14:textId="77777777" w:rsidR="00A24064" w:rsidRDefault="00A24064" w:rsidP="00A24064">
      <w:pPr>
        <w:pStyle w:val="afa"/>
      </w:pPr>
      <w:r>
        <w:t xml:space="preserve">            {0xB1, 0x08, 0x5B, 0xDA, 0x1E, 0xCA, 0xDA, 0xE9, 0xEB, 0xCB, 0x2F, 0x81, 0xC0, 0x65, 0x7C, 0x1F, 0x2F, 0x6A, 0x76, 0x43, 0x2E, 0x45, 0xD0, 0x16, 0x71, 0x4E, 0xB8, 0x8D, 0x75, 0x85, 0xC4, 0xFC, 0x4B, 0x7C, 0xE0, 0x91, 0x92, 0x67, 0x69, 0x01, 0xA2, 0x42, 0x2A, 0x08, 0xA4, 0x60, 0xD3, 0x15, 0x05, </w:t>
      </w:r>
      <w:r>
        <w:lastRenderedPageBreak/>
        <w:t>0x76, 0x74, 0x36, 0xCC, 0x74, 0x4D, 0x23, 0xDD, 0x80, 0x65, 0x59, 0xF2, 0xA6, 0x45, 0x07},</w:t>
      </w:r>
    </w:p>
    <w:p w14:paraId="4509511B" w14:textId="77777777" w:rsidR="00A24064" w:rsidRDefault="00A24064" w:rsidP="00A24064">
      <w:pPr>
        <w:pStyle w:val="afa"/>
      </w:pPr>
      <w:r>
        <w:t xml:space="preserve">            {0x6F, 0xA3, 0xB5, 0x8A, 0xA9, 0x9D, 0x2F, 0x1A, 0x4F, 0xE3, 0x9D, 0x46, 0x0F, 0x70, 0xB5, 0xD7, 0xF3, 0xFE, 0xEA, 0x72, 0x0A, 0x23, 0x2B, 0x98, 0x61, 0xD5, 0x5E, 0x0F, 0x16, 0xB5, 0x01, 0x31, 0x9A, 0xB5, 0x17, 0x6B, 0x12, 0xD6, 0x99, 0x58, 0x5C, 0xB5, 0x61, 0xC2, 0xDB, 0x0A, 0xA7, 0xCA, 0x55, 0xDD, 0xA2, 0x1B, 0xD7, 0xCB, 0xCD, 0x56, 0xE6, 0x79, 0x04, 0x70, 0x21, 0xB1, 0x9B, 0xB7},</w:t>
      </w:r>
    </w:p>
    <w:p w14:paraId="117950A1" w14:textId="77777777" w:rsidR="00A24064" w:rsidRDefault="00A24064" w:rsidP="00A24064">
      <w:pPr>
        <w:pStyle w:val="afa"/>
      </w:pPr>
      <w:r>
        <w:t xml:space="preserve">            {0xF5, 0x74, 0xDC, 0xAC, 0x2B, 0xCE, 0x2F, 0xC7, 0x0A, 0x39, 0xFC, 0x28, 0x6A, 0x3D, 0x84, 0x35, 0x06, 0xF1, 0x5E, 0x5F, 0x52, 0x9C, 0x1F, 0x8B, 0xF2, 0xEA, 0x75, 0x14, 0xB1, 0x29, 0x7B, 0x7B, 0xD3, 0xE2, 0x0F, 0xE4, 0x90, 0x35, 0x9E, 0xB1, 0xC1, 0xC9, 0x3A, 0x37, 0x60, 0x62, 0xDB, 0x09, 0xC2, 0xB6, 0xF4, 0x43, 0x86, 0x7A, 0xDB, 0x31, 0x99, 0x1E, 0x96, 0xF5, 0x0A, 0xBA, 0x0A, 0xB2},</w:t>
      </w:r>
    </w:p>
    <w:p w14:paraId="7616DF77" w14:textId="77777777" w:rsidR="00A24064" w:rsidRDefault="00A24064" w:rsidP="00A24064">
      <w:pPr>
        <w:pStyle w:val="afa"/>
      </w:pPr>
      <w:r>
        <w:t xml:space="preserve">            {0xEF, 0x1F, 0xDF, 0xB3, 0xE8, 0x15, 0x66, 0xD2, 0xF9, 0x48, 0xE1, 0xA0, 0x5D, 0x71, 0xE4, 0xDD, 0x48, 0x8E, 0x85, 0x7E, 0x33, 0x5C, 0x3C, 0x7D, 0x9D, 0x72, 0x1C, 0xAD, 0x68, 0x5E, 0x35, 0x3F, 0xA9, 0xD7, 0x2C, 0x82, 0xED, 0x03, 0xD6, 0x75, 0xD8, 0xB7, 0x13, 0x33, 0x93, 0x52, 0x03, 0xBE, 0x34, 0x53, 0xEA, 0xA1, 0x93, 0xE8, 0x37, 0xF1, 0x22, 0x0C, 0xBE, 0xBC, 0x84, 0xE3, 0xD1, 0x2E},</w:t>
      </w:r>
    </w:p>
    <w:p w14:paraId="6687D429" w14:textId="77777777" w:rsidR="00A24064" w:rsidRDefault="00A24064" w:rsidP="00A24064">
      <w:pPr>
        <w:pStyle w:val="afa"/>
      </w:pPr>
      <w:r>
        <w:t xml:space="preserve">            {0x4B, 0xEA, 0x6B, 0xAC, 0xAD, 0x47, 0x47, 0x99, 0x9A, 0x3F, 0x41, 0x0C, 0x6C, 0xA9, 0x23, 0x63, 0x7F, 0x15, 0x1C, 0x1F, 0x16, 0x86, 0x10, 0x4A, 0x35, 0x9E, 0x35, 0xD7, 0x80, 0x0F, 0xFF, 0xBD, 0xBF, 0xCD, 0x17, 0x47, 0x25, 0x3A, 0xF5, 0xA3, 0xDF, 0xFF, 0x00, 0xB7, 0x23, 0x27, 0x1A, 0x16, 0x7A, 0x56, 0xA2, 0x7E, 0xA9, 0xEA, 0x63, 0xF5, 0x60, 0x17, 0x58, 0xFD, 0x7C, 0x6C, 0xFE, 0x57},</w:t>
      </w:r>
    </w:p>
    <w:p w14:paraId="03E31385" w14:textId="77777777" w:rsidR="00A24064" w:rsidRDefault="00A24064" w:rsidP="00A24064">
      <w:pPr>
        <w:pStyle w:val="afa"/>
      </w:pPr>
      <w:r>
        <w:t xml:space="preserve">            {0xAE, 0x4F, 0xAE, 0xAE, 0x1D, 0x3A, 0xD3, 0xD9, 0x6F, 0xA4, 0xC3, 0x3B, 0x7A, 0x30, 0x39, 0xC0, 0x2D, 0x66, 0xC4, 0xF9, 0x51, 0x42, 0xA4, 0x6C, 0x18, 0x7F, 0x9A, 0xB4, 0x9A, 0xF0, 0x8E, 0xC6, 0xCF, 0xFA, 0xA6, 0xB7, 0x1C, 0x9A, 0xB7, 0xB4, 0x0A, 0xF2, 0x1F, 0x66, 0xC2, 0xBE, 0xC6, 0xB6, 0xBF, 0x71, 0xC5, 0x72, 0x36, 0x90, 0x4F, 0x35, 0xFA, 0x68, 0x40, 0x7A, 0x46, 0x64, 0x7D, 0x6E},</w:t>
      </w:r>
    </w:p>
    <w:p w14:paraId="39709B00" w14:textId="77777777" w:rsidR="00A24064" w:rsidRDefault="00A24064" w:rsidP="00A24064">
      <w:pPr>
        <w:pStyle w:val="afa"/>
      </w:pPr>
      <w:r>
        <w:t xml:space="preserve">            {0xF4, 0xC7, 0x0E, 0x16, 0xEE, 0xAA, 0xC5, 0xEC, 0x51, 0xAC, 0x86, 0xFE, 0xBF, 0x24, 0x09, 0x54, 0x39, 0x9E, 0xC6, 0xC7, 0xE6, 0xBF, 0x87, 0xC9, 0xD3, 0x47, 0x3E, 0x33, 0x19, 0x7A, 0x93, 0xC9, 0x09, 0x92, 0xAB, 0xC5, 0x2D, 0x82, 0x2C, 0x37, 0x06, 0x47, 0x69, 0x83, 0x28, 0x4A, 0x05, 0x04, 0x35, 0x17, 0x45, 0x4C, 0xA2, 0x3C, 0x4A, 0xF3, 0x88, 0x86, 0x56, 0x4D, 0x3A, 0x14, 0xD4, 0x93},</w:t>
      </w:r>
    </w:p>
    <w:p w14:paraId="2FF725FE" w14:textId="77777777" w:rsidR="00A24064" w:rsidRDefault="00A24064" w:rsidP="00A24064">
      <w:pPr>
        <w:pStyle w:val="afa"/>
      </w:pPr>
      <w:r>
        <w:t xml:space="preserve">            {0x9B, 0x1F, 0x5B, 0x42, 0x4D, 0x93, 0xC9, 0xA7, 0x03, 0xE7, 0xAA, 0x02, 0x0C, 0x6E, 0x41, 0x41, 0x4E, 0xB7, 0xF8, 0x71, 0x9C, 0x36, 0xDE, 0x1E, 0x89, 0xB4, 0x44, 0x3B, 0x4D, 0xDB, 0xC4, 0x9A, 0xF4, 0x89, 0x2B, 0xCB, 0x92, 0x9B, 0x06, 0x90, 0x69, 0xD1, 0x8D, 0x2B, 0xD1, 0xA5, 0xC4, 0x2F, 0x36, 0xAC, 0xC2, 0x35, 0x59, 0x51, 0xA8, 0xD9, 0xA4, 0x7F, 0x0D, 0xD4, 0xBF, 0x02, 0xE7, 0x1E},</w:t>
      </w:r>
    </w:p>
    <w:p w14:paraId="377956B1" w14:textId="77777777" w:rsidR="00A24064" w:rsidRDefault="00A24064" w:rsidP="00A24064">
      <w:pPr>
        <w:pStyle w:val="afa"/>
      </w:pPr>
      <w:r>
        <w:t xml:space="preserve">            {0x37, 0x8F, 0x5A, 0x54, 0x16, 0x31, 0x22, 0x9B, 0x94, 0x4C, 0x9A, 0xD8, 0xEC, 0x16, 0x5F, 0xDE, 0x3A, 0x7D, 0x3A, 0x1B, 0x25, 0x89, 0x42, 0x24, 0x3C, 0xD9, 0x55, 0xB7, 0xE0, 0x0D, 0x09, 0x84, 0x80, 0x0A, 0x44, 0x0B, 0xDB, 0xB2, 0xCE, 0xB1, 0x7B, 0x2B, 0x8A, 0x9A, 0xA6, 0x07, 0x9C, 0x54, 0x0E, 0x38, 0xDC, 0x92, 0xCB, 0x1F, 0x2A, 0x60, 0x72, 0x61, 0x44, 0x51, 0x83, 0x23, 0x5A, 0xDB},</w:t>
      </w:r>
    </w:p>
    <w:p w14:paraId="44FFA0D6" w14:textId="77777777" w:rsidR="00A24064" w:rsidRDefault="00A24064" w:rsidP="00A24064">
      <w:pPr>
        <w:pStyle w:val="afa"/>
      </w:pPr>
      <w:r>
        <w:t xml:space="preserve">            {0xAB, 0xBE, 0xDE, 0xA6, 0x80, 0x05, 0x6F, 0x52, 0x38, 0x2A, 0xE5, 0x48, 0xB2, 0xE4, 0xF3, 0xF3, 0x89, 0x41, 0xE7, 0x1C, 0xFF, 0x8A, 0x78, 0xDB, 0x1F, 0xFF, 0xE1, 0x8A, 0x1B, 0x33, 0x61, 0x03, 0x9F, 0xE7, 0x67, 0x02, 0xAF, 0x69, 0x33, 0x4B, 0x7A, 0x1E, 0x6C, 0x30, 0x3B, 0x76, 0x52, 0xF4, 0x36, 0x98, 0xFA, 0xD1, 0x15, 0x3B, 0xB6, 0xC3, 0x74, 0xB4, 0xC7, 0xFB, 0x98, 0x45, 0x9C, 0xED},</w:t>
      </w:r>
    </w:p>
    <w:p w14:paraId="1DCA1819" w14:textId="77777777" w:rsidR="00A24064" w:rsidRDefault="00A24064" w:rsidP="00A24064">
      <w:pPr>
        <w:pStyle w:val="afa"/>
      </w:pPr>
      <w:r>
        <w:t xml:space="preserve">            {0x7B, 0xCD, 0x9E, 0xD0, 0xEF, 0xC8, 0x89, 0xFB, 0x30, 0x02, 0xC6, 0xCD, 0x63, 0x5A, 0xFE, 0x94, 0xD8, 0xFA, 0x6B, 0xBB, 0xEB, 0xAB, 0x07, 0x61, 0x20, 0x01, 0x80, 0x21, 0x14, 0x84, 0x66, 0x79, 0x8A, 0x1D, 0x71, 0xEF, 0xEA, 0x48, 0xB9, 0xCA, 0xEF, 0xBA, 0xCD, 0x1D, 0x7D, 0x47, 0x6E, 0x98, 0xDE, 0xA2, 0x59, 0x4A, 0xC0, 0x6F, 0xD8, 0x5D, 0x6B, 0xCA, 0xA4, 0xCD, 0x81, 0xF3, 0x2D, 0x1B},</w:t>
      </w:r>
    </w:p>
    <w:p w14:paraId="6D0B2F33" w14:textId="77777777" w:rsidR="00A24064" w:rsidRDefault="00A24064" w:rsidP="00A24064">
      <w:pPr>
        <w:pStyle w:val="afa"/>
      </w:pPr>
      <w:r>
        <w:t xml:space="preserve">            {0x37, 0x8E, 0xE7, 0x67, 0xF1, 0x16, 0x31, 0xBA, 0xD2, 0x13, 0x80, 0xB0, 0x04, 0x49, 0xB1, 0x7A, 0xCD, 0xA4, 0x3C, 0x32, 0xBC, 0xDF, 0x1D, </w:t>
      </w:r>
      <w:r>
        <w:lastRenderedPageBreak/>
        <w:t>0x77, 0xF8, 0x20, 0x12, 0xD4, 0x30, 0x21, 0x9F, 0x9B, 0x5D, 0x80, 0xEF, 0x9D, 0x18, 0x91, 0xCC, 0x86, 0xE7, 0x1D, 0xA4, 0xAA, 0x88, 0xE1, 0x28, 0x52, 0xFA, 0xF4, 0x17, 0xD5, 0xD9, 0xB2, 0x1B, 0x99, 0x48, 0xBC, 0x92, 0x4A, 0xF1, 0x1B, 0xD7, 0x20}</w:t>
      </w:r>
    </w:p>
    <w:p w14:paraId="611EB99A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</w:t>
      </w:r>
      <w:r w:rsidRPr="00A24064">
        <w:rPr>
          <w:lang w:val="ru-RU"/>
        </w:rPr>
        <w:t>};</w:t>
      </w:r>
    </w:p>
    <w:p w14:paraId="72C32F5F" w14:textId="77777777" w:rsidR="00A24064" w:rsidRPr="00A24064" w:rsidRDefault="00A24064" w:rsidP="00A24064">
      <w:pPr>
        <w:pStyle w:val="afa"/>
        <w:rPr>
          <w:lang w:val="ru-RU"/>
        </w:rPr>
      </w:pPr>
    </w:p>
    <w:p w14:paraId="44FD34F7" w14:textId="77777777" w:rsidR="00A24064" w:rsidRPr="00A24064" w:rsidRDefault="00A24064" w:rsidP="00A24064">
      <w:pPr>
        <w:pStyle w:val="afa"/>
        <w:rPr>
          <w:lang w:val="ru-RU"/>
        </w:rPr>
      </w:pPr>
    </w:p>
    <w:p w14:paraId="40E5BF7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48EF535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Преобразует число байт в массив </w:t>
      </w:r>
      <w:proofErr w:type="gramStart"/>
      <w:r>
        <w:t>int</w:t>
      </w:r>
      <w:r w:rsidRPr="00A24064">
        <w:rPr>
          <w:lang w:val="ru-RU"/>
        </w:rPr>
        <w:t>[</w:t>
      </w:r>
      <w:proofErr w:type="gramEnd"/>
      <w:r w:rsidRPr="00A24064">
        <w:rPr>
          <w:lang w:val="ru-RU"/>
        </w:rPr>
        <w:t>64] для использования в алгоритме Стрибог.</w:t>
      </w:r>
    </w:p>
    <w:p w14:paraId="205CBD9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param</w:t>
      </w:r>
      <w:r w:rsidRPr="00A24064">
        <w:rPr>
          <w:lang w:val="ru-RU"/>
        </w:rPr>
        <w:t xml:space="preserve"> </w:t>
      </w:r>
      <w:r>
        <w:t>num</w:t>
      </w:r>
      <w:r w:rsidRPr="00A24064">
        <w:rPr>
          <w:lang w:val="ru-RU"/>
        </w:rPr>
        <w:t xml:space="preserve"> Количество байт (обычно 512/8 = 64).</w:t>
      </w:r>
    </w:p>
    <w:p w14:paraId="20E14DC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return</w:t>
      </w:r>
      <w:r w:rsidRPr="00A24064">
        <w:rPr>
          <w:lang w:val="ru-RU"/>
        </w:rPr>
        <w:t xml:space="preserve"> Массив длины 64, содержащий </w:t>
      </w:r>
      <w:r>
        <w:t>num</w:t>
      </w:r>
      <w:r w:rsidRPr="00A24064">
        <w:rPr>
          <w:lang w:val="ru-RU"/>
        </w:rPr>
        <w:t xml:space="preserve"> в младших 8 байтах.</w:t>
      </w:r>
    </w:p>
    <w:p w14:paraId="7E71868F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64440FC9" w14:textId="77777777" w:rsidR="00A24064" w:rsidRDefault="00A24064" w:rsidP="00A24064">
      <w:pPr>
        <w:pStyle w:val="afa"/>
      </w:pPr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numByte</w:t>
      </w:r>
      <w:proofErr w:type="spellEnd"/>
      <w:r>
        <w:t>(</w:t>
      </w:r>
      <w:proofErr w:type="gramEnd"/>
      <w:r>
        <w:t xml:space="preserve">long </w:t>
      </w:r>
      <w:proofErr w:type="gramStart"/>
      <w:r>
        <w:t>num) {</w:t>
      </w:r>
      <w:proofErr w:type="gramEnd"/>
    </w:p>
    <w:p w14:paraId="221E8B55" w14:textId="77777777" w:rsidR="00A24064" w:rsidRDefault="00A24064" w:rsidP="00A24064">
      <w:pPr>
        <w:pStyle w:val="afa"/>
      </w:pPr>
      <w:r>
        <w:t xml:space="preserve">        var result = new </w:t>
      </w:r>
      <w:proofErr w:type="gramStart"/>
      <w:r>
        <w:t>int[</w:t>
      </w:r>
      <w:proofErr w:type="gramEnd"/>
      <w:r>
        <w:t>64</w:t>
      </w:r>
      <w:proofErr w:type="gramStart"/>
      <w:r>
        <w:t>];</w:t>
      </w:r>
      <w:proofErr w:type="gramEnd"/>
    </w:p>
    <w:p w14:paraId="08D3F248" w14:textId="77777777" w:rsidR="00A24064" w:rsidRDefault="00A24064" w:rsidP="00A24064">
      <w:pPr>
        <w:pStyle w:val="afa"/>
      </w:pPr>
      <w:r>
        <w:t xml:space="preserve">        long </w:t>
      </w:r>
      <w:proofErr w:type="spellStart"/>
      <w:r>
        <w:t>numBits</w:t>
      </w:r>
      <w:proofErr w:type="spellEnd"/>
      <w:r>
        <w:t xml:space="preserve"> = num * 8; // </w:t>
      </w:r>
      <w:proofErr w:type="spellStart"/>
      <w:r>
        <w:t>Длина</w:t>
      </w:r>
      <w:proofErr w:type="spellEnd"/>
      <w:r>
        <w:t xml:space="preserve"> в </w:t>
      </w:r>
      <w:proofErr w:type="spellStart"/>
      <w:r>
        <w:t>битах</w:t>
      </w:r>
      <w:proofErr w:type="spellEnd"/>
    </w:p>
    <w:p w14:paraId="460262B0" w14:textId="77777777" w:rsidR="00A24064" w:rsidRDefault="00A24064" w:rsidP="00A24064">
      <w:pPr>
        <w:pStyle w:val="afa"/>
      </w:pPr>
    </w:p>
    <w:p w14:paraId="6490CC0F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for</w:t>
      </w:r>
      <w:r w:rsidRPr="00A24064">
        <w:rPr>
          <w:lang w:val="ru-RU"/>
        </w:rPr>
        <w:t xml:space="preserve"> (</w:t>
      </w:r>
      <w:r>
        <w:t>int</w:t>
      </w:r>
      <w:r w:rsidRPr="00A24064">
        <w:rPr>
          <w:lang w:val="ru-RU"/>
        </w:rPr>
        <w:t xml:space="preserve"> </w:t>
      </w:r>
      <w:proofErr w:type="spellStart"/>
      <w:r>
        <w:t>i</w:t>
      </w:r>
      <w:proofErr w:type="spellEnd"/>
      <w:r w:rsidRPr="00A24064">
        <w:rPr>
          <w:lang w:val="ru-RU"/>
        </w:rPr>
        <w:t xml:space="preserve"> = 0; </w:t>
      </w:r>
      <w:proofErr w:type="spellStart"/>
      <w:r>
        <w:t>i</w:t>
      </w:r>
      <w:proofErr w:type="spellEnd"/>
      <w:r w:rsidRPr="00A24064">
        <w:rPr>
          <w:lang w:val="ru-RU"/>
        </w:rPr>
        <w:t xml:space="preserve"> &lt; 8; </w:t>
      </w:r>
      <w:proofErr w:type="spellStart"/>
      <w:r>
        <w:t>i</w:t>
      </w:r>
      <w:proofErr w:type="spellEnd"/>
      <w:r w:rsidRPr="00A24064">
        <w:rPr>
          <w:lang w:val="ru-RU"/>
        </w:rPr>
        <w:t>+</w:t>
      </w:r>
      <w:proofErr w:type="gramStart"/>
      <w:r w:rsidRPr="00A24064">
        <w:rPr>
          <w:lang w:val="ru-RU"/>
        </w:rPr>
        <w:t>+) {</w:t>
      </w:r>
      <w:proofErr w:type="gramEnd"/>
    </w:p>
    <w:p w14:paraId="21F1384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    // Записываем младшие 8 байт (512 бит) длины</w:t>
      </w:r>
    </w:p>
    <w:p w14:paraId="3E092462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    </w:t>
      </w:r>
      <w:proofErr w:type="gramStart"/>
      <w:r>
        <w:t>result[</w:t>
      </w:r>
      <w:proofErr w:type="gramEnd"/>
      <w:r>
        <w:t xml:space="preserve">63 - </w:t>
      </w:r>
      <w:proofErr w:type="spellStart"/>
      <w:r>
        <w:t>i</w:t>
      </w:r>
      <w:proofErr w:type="spellEnd"/>
      <w:r>
        <w:t>] = (int) (</w:t>
      </w:r>
      <w:proofErr w:type="spellStart"/>
      <w:r>
        <w:t>numBits</w:t>
      </w:r>
      <w:proofErr w:type="spellEnd"/>
      <w:r>
        <w:t xml:space="preserve"> &amp; 0xFF</w:t>
      </w:r>
      <w:proofErr w:type="gramStart"/>
      <w:r>
        <w:t>);</w:t>
      </w:r>
      <w:proofErr w:type="gramEnd"/>
    </w:p>
    <w:p w14:paraId="7FC59199" w14:textId="77777777" w:rsidR="00A24064" w:rsidRDefault="00A24064" w:rsidP="00A24064">
      <w:pPr>
        <w:pStyle w:val="afa"/>
      </w:pPr>
      <w:r>
        <w:t xml:space="preserve">            </w:t>
      </w:r>
      <w:proofErr w:type="spellStart"/>
      <w:r>
        <w:t>numBits</w:t>
      </w:r>
      <w:proofErr w:type="spellEnd"/>
      <w:r>
        <w:t xml:space="preserve"> &gt;&gt;&gt;= </w:t>
      </w:r>
      <w:proofErr w:type="gramStart"/>
      <w:r>
        <w:t>8;</w:t>
      </w:r>
      <w:proofErr w:type="gramEnd"/>
    </w:p>
    <w:p w14:paraId="596F9E28" w14:textId="77777777" w:rsidR="00A24064" w:rsidRDefault="00A24064" w:rsidP="00A24064">
      <w:pPr>
        <w:pStyle w:val="afa"/>
      </w:pPr>
      <w:r>
        <w:t xml:space="preserve">        }</w:t>
      </w:r>
    </w:p>
    <w:p w14:paraId="2A133CE0" w14:textId="77777777" w:rsidR="00A24064" w:rsidRDefault="00A24064" w:rsidP="00A24064">
      <w:pPr>
        <w:pStyle w:val="afa"/>
      </w:pPr>
      <w:r>
        <w:t xml:space="preserve">        return </w:t>
      </w:r>
      <w:proofErr w:type="gramStart"/>
      <w:r>
        <w:t>result;</w:t>
      </w:r>
      <w:proofErr w:type="gramEnd"/>
    </w:p>
    <w:p w14:paraId="3F1316C5" w14:textId="77777777" w:rsidR="00A24064" w:rsidRDefault="00A24064" w:rsidP="00A24064">
      <w:pPr>
        <w:pStyle w:val="afa"/>
      </w:pPr>
      <w:r>
        <w:t xml:space="preserve">    }</w:t>
      </w:r>
    </w:p>
    <w:p w14:paraId="3726A7C2" w14:textId="5A5D62A6" w:rsidR="00A24064" w:rsidRDefault="00A24064" w:rsidP="00A24064">
      <w:pPr>
        <w:pStyle w:val="afa"/>
      </w:pPr>
      <w:r>
        <w:t>}</w:t>
      </w:r>
    </w:p>
    <w:p w14:paraId="095A6DAE" w14:textId="77777777" w:rsidR="00A24064" w:rsidRDefault="00A24064" w:rsidP="00A24064">
      <w:pPr>
        <w:rPr>
          <w:lang w:val="en-US"/>
        </w:rPr>
      </w:pPr>
    </w:p>
    <w:p w14:paraId="28530684" w14:textId="77777777" w:rsidR="00A24064" w:rsidRDefault="00A24064" w:rsidP="00A24064">
      <w:pPr>
        <w:rPr>
          <w:lang w:val="en-US"/>
        </w:rPr>
      </w:pPr>
    </w:p>
    <w:p w14:paraId="3B9B71B5" w14:textId="77777777" w:rsidR="00A24064" w:rsidRDefault="00A24064" w:rsidP="00A24064">
      <w:pPr>
        <w:pStyle w:val="afa"/>
      </w:pPr>
      <w:r>
        <w:t xml:space="preserve">package </w:t>
      </w:r>
      <w:proofErr w:type="spellStart"/>
      <w:proofErr w:type="gramStart"/>
      <w:r>
        <w:t>gost.stribog</w:t>
      </w:r>
      <w:proofErr w:type="spellEnd"/>
      <w:proofErr w:type="gramEnd"/>
      <w:r>
        <w:t>;</w:t>
      </w:r>
    </w:p>
    <w:p w14:paraId="5565F881" w14:textId="77777777" w:rsidR="00A24064" w:rsidRDefault="00A24064" w:rsidP="00A24064">
      <w:pPr>
        <w:pStyle w:val="afa"/>
      </w:pPr>
    </w:p>
    <w:p w14:paraId="43FB5F34" w14:textId="77777777" w:rsidR="00A24064" w:rsidRDefault="00A24064" w:rsidP="00A24064">
      <w:pPr>
        <w:pStyle w:val="afa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BigInteger</w:t>
      </w:r>
      <w:proofErr w:type="spellEnd"/>
      <w:r>
        <w:t>;</w:t>
      </w:r>
      <w:proofErr w:type="gramEnd"/>
    </w:p>
    <w:p w14:paraId="1D802EC6" w14:textId="77777777" w:rsidR="00A24064" w:rsidRDefault="00A24064" w:rsidP="00A24064">
      <w:pPr>
        <w:pStyle w:val="afa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Arrays</w:t>
      </w:r>
      <w:proofErr w:type="spellEnd"/>
      <w:r>
        <w:t>;</w:t>
      </w:r>
      <w:proofErr w:type="gramEnd"/>
    </w:p>
    <w:p w14:paraId="598F3673" w14:textId="77777777" w:rsidR="00A24064" w:rsidRDefault="00A24064" w:rsidP="00A24064">
      <w:pPr>
        <w:pStyle w:val="afa"/>
      </w:pPr>
    </w:p>
    <w:p w14:paraId="6628AF6B" w14:textId="77777777" w:rsidR="00A24064" w:rsidRDefault="00A24064" w:rsidP="00A24064">
      <w:pPr>
        <w:pStyle w:val="afa"/>
      </w:pPr>
      <w:r>
        <w:t>/**</w:t>
      </w:r>
    </w:p>
    <w:p w14:paraId="41DE8D50" w14:textId="77777777" w:rsidR="00A24064" w:rsidRDefault="00A24064" w:rsidP="00A24064">
      <w:pPr>
        <w:pStyle w:val="afa"/>
      </w:pPr>
      <w:r>
        <w:t xml:space="preserve"> *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хэш-функции</w:t>
      </w:r>
      <w:proofErr w:type="spellEnd"/>
      <w:r>
        <w:t xml:space="preserve"> </w:t>
      </w:r>
      <w:proofErr w:type="spellStart"/>
      <w:r>
        <w:t>Стрибог</w:t>
      </w:r>
      <w:proofErr w:type="spellEnd"/>
      <w:r>
        <w:t xml:space="preserve"> (ГОСТ Р 34.11-2018).</w:t>
      </w:r>
    </w:p>
    <w:p w14:paraId="11E0100E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</w:t>
      </w:r>
      <w:r w:rsidRPr="00A24064">
        <w:rPr>
          <w:lang w:val="ru-RU"/>
        </w:rPr>
        <w:t>* Поддерживает режимы 256 и 512 бит.</w:t>
      </w:r>
    </w:p>
    <w:p w14:paraId="5BD4A254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*/</w:t>
      </w:r>
    </w:p>
    <w:p w14:paraId="07646808" w14:textId="77777777" w:rsidR="00A24064" w:rsidRPr="00A24064" w:rsidRDefault="00A24064" w:rsidP="00A24064">
      <w:pPr>
        <w:pStyle w:val="afa"/>
        <w:rPr>
          <w:lang w:val="ru-RU"/>
        </w:rPr>
      </w:pPr>
      <w:r>
        <w:t>public</w:t>
      </w:r>
      <w:r w:rsidRPr="00A24064">
        <w:rPr>
          <w:lang w:val="ru-RU"/>
        </w:rPr>
        <w:t xml:space="preserve"> </w:t>
      </w:r>
      <w:r>
        <w:t>class</w:t>
      </w:r>
      <w:r w:rsidRPr="00A24064">
        <w:rPr>
          <w:lang w:val="ru-RU"/>
        </w:rPr>
        <w:t xml:space="preserve"> </w:t>
      </w:r>
      <w:r>
        <w:t>Hash</w:t>
      </w:r>
      <w:r w:rsidRPr="00A24064">
        <w:rPr>
          <w:lang w:val="ru-RU"/>
        </w:rPr>
        <w:t xml:space="preserve"> {</w:t>
      </w:r>
    </w:p>
    <w:p w14:paraId="31F7A385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>
        <w:t xml:space="preserve">private final </w:t>
      </w:r>
      <w:proofErr w:type="spellStart"/>
      <w:r>
        <w:t>boolean</w:t>
      </w:r>
      <w:proofErr w:type="spellEnd"/>
      <w:r>
        <w:t xml:space="preserve"> is512Bit; // true </w:t>
      </w:r>
      <w:proofErr w:type="spellStart"/>
      <w:r>
        <w:t>для</w:t>
      </w:r>
      <w:proofErr w:type="spellEnd"/>
      <w:r>
        <w:t xml:space="preserve"> 512 </w:t>
      </w:r>
      <w:proofErr w:type="spellStart"/>
      <w:r>
        <w:t>бит</w:t>
      </w:r>
      <w:proofErr w:type="spellEnd"/>
      <w:r>
        <w:t xml:space="preserve">, false </w:t>
      </w:r>
      <w:proofErr w:type="spellStart"/>
      <w:r>
        <w:t>для</w:t>
      </w:r>
      <w:proofErr w:type="spellEnd"/>
      <w:r>
        <w:t xml:space="preserve"> 256 </w:t>
      </w:r>
      <w:proofErr w:type="spellStart"/>
      <w:r>
        <w:t>бит</w:t>
      </w:r>
      <w:proofErr w:type="spellEnd"/>
    </w:p>
    <w:p w14:paraId="0448EA08" w14:textId="77777777" w:rsidR="00A24064" w:rsidRDefault="00A24064" w:rsidP="00A24064">
      <w:pPr>
        <w:pStyle w:val="afa"/>
      </w:pPr>
      <w:r>
        <w:t xml:space="preserve">    private final </w:t>
      </w:r>
      <w:proofErr w:type="gramStart"/>
      <w:r>
        <w:t>int[</w:t>
      </w:r>
      <w:proofErr w:type="gramEnd"/>
      <w:r>
        <w:t xml:space="preserve">] iv = new </w:t>
      </w:r>
      <w:proofErr w:type="gramStart"/>
      <w:r>
        <w:t>int[</w:t>
      </w:r>
      <w:proofErr w:type="gramEnd"/>
      <w:r>
        <w:t xml:space="preserve">64]; // </w:t>
      </w:r>
      <w:proofErr w:type="spellStart"/>
      <w:r>
        <w:t>Начальное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H (H0)</w:t>
      </w:r>
    </w:p>
    <w:p w14:paraId="7C46D7AB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 xml:space="preserve">] N = new </w:t>
      </w:r>
      <w:proofErr w:type="gramStart"/>
      <w:r>
        <w:t>int[</w:t>
      </w:r>
      <w:proofErr w:type="gramEnd"/>
      <w:r>
        <w:t xml:space="preserve">64]; // </w:t>
      </w:r>
      <w:proofErr w:type="spellStart"/>
      <w:r>
        <w:t>Счетчик</w:t>
      </w:r>
      <w:proofErr w:type="spellEnd"/>
      <w:r>
        <w:t xml:space="preserve"> </w:t>
      </w:r>
      <w:proofErr w:type="spellStart"/>
      <w:r>
        <w:t>длины</w:t>
      </w:r>
      <w:proofErr w:type="spellEnd"/>
    </w:p>
    <w:p w14:paraId="44CCC61D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 xml:space="preserve">] sig = new </w:t>
      </w:r>
      <w:proofErr w:type="gramStart"/>
      <w:r>
        <w:t>int[</w:t>
      </w:r>
      <w:proofErr w:type="gramEnd"/>
      <w:r>
        <w:t xml:space="preserve">64]; // </w:t>
      </w:r>
      <w:proofErr w:type="spellStart"/>
      <w:r>
        <w:t>Суммарный</w:t>
      </w:r>
      <w:proofErr w:type="spellEnd"/>
      <w:r>
        <w:t xml:space="preserve"> </w:t>
      </w:r>
      <w:proofErr w:type="spellStart"/>
      <w:r>
        <w:t>хэш</w:t>
      </w:r>
      <w:proofErr w:type="spellEnd"/>
      <w:r>
        <w:t xml:space="preserve"> </w:t>
      </w:r>
      <w:proofErr w:type="spellStart"/>
      <w:r>
        <w:t>сообщения</w:t>
      </w:r>
      <w:proofErr w:type="spellEnd"/>
    </w:p>
    <w:p w14:paraId="7ED91E46" w14:textId="77777777" w:rsidR="00A24064" w:rsidRDefault="00A24064" w:rsidP="00A24064">
      <w:pPr>
        <w:pStyle w:val="afa"/>
      </w:pPr>
    </w:p>
    <w:p w14:paraId="6A6B582A" w14:textId="77777777" w:rsidR="00A24064" w:rsidRDefault="00A24064" w:rsidP="00A24064">
      <w:pPr>
        <w:pStyle w:val="afa"/>
      </w:pPr>
      <w:r>
        <w:t xml:space="preserve">    private final </w:t>
      </w:r>
      <w:proofErr w:type="spellStart"/>
      <w:r>
        <w:t>StribogConstants</w:t>
      </w:r>
      <w:proofErr w:type="spellEnd"/>
      <w:r>
        <w:t xml:space="preserve"> </w:t>
      </w:r>
      <w:proofErr w:type="spellStart"/>
      <w:r>
        <w:t>stribogConstants</w:t>
      </w:r>
      <w:proofErr w:type="spellEnd"/>
      <w:r>
        <w:t xml:space="preserve"> = new </w:t>
      </w:r>
      <w:proofErr w:type="spellStart"/>
      <w:proofErr w:type="gramStart"/>
      <w:r>
        <w:t>StribogConstants</w:t>
      </w:r>
      <w:proofErr w:type="spellEnd"/>
      <w:r>
        <w:t>();</w:t>
      </w:r>
      <w:proofErr w:type="gramEnd"/>
    </w:p>
    <w:p w14:paraId="33224376" w14:textId="77777777" w:rsidR="00A24064" w:rsidRDefault="00A24064" w:rsidP="00A24064">
      <w:pPr>
        <w:pStyle w:val="afa"/>
      </w:pPr>
    </w:p>
    <w:p w14:paraId="4482D78A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</w:t>
      </w:r>
      <w:r w:rsidRPr="00A24064">
        <w:rPr>
          <w:lang w:val="ru-RU"/>
        </w:rPr>
        <w:t>/**</w:t>
      </w:r>
    </w:p>
    <w:p w14:paraId="6A93A28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Инициализация хэш-функции.</w:t>
      </w:r>
    </w:p>
    <w:p w14:paraId="3CCEBCE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param</w:t>
      </w:r>
      <w:r w:rsidRPr="00A24064">
        <w:rPr>
          <w:lang w:val="ru-RU"/>
        </w:rPr>
        <w:t xml:space="preserve"> </w:t>
      </w:r>
      <w:proofErr w:type="spellStart"/>
      <w:r>
        <w:t>hashLength</w:t>
      </w:r>
      <w:proofErr w:type="spellEnd"/>
      <w:r w:rsidRPr="00A24064">
        <w:rPr>
          <w:lang w:val="ru-RU"/>
        </w:rPr>
        <w:t xml:space="preserve"> Длина хэша в битах (256 или 512).</w:t>
      </w:r>
    </w:p>
    <w:p w14:paraId="6231DC08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2DD31140" w14:textId="77777777" w:rsidR="00A24064" w:rsidRDefault="00A24064" w:rsidP="00A24064">
      <w:pPr>
        <w:pStyle w:val="afa"/>
      </w:pPr>
      <w:r>
        <w:t xml:space="preserve">    public </w:t>
      </w:r>
      <w:proofErr w:type="gramStart"/>
      <w:r>
        <w:t>Hash(</w:t>
      </w:r>
      <w:proofErr w:type="gramEnd"/>
      <w:r>
        <w:t xml:space="preserve">int </w:t>
      </w:r>
      <w:proofErr w:type="spellStart"/>
      <w:proofErr w:type="gramStart"/>
      <w:r>
        <w:t>hashLength</w:t>
      </w:r>
      <w:proofErr w:type="spellEnd"/>
      <w:r>
        <w:t>) {</w:t>
      </w:r>
      <w:proofErr w:type="gramEnd"/>
    </w:p>
    <w:p w14:paraId="15497EC6" w14:textId="77777777" w:rsidR="00A24064" w:rsidRDefault="00A24064" w:rsidP="00A24064">
      <w:pPr>
        <w:pStyle w:val="afa"/>
      </w:pPr>
      <w:r>
        <w:t xml:space="preserve">        if (</w:t>
      </w:r>
      <w:proofErr w:type="spellStart"/>
      <w:proofErr w:type="gramStart"/>
      <w:r>
        <w:t>hashLength</w:t>
      </w:r>
      <w:proofErr w:type="spellEnd"/>
      <w:r>
        <w:t xml:space="preserve"> !</w:t>
      </w:r>
      <w:proofErr w:type="gramEnd"/>
      <w:r>
        <w:t xml:space="preserve">= 256 &amp;&amp; </w:t>
      </w:r>
      <w:proofErr w:type="spellStart"/>
      <w:proofErr w:type="gramStart"/>
      <w:r>
        <w:t>hashLength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512) {</w:t>
      </w:r>
      <w:proofErr w:type="gramEnd"/>
    </w:p>
    <w:p w14:paraId="3F912016" w14:textId="77777777" w:rsidR="00A24064" w:rsidRDefault="00A24064" w:rsidP="00A24064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Поддерживаются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длины</w:t>
      </w:r>
      <w:proofErr w:type="spellEnd"/>
      <w:r>
        <w:t xml:space="preserve"> </w:t>
      </w:r>
      <w:proofErr w:type="spellStart"/>
      <w:r>
        <w:t>хэша</w:t>
      </w:r>
      <w:proofErr w:type="spellEnd"/>
      <w:r>
        <w:t xml:space="preserve"> 256 </w:t>
      </w:r>
      <w:proofErr w:type="spellStart"/>
      <w:r>
        <w:t>или</w:t>
      </w:r>
      <w:proofErr w:type="spellEnd"/>
      <w:r>
        <w:t xml:space="preserve"> 512 </w:t>
      </w:r>
      <w:proofErr w:type="spellStart"/>
      <w:r>
        <w:t>бит</w:t>
      </w:r>
      <w:proofErr w:type="spellEnd"/>
      <w:r>
        <w:t>."</w:t>
      </w:r>
      <w:proofErr w:type="gramStart"/>
      <w:r>
        <w:t>);</w:t>
      </w:r>
      <w:proofErr w:type="gramEnd"/>
    </w:p>
    <w:p w14:paraId="3D88C1A3" w14:textId="77777777" w:rsidR="00A24064" w:rsidRDefault="00A24064" w:rsidP="00A24064">
      <w:pPr>
        <w:pStyle w:val="afa"/>
      </w:pPr>
      <w:r>
        <w:t xml:space="preserve">        }</w:t>
      </w:r>
    </w:p>
    <w:p w14:paraId="4279554B" w14:textId="77777777" w:rsidR="00A24064" w:rsidRDefault="00A24064" w:rsidP="00A24064">
      <w:pPr>
        <w:pStyle w:val="afa"/>
      </w:pPr>
      <w:r>
        <w:t xml:space="preserve">        this.is512Bit = (</w:t>
      </w:r>
      <w:proofErr w:type="spellStart"/>
      <w:r>
        <w:t>hashLength</w:t>
      </w:r>
      <w:proofErr w:type="spellEnd"/>
      <w:r>
        <w:t xml:space="preserve"> == 512</w:t>
      </w:r>
      <w:proofErr w:type="gramStart"/>
      <w:r>
        <w:t>);</w:t>
      </w:r>
      <w:proofErr w:type="gramEnd"/>
    </w:p>
    <w:p w14:paraId="43C9F83C" w14:textId="77777777" w:rsidR="00A24064" w:rsidRDefault="00A24064" w:rsidP="00A24064">
      <w:pPr>
        <w:pStyle w:val="afa"/>
      </w:pPr>
    </w:p>
    <w:p w14:paraId="3644F568" w14:textId="77777777" w:rsidR="00A24064" w:rsidRDefault="00A24064" w:rsidP="00A24064">
      <w:pPr>
        <w:pStyle w:val="afa"/>
      </w:pPr>
      <w:r>
        <w:t xml:space="preserve">        // </w:t>
      </w:r>
      <w:proofErr w:type="spellStart"/>
      <w:r>
        <w:t>Установка</w:t>
      </w:r>
      <w:proofErr w:type="spellEnd"/>
      <w:r>
        <w:t xml:space="preserve"> H0 (iv)</w:t>
      </w:r>
    </w:p>
    <w:p w14:paraId="0E8767EF" w14:textId="77777777" w:rsidR="00A24064" w:rsidRDefault="00A24064" w:rsidP="00A24064">
      <w:pPr>
        <w:pStyle w:val="afa"/>
      </w:pPr>
      <w:r>
        <w:t xml:space="preserve">        int a = this.is512</w:t>
      </w:r>
      <w:proofErr w:type="gramStart"/>
      <w:r>
        <w:t>Bit ?</w:t>
      </w:r>
      <w:proofErr w:type="gramEnd"/>
      <w:r>
        <w:t xml:space="preserve"> 0x</w:t>
      </w:r>
      <w:proofErr w:type="gramStart"/>
      <w:r>
        <w:t>00 :</w:t>
      </w:r>
      <w:proofErr w:type="gramEnd"/>
      <w:r>
        <w:t xml:space="preserve"> </w:t>
      </w:r>
      <w:proofErr w:type="gramStart"/>
      <w:r>
        <w:t>0x01;</w:t>
      </w:r>
      <w:proofErr w:type="gramEnd"/>
    </w:p>
    <w:p w14:paraId="7BAAE46F" w14:textId="77777777" w:rsidR="00A24064" w:rsidRDefault="00A24064" w:rsidP="00A24064">
      <w:pPr>
        <w:pStyle w:val="afa"/>
      </w:pPr>
      <w:r>
        <w:t xml:space="preserve">        </w:t>
      </w:r>
      <w:proofErr w:type="spellStart"/>
      <w:r>
        <w:t>Arrays.fill</w:t>
      </w:r>
      <w:proofErr w:type="spellEnd"/>
      <w:r>
        <w:t>(N, 0x00</w:t>
      </w:r>
      <w:proofErr w:type="gramStart"/>
      <w:r>
        <w:t>);</w:t>
      </w:r>
      <w:proofErr w:type="gramEnd"/>
    </w:p>
    <w:p w14:paraId="660A6165" w14:textId="77777777" w:rsidR="00A24064" w:rsidRDefault="00A24064" w:rsidP="00A24064">
      <w:pPr>
        <w:pStyle w:val="afa"/>
      </w:pPr>
      <w:r>
        <w:t xml:space="preserve">        </w:t>
      </w:r>
      <w:proofErr w:type="spellStart"/>
      <w:r>
        <w:t>Arrays.fill</w:t>
      </w:r>
      <w:proofErr w:type="spellEnd"/>
      <w:r>
        <w:t>(sig, 0x00</w:t>
      </w:r>
      <w:proofErr w:type="gramStart"/>
      <w:r>
        <w:t>);</w:t>
      </w:r>
      <w:proofErr w:type="gramEnd"/>
    </w:p>
    <w:p w14:paraId="37474F43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Arrays</w:t>
      </w:r>
      <w:r w:rsidRPr="00A24064">
        <w:rPr>
          <w:lang w:val="ru-RU"/>
        </w:rPr>
        <w:t>.</w:t>
      </w:r>
      <w:r>
        <w:t>fill</w:t>
      </w:r>
      <w:r w:rsidRPr="00A24064">
        <w:rPr>
          <w:lang w:val="ru-RU"/>
        </w:rPr>
        <w:t>(</w:t>
      </w:r>
      <w:r>
        <w:t>iv</w:t>
      </w:r>
      <w:r w:rsidRPr="00A24064">
        <w:rPr>
          <w:lang w:val="ru-RU"/>
        </w:rPr>
        <w:t xml:space="preserve">, </w:t>
      </w:r>
      <w:r>
        <w:t>a</w:t>
      </w:r>
      <w:proofErr w:type="gramStart"/>
      <w:r w:rsidRPr="00A24064">
        <w:rPr>
          <w:lang w:val="ru-RU"/>
        </w:rPr>
        <w:t>);</w:t>
      </w:r>
      <w:proofErr w:type="gramEnd"/>
    </w:p>
    <w:p w14:paraId="45B8829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527614F2" w14:textId="77777777" w:rsidR="00A24064" w:rsidRPr="00A24064" w:rsidRDefault="00A24064" w:rsidP="00A24064">
      <w:pPr>
        <w:pStyle w:val="afa"/>
        <w:rPr>
          <w:lang w:val="ru-RU"/>
        </w:rPr>
      </w:pPr>
    </w:p>
    <w:p w14:paraId="170E761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lastRenderedPageBreak/>
        <w:t xml:space="preserve">    /**</w:t>
      </w:r>
    </w:p>
    <w:p w14:paraId="20D3F7B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Основной метод для вычисления хэша сообщения.</w:t>
      </w:r>
    </w:p>
    <w:p w14:paraId="7ED3E2C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param</w:t>
      </w:r>
      <w:r w:rsidRPr="00A24064">
        <w:rPr>
          <w:lang w:val="ru-RU"/>
        </w:rPr>
        <w:t xml:space="preserve"> </w:t>
      </w:r>
      <w:r>
        <w:t>message</w:t>
      </w:r>
      <w:r w:rsidRPr="00A24064">
        <w:rPr>
          <w:lang w:val="ru-RU"/>
        </w:rPr>
        <w:t xml:space="preserve"> Сообщение в виде массива байтов (</w:t>
      </w:r>
      <w:proofErr w:type="gramStart"/>
      <w:r>
        <w:t>int</w:t>
      </w:r>
      <w:r w:rsidRPr="00A24064">
        <w:rPr>
          <w:lang w:val="ru-RU"/>
        </w:rPr>
        <w:t>[</w:t>
      </w:r>
      <w:proofErr w:type="gramEnd"/>
      <w:r w:rsidRPr="00A24064">
        <w:rPr>
          <w:lang w:val="ru-RU"/>
        </w:rPr>
        <w:t>] для беззнаковых байтов).</w:t>
      </w:r>
    </w:p>
    <w:p w14:paraId="21AFD35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return</w:t>
      </w:r>
      <w:r w:rsidRPr="00A24064">
        <w:rPr>
          <w:lang w:val="ru-RU"/>
        </w:rPr>
        <w:t xml:space="preserve"> Хэш сообщения в виде </w:t>
      </w:r>
      <w:proofErr w:type="spellStart"/>
      <w:r>
        <w:t>BigInteger</w:t>
      </w:r>
      <w:proofErr w:type="spellEnd"/>
      <w:r w:rsidRPr="00A24064">
        <w:rPr>
          <w:lang w:val="ru-RU"/>
        </w:rPr>
        <w:t>.</w:t>
      </w:r>
    </w:p>
    <w:p w14:paraId="714AC156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5BE7E432" w14:textId="77777777" w:rsidR="00A24064" w:rsidRDefault="00A24064" w:rsidP="00A24064">
      <w:pPr>
        <w:pStyle w:val="afa"/>
      </w:pPr>
      <w:r>
        <w:t xml:space="preserve">    public </w:t>
      </w:r>
      <w:proofErr w:type="spellStart"/>
      <w:r>
        <w:t>BigInteger</w:t>
      </w:r>
      <w:proofErr w:type="spellEnd"/>
      <w:r>
        <w:t xml:space="preserve"> </w:t>
      </w:r>
      <w:proofErr w:type="spellStart"/>
      <w:r>
        <w:t>getHash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gramStart"/>
      <w:r>
        <w:t>message) {</w:t>
      </w:r>
      <w:proofErr w:type="gramEnd"/>
    </w:p>
    <w:p w14:paraId="6A2A37FD" w14:textId="77777777" w:rsidR="00A24064" w:rsidRDefault="00A24064" w:rsidP="00A24064">
      <w:pPr>
        <w:pStyle w:val="afa"/>
      </w:pPr>
      <w:r>
        <w:t xml:space="preserve">        var h = </w:t>
      </w:r>
      <w:proofErr w:type="spellStart"/>
      <w:r>
        <w:t>Arrays.copyOf</w:t>
      </w:r>
      <w:proofErr w:type="spellEnd"/>
      <w:r>
        <w:t>(iv, 64</w:t>
      </w:r>
      <w:proofErr w:type="gramStart"/>
      <w:r>
        <w:t>);</w:t>
      </w:r>
      <w:proofErr w:type="gramEnd"/>
    </w:p>
    <w:p w14:paraId="70B2DF57" w14:textId="77777777" w:rsidR="00A24064" w:rsidRDefault="00A24064" w:rsidP="00A24064">
      <w:pPr>
        <w:pStyle w:val="afa"/>
      </w:pPr>
      <w:r>
        <w:t xml:space="preserve">        var </w:t>
      </w:r>
      <w:proofErr w:type="spellStart"/>
      <w:r>
        <w:t>messageLength</w:t>
      </w:r>
      <w:proofErr w:type="spellEnd"/>
      <w:r>
        <w:t xml:space="preserve"> = </w:t>
      </w:r>
      <w:proofErr w:type="spellStart"/>
      <w:proofErr w:type="gramStart"/>
      <w:r>
        <w:t>message.length</w:t>
      </w:r>
      <w:proofErr w:type="spellEnd"/>
      <w:proofErr w:type="gramEnd"/>
      <w:r>
        <w:t>;</w:t>
      </w:r>
    </w:p>
    <w:p w14:paraId="192F052B" w14:textId="77777777" w:rsidR="00A24064" w:rsidRDefault="00A24064" w:rsidP="00A24064">
      <w:pPr>
        <w:pStyle w:val="afa"/>
      </w:pPr>
      <w:r>
        <w:t xml:space="preserve">        var offset = </w:t>
      </w:r>
      <w:proofErr w:type="gramStart"/>
      <w:r>
        <w:t>0;</w:t>
      </w:r>
      <w:proofErr w:type="gramEnd"/>
    </w:p>
    <w:p w14:paraId="3BE60023" w14:textId="77777777" w:rsidR="00A24064" w:rsidRDefault="00A24064" w:rsidP="00A24064">
      <w:pPr>
        <w:pStyle w:val="afa"/>
      </w:pPr>
    </w:p>
    <w:p w14:paraId="01A01D6E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>// 1. Обработка блоков по 64 байта</w:t>
      </w:r>
    </w:p>
    <w:p w14:paraId="7695A8D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r>
        <w:t>while</w:t>
      </w:r>
      <w:r w:rsidRPr="00A24064">
        <w:rPr>
          <w:lang w:val="ru-RU"/>
        </w:rPr>
        <w:t xml:space="preserve"> (</w:t>
      </w:r>
      <w:proofErr w:type="spellStart"/>
      <w:r>
        <w:t>messageLength</w:t>
      </w:r>
      <w:proofErr w:type="spellEnd"/>
      <w:r w:rsidRPr="00A24064">
        <w:rPr>
          <w:lang w:val="ru-RU"/>
        </w:rPr>
        <w:t xml:space="preserve"> &gt;= </w:t>
      </w:r>
      <w:proofErr w:type="gramStart"/>
      <w:r w:rsidRPr="00A24064">
        <w:rPr>
          <w:lang w:val="ru-RU"/>
        </w:rPr>
        <w:t>64) {</w:t>
      </w:r>
      <w:proofErr w:type="gramEnd"/>
    </w:p>
    <w:p w14:paraId="667B8D42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    </w:t>
      </w:r>
      <w:r>
        <w:t xml:space="preserve">var m = </w:t>
      </w:r>
      <w:proofErr w:type="spellStart"/>
      <w:r>
        <w:t>Arrays.copyOfRange</w:t>
      </w:r>
      <w:proofErr w:type="spellEnd"/>
      <w:r>
        <w:t>(message, offset, offset + 64</w:t>
      </w:r>
      <w:proofErr w:type="gramStart"/>
      <w:r>
        <w:t>);</w:t>
      </w:r>
      <w:proofErr w:type="gramEnd"/>
    </w:p>
    <w:p w14:paraId="2CE70F18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    h</w:t>
      </w:r>
      <w:r w:rsidRPr="00A24064">
        <w:rPr>
          <w:lang w:val="ru-RU"/>
        </w:rPr>
        <w:t xml:space="preserve"> = </w:t>
      </w:r>
      <w:proofErr w:type="spellStart"/>
      <w:proofErr w:type="gramStart"/>
      <w:r>
        <w:t>gN</w:t>
      </w:r>
      <w:proofErr w:type="spellEnd"/>
      <w:r w:rsidRPr="00A24064">
        <w:rPr>
          <w:lang w:val="ru-RU"/>
        </w:rPr>
        <w:t>(</w:t>
      </w:r>
      <w:proofErr w:type="gramEnd"/>
      <w:r>
        <w:t>h</w:t>
      </w:r>
      <w:r w:rsidRPr="00A24064">
        <w:rPr>
          <w:lang w:val="ru-RU"/>
        </w:rPr>
        <w:t xml:space="preserve">, </w:t>
      </w:r>
      <w:r>
        <w:t>m</w:t>
      </w:r>
      <w:r w:rsidRPr="00A24064">
        <w:rPr>
          <w:lang w:val="ru-RU"/>
        </w:rPr>
        <w:t xml:space="preserve">, </w:t>
      </w:r>
      <w:r>
        <w:t>N</w:t>
      </w:r>
      <w:proofErr w:type="gramStart"/>
      <w:r w:rsidRPr="00A24064">
        <w:rPr>
          <w:lang w:val="ru-RU"/>
        </w:rPr>
        <w:t>);</w:t>
      </w:r>
      <w:proofErr w:type="gramEnd"/>
    </w:p>
    <w:p w14:paraId="373AD7B2" w14:textId="77777777" w:rsidR="00A24064" w:rsidRPr="00A24064" w:rsidRDefault="00A24064" w:rsidP="00A24064">
      <w:pPr>
        <w:pStyle w:val="afa"/>
        <w:rPr>
          <w:lang w:val="ru-RU"/>
        </w:rPr>
      </w:pPr>
    </w:p>
    <w:p w14:paraId="6771A88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    // Обновление </w:t>
      </w:r>
      <w:r>
        <w:t>N</w:t>
      </w:r>
      <w:r w:rsidRPr="00A24064">
        <w:rPr>
          <w:lang w:val="ru-RU"/>
        </w:rPr>
        <w:t xml:space="preserve">: </w:t>
      </w:r>
      <w:r>
        <w:t>N</w:t>
      </w:r>
      <w:r w:rsidRPr="00A24064">
        <w:rPr>
          <w:lang w:val="ru-RU"/>
        </w:rPr>
        <w:t xml:space="preserve"> = </w:t>
      </w:r>
      <w:r>
        <w:t>N</w:t>
      </w:r>
      <w:r w:rsidRPr="00A24064">
        <w:rPr>
          <w:lang w:val="ru-RU"/>
        </w:rPr>
        <w:t xml:space="preserve"> + 512</w:t>
      </w:r>
    </w:p>
    <w:p w14:paraId="0E5BD762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    </w:t>
      </w:r>
      <w:r>
        <w:t xml:space="preserve">N = </w:t>
      </w:r>
      <w:proofErr w:type="spellStart"/>
      <w:proofErr w:type="gramStart"/>
      <w:r>
        <w:t>ringAdd</w:t>
      </w:r>
      <w:proofErr w:type="spellEnd"/>
      <w:r>
        <w:t>(</w:t>
      </w:r>
      <w:proofErr w:type="gramEnd"/>
      <w:r>
        <w:t xml:space="preserve">N, </w:t>
      </w:r>
      <w:proofErr w:type="spellStart"/>
      <w:r>
        <w:t>stribogConstants.numByte</w:t>
      </w:r>
      <w:proofErr w:type="spellEnd"/>
      <w:r>
        <w:t>(512 / 8)</w:t>
      </w:r>
      <w:proofErr w:type="gramStart"/>
      <w:r>
        <w:t>);</w:t>
      </w:r>
      <w:proofErr w:type="gramEnd"/>
    </w:p>
    <w:p w14:paraId="746279E1" w14:textId="77777777" w:rsidR="00A24064" w:rsidRDefault="00A24064" w:rsidP="00A24064">
      <w:pPr>
        <w:pStyle w:val="afa"/>
      </w:pPr>
    </w:p>
    <w:p w14:paraId="00EA9E2F" w14:textId="77777777" w:rsidR="00A24064" w:rsidRDefault="00A24064" w:rsidP="00A24064">
      <w:pPr>
        <w:pStyle w:val="afa"/>
      </w:pPr>
      <w:r>
        <w:t xml:space="preserve">            // </w:t>
      </w:r>
      <w:proofErr w:type="spellStart"/>
      <w:r>
        <w:t>Обновление</w:t>
      </w:r>
      <w:proofErr w:type="spellEnd"/>
      <w:r>
        <w:t xml:space="preserve"> sig: </w:t>
      </w:r>
      <w:proofErr w:type="gramStart"/>
      <w:r>
        <w:t>sig</w:t>
      </w:r>
      <w:proofErr w:type="gramEnd"/>
      <w:r>
        <w:t xml:space="preserve"> = sig + m</w:t>
      </w:r>
    </w:p>
    <w:p w14:paraId="43C324DA" w14:textId="77777777" w:rsidR="00A24064" w:rsidRDefault="00A24064" w:rsidP="00A24064">
      <w:pPr>
        <w:pStyle w:val="afa"/>
      </w:pPr>
      <w:r>
        <w:t xml:space="preserve">            sig = </w:t>
      </w:r>
      <w:proofErr w:type="spellStart"/>
      <w:proofErr w:type="gramStart"/>
      <w:r>
        <w:t>ringAdd</w:t>
      </w:r>
      <w:proofErr w:type="spellEnd"/>
      <w:r>
        <w:t>(</w:t>
      </w:r>
      <w:proofErr w:type="gramEnd"/>
      <w:r>
        <w:t>sig, m</w:t>
      </w:r>
      <w:proofErr w:type="gramStart"/>
      <w:r>
        <w:t>);</w:t>
      </w:r>
      <w:proofErr w:type="gramEnd"/>
    </w:p>
    <w:p w14:paraId="30698661" w14:textId="77777777" w:rsidR="00A24064" w:rsidRDefault="00A24064" w:rsidP="00A24064">
      <w:pPr>
        <w:pStyle w:val="afa"/>
      </w:pPr>
    </w:p>
    <w:p w14:paraId="5B550B9B" w14:textId="77777777" w:rsidR="00A24064" w:rsidRDefault="00A24064" w:rsidP="00A24064">
      <w:pPr>
        <w:pStyle w:val="afa"/>
      </w:pPr>
      <w:r>
        <w:t xml:space="preserve">            </w:t>
      </w:r>
      <w:proofErr w:type="spellStart"/>
      <w:r>
        <w:t>messageLength</w:t>
      </w:r>
      <w:proofErr w:type="spellEnd"/>
      <w:r>
        <w:t xml:space="preserve"> -= </w:t>
      </w:r>
      <w:proofErr w:type="gramStart"/>
      <w:r>
        <w:t>64;</w:t>
      </w:r>
      <w:proofErr w:type="gramEnd"/>
    </w:p>
    <w:p w14:paraId="68AB2760" w14:textId="77777777" w:rsidR="00A24064" w:rsidRDefault="00A24064" w:rsidP="00A24064">
      <w:pPr>
        <w:pStyle w:val="afa"/>
      </w:pPr>
      <w:r>
        <w:t xml:space="preserve">            offset += </w:t>
      </w:r>
      <w:proofErr w:type="gramStart"/>
      <w:r>
        <w:t>64;</w:t>
      </w:r>
      <w:proofErr w:type="gramEnd"/>
    </w:p>
    <w:p w14:paraId="09128790" w14:textId="77777777" w:rsidR="00A24064" w:rsidRDefault="00A24064" w:rsidP="00A24064">
      <w:pPr>
        <w:pStyle w:val="afa"/>
      </w:pPr>
      <w:r>
        <w:t xml:space="preserve">        }</w:t>
      </w:r>
    </w:p>
    <w:p w14:paraId="26E75231" w14:textId="77777777" w:rsidR="00A24064" w:rsidRDefault="00A24064" w:rsidP="00A24064">
      <w:pPr>
        <w:pStyle w:val="afa"/>
      </w:pPr>
    </w:p>
    <w:p w14:paraId="1348E218" w14:textId="77777777" w:rsidR="00A24064" w:rsidRDefault="00A24064" w:rsidP="00A24064">
      <w:pPr>
        <w:pStyle w:val="afa"/>
      </w:pPr>
      <w:r>
        <w:t xml:space="preserve">        // 2. </w:t>
      </w:r>
      <w:proofErr w:type="spellStart"/>
      <w:r>
        <w:t>Добивка</w:t>
      </w:r>
      <w:proofErr w:type="spellEnd"/>
      <w:r>
        <w:t xml:space="preserve"> </w:t>
      </w:r>
      <w:proofErr w:type="spellStart"/>
      <w:r>
        <w:t>последнего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(</w:t>
      </w:r>
      <w:proofErr w:type="spellStart"/>
      <w:r>
        <w:t>Шаг</w:t>
      </w:r>
      <w:proofErr w:type="spellEnd"/>
      <w:r>
        <w:t xml:space="preserve"> 3.1)</w:t>
      </w:r>
    </w:p>
    <w:p w14:paraId="6E166059" w14:textId="77777777" w:rsidR="00A24064" w:rsidRDefault="00A24064" w:rsidP="00A24064">
      <w:pPr>
        <w:pStyle w:val="afa"/>
      </w:pPr>
      <w:r>
        <w:t xml:space="preserve">        var </w:t>
      </w:r>
      <w:proofErr w:type="spellStart"/>
      <w:r>
        <w:t>lastBlock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64</w:t>
      </w:r>
      <w:proofErr w:type="gramStart"/>
      <w:r>
        <w:t>];</w:t>
      </w:r>
      <w:proofErr w:type="gramEnd"/>
    </w:p>
    <w:p w14:paraId="6B7B27EC" w14:textId="77777777" w:rsidR="00A24064" w:rsidRDefault="00A24064" w:rsidP="00A24064">
      <w:pPr>
        <w:pStyle w:val="afa"/>
      </w:pPr>
      <w:r>
        <w:t xml:space="preserve">        if (</w:t>
      </w:r>
      <w:proofErr w:type="spellStart"/>
      <w:r>
        <w:t>messageLength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6EB770A8" w14:textId="77777777" w:rsidR="00A24064" w:rsidRDefault="00A24064" w:rsidP="00A24064">
      <w:pPr>
        <w:pStyle w:val="afa"/>
      </w:pPr>
      <w:r>
        <w:t xml:space="preserve">            </w:t>
      </w:r>
      <w:proofErr w:type="spellStart"/>
      <w:r>
        <w:t>System.arraycopy</w:t>
      </w:r>
      <w:proofErr w:type="spellEnd"/>
      <w:r>
        <w:t xml:space="preserve">(message, offset, </w:t>
      </w:r>
      <w:proofErr w:type="spellStart"/>
      <w:r>
        <w:t>lastBlock</w:t>
      </w:r>
      <w:proofErr w:type="spellEnd"/>
      <w:r>
        <w:t xml:space="preserve">, 0, </w:t>
      </w:r>
      <w:proofErr w:type="spellStart"/>
      <w:r>
        <w:t>messageLength</w:t>
      </w:r>
      <w:proofErr w:type="spellEnd"/>
      <w:proofErr w:type="gramStart"/>
      <w:r>
        <w:t>);</w:t>
      </w:r>
      <w:proofErr w:type="gramEnd"/>
    </w:p>
    <w:p w14:paraId="0E69DAD7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>}</w:t>
      </w:r>
    </w:p>
    <w:p w14:paraId="0DFD1CA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Установка 0</w:t>
      </w:r>
      <w:r>
        <w:t>x</w:t>
      </w:r>
      <w:r w:rsidRPr="00A24064">
        <w:rPr>
          <w:lang w:val="ru-RU"/>
        </w:rPr>
        <w:t>01 после сообщения</w:t>
      </w:r>
    </w:p>
    <w:p w14:paraId="4242305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>
        <w:t>lastBlock</w:t>
      </w:r>
      <w:proofErr w:type="spellEnd"/>
      <w:r w:rsidRPr="00A24064">
        <w:rPr>
          <w:lang w:val="ru-RU"/>
        </w:rPr>
        <w:t>[</w:t>
      </w:r>
      <w:proofErr w:type="spellStart"/>
      <w:r>
        <w:t>messageLength</w:t>
      </w:r>
      <w:proofErr w:type="spellEnd"/>
      <w:r w:rsidRPr="00A24064">
        <w:rPr>
          <w:lang w:val="ru-RU"/>
        </w:rPr>
        <w:t xml:space="preserve">] = </w:t>
      </w:r>
      <w:proofErr w:type="gramStart"/>
      <w:r w:rsidRPr="00A24064">
        <w:rPr>
          <w:lang w:val="ru-RU"/>
        </w:rPr>
        <w:t>0</w:t>
      </w:r>
      <w:r>
        <w:t>x</w:t>
      </w:r>
      <w:r w:rsidRPr="00A24064">
        <w:rPr>
          <w:lang w:val="ru-RU"/>
        </w:rPr>
        <w:t>01;</w:t>
      </w:r>
      <w:proofErr w:type="gramEnd"/>
    </w:p>
    <w:p w14:paraId="0045D12E" w14:textId="77777777" w:rsidR="00A24064" w:rsidRPr="00A24064" w:rsidRDefault="00A24064" w:rsidP="00A24064">
      <w:pPr>
        <w:pStyle w:val="afa"/>
        <w:rPr>
          <w:lang w:val="ru-RU"/>
        </w:rPr>
      </w:pPr>
    </w:p>
    <w:p w14:paraId="1176751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3. Обработка последнего блока</w:t>
      </w:r>
    </w:p>
    <w:p w14:paraId="08764FE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r>
        <w:t>h</w:t>
      </w:r>
      <w:r w:rsidRPr="00A24064">
        <w:rPr>
          <w:lang w:val="ru-RU"/>
        </w:rPr>
        <w:t xml:space="preserve"> = </w:t>
      </w:r>
      <w:proofErr w:type="spellStart"/>
      <w:proofErr w:type="gramStart"/>
      <w:r>
        <w:t>gN</w:t>
      </w:r>
      <w:proofErr w:type="spellEnd"/>
      <w:r w:rsidRPr="00A24064">
        <w:rPr>
          <w:lang w:val="ru-RU"/>
        </w:rPr>
        <w:t>(</w:t>
      </w:r>
      <w:proofErr w:type="gramEnd"/>
      <w:r>
        <w:t>h</w:t>
      </w:r>
      <w:r w:rsidRPr="00A24064">
        <w:rPr>
          <w:lang w:val="ru-RU"/>
        </w:rPr>
        <w:t xml:space="preserve">, </w:t>
      </w:r>
      <w:proofErr w:type="spellStart"/>
      <w:r>
        <w:t>lastBlock</w:t>
      </w:r>
      <w:proofErr w:type="spellEnd"/>
      <w:r w:rsidRPr="00A24064">
        <w:rPr>
          <w:lang w:val="ru-RU"/>
        </w:rPr>
        <w:t xml:space="preserve">, </w:t>
      </w:r>
      <w:r>
        <w:t>N</w:t>
      </w:r>
      <w:proofErr w:type="gramStart"/>
      <w:r w:rsidRPr="00A24064">
        <w:rPr>
          <w:lang w:val="ru-RU"/>
        </w:rPr>
        <w:t>);</w:t>
      </w:r>
      <w:proofErr w:type="gramEnd"/>
    </w:p>
    <w:p w14:paraId="3DE4AF70" w14:textId="77777777" w:rsidR="00A24064" w:rsidRPr="00A24064" w:rsidRDefault="00A24064" w:rsidP="00A24064">
      <w:pPr>
        <w:pStyle w:val="afa"/>
        <w:rPr>
          <w:lang w:val="ru-RU"/>
        </w:rPr>
      </w:pPr>
    </w:p>
    <w:p w14:paraId="092B292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4. Обновление </w:t>
      </w:r>
      <w:r>
        <w:t>N</w:t>
      </w:r>
      <w:r w:rsidRPr="00A24064">
        <w:rPr>
          <w:lang w:val="ru-RU"/>
        </w:rPr>
        <w:t xml:space="preserve"> и </w:t>
      </w:r>
      <w:r>
        <w:t>sig</w:t>
      </w:r>
    </w:p>
    <w:p w14:paraId="57D64B1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Обновление </w:t>
      </w:r>
      <w:r>
        <w:t>N</w:t>
      </w:r>
      <w:r w:rsidRPr="00A24064">
        <w:rPr>
          <w:lang w:val="ru-RU"/>
        </w:rPr>
        <w:t xml:space="preserve">: </w:t>
      </w:r>
      <w:r>
        <w:t>N</w:t>
      </w:r>
      <w:r w:rsidRPr="00A24064">
        <w:rPr>
          <w:lang w:val="ru-RU"/>
        </w:rPr>
        <w:t xml:space="preserve"> = </w:t>
      </w:r>
      <w:r>
        <w:t>N</w:t>
      </w:r>
      <w:r w:rsidRPr="00A24064">
        <w:rPr>
          <w:lang w:val="ru-RU"/>
        </w:rPr>
        <w:t xml:space="preserve"> + (длина последнего блока)</w:t>
      </w:r>
    </w:p>
    <w:p w14:paraId="530C1C68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>
        <w:t xml:space="preserve">N = </w:t>
      </w:r>
      <w:proofErr w:type="spellStart"/>
      <w:proofErr w:type="gramStart"/>
      <w:r>
        <w:t>ringAdd</w:t>
      </w:r>
      <w:proofErr w:type="spellEnd"/>
      <w:r>
        <w:t>(</w:t>
      </w:r>
      <w:proofErr w:type="gramEnd"/>
      <w:r>
        <w:t xml:space="preserve">N, </w:t>
      </w:r>
      <w:proofErr w:type="spellStart"/>
      <w:r>
        <w:t>stribogConstants.numByte</w:t>
      </w:r>
      <w:proofErr w:type="spellEnd"/>
      <w:r>
        <w:t>(</w:t>
      </w:r>
      <w:proofErr w:type="spellStart"/>
      <w:r>
        <w:t>messageLength</w:t>
      </w:r>
      <w:proofErr w:type="spellEnd"/>
      <w:r>
        <w:t>)</w:t>
      </w:r>
      <w:proofErr w:type="gramStart"/>
      <w:r>
        <w:t>);</w:t>
      </w:r>
      <w:proofErr w:type="gramEnd"/>
    </w:p>
    <w:p w14:paraId="12AA9435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 xml:space="preserve">// Обновление </w:t>
      </w:r>
      <w:r>
        <w:t>sig</w:t>
      </w:r>
      <w:r w:rsidRPr="00A24064">
        <w:rPr>
          <w:lang w:val="ru-RU"/>
        </w:rPr>
        <w:t xml:space="preserve">: </w:t>
      </w:r>
      <w:r>
        <w:t>sig</w:t>
      </w:r>
      <w:r w:rsidRPr="00A24064">
        <w:rPr>
          <w:lang w:val="ru-RU"/>
        </w:rPr>
        <w:t xml:space="preserve"> = </w:t>
      </w:r>
      <w:r>
        <w:t>sig</w:t>
      </w:r>
      <w:r w:rsidRPr="00A24064">
        <w:rPr>
          <w:lang w:val="ru-RU"/>
        </w:rPr>
        <w:t xml:space="preserve"> + (последний блок)</w:t>
      </w:r>
    </w:p>
    <w:p w14:paraId="3504613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r>
        <w:t>sig</w:t>
      </w:r>
      <w:r w:rsidRPr="00A24064">
        <w:rPr>
          <w:lang w:val="ru-RU"/>
        </w:rPr>
        <w:t xml:space="preserve"> = </w:t>
      </w:r>
      <w:proofErr w:type="spellStart"/>
      <w:proofErr w:type="gramStart"/>
      <w:r>
        <w:t>ringAdd</w:t>
      </w:r>
      <w:proofErr w:type="spellEnd"/>
      <w:r w:rsidRPr="00A24064">
        <w:rPr>
          <w:lang w:val="ru-RU"/>
        </w:rPr>
        <w:t>(</w:t>
      </w:r>
      <w:proofErr w:type="gramEnd"/>
      <w:r>
        <w:t>sig</w:t>
      </w:r>
      <w:r w:rsidRPr="00A24064">
        <w:rPr>
          <w:lang w:val="ru-RU"/>
        </w:rPr>
        <w:t xml:space="preserve">, </w:t>
      </w:r>
      <w:proofErr w:type="spellStart"/>
      <w:r>
        <w:t>lastBlock</w:t>
      </w:r>
      <w:proofErr w:type="spellEnd"/>
      <w:proofErr w:type="gramStart"/>
      <w:r w:rsidRPr="00A24064">
        <w:rPr>
          <w:lang w:val="ru-RU"/>
        </w:rPr>
        <w:t>);</w:t>
      </w:r>
      <w:proofErr w:type="gramEnd"/>
    </w:p>
    <w:p w14:paraId="04132C8B" w14:textId="77777777" w:rsidR="00A24064" w:rsidRPr="00A24064" w:rsidRDefault="00A24064" w:rsidP="00A24064">
      <w:pPr>
        <w:pStyle w:val="afa"/>
        <w:rPr>
          <w:lang w:val="ru-RU"/>
        </w:rPr>
      </w:pPr>
    </w:p>
    <w:p w14:paraId="6EA079A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5. Финальные преобразования (Шаги 4 и 5)</w:t>
      </w:r>
    </w:p>
    <w:p w14:paraId="1D670AFA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>
        <w:t xml:space="preserve">h = </w:t>
      </w:r>
      <w:proofErr w:type="spellStart"/>
      <w:proofErr w:type="gramStart"/>
      <w:r>
        <w:t>gN</w:t>
      </w:r>
      <w:proofErr w:type="spellEnd"/>
      <w:r>
        <w:t>(</w:t>
      </w:r>
      <w:proofErr w:type="gramEnd"/>
      <w:r>
        <w:t xml:space="preserve">h, N, </w:t>
      </w:r>
      <w:proofErr w:type="spellStart"/>
      <w:r>
        <w:t>stribogConstants.numByte</w:t>
      </w:r>
      <w:proofErr w:type="spellEnd"/>
      <w:r>
        <w:t>(0)</w:t>
      </w:r>
      <w:proofErr w:type="gramStart"/>
      <w:r>
        <w:t>);</w:t>
      </w:r>
      <w:proofErr w:type="gramEnd"/>
    </w:p>
    <w:p w14:paraId="151CEB78" w14:textId="77777777" w:rsidR="00A24064" w:rsidRDefault="00A24064" w:rsidP="00A24064">
      <w:pPr>
        <w:pStyle w:val="afa"/>
      </w:pPr>
      <w:r>
        <w:t xml:space="preserve">        h = </w:t>
      </w:r>
      <w:proofErr w:type="spellStart"/>
      <w:proofErr w:type="gramStart"/>
      <w:r>
        <w:t>gN</w:t>
      </w:r>
      <w:proofErr w:type="spellEnd"/>
      <w:r>
        <w:t>(</w:t>
      </w:r>
      <w:proofErr w:type="gramEnd"/>
      <w:r>
        <w:t xml:space="preserve">h, sig, </w:t>
      </w:r>
      <w:proofErr w:type="spellStart"/>
      <w:r>
        <w:t>stribogConstants.numByte</w:t>
      </w:r>
      <w:proofErr w:type="spellEnd"/>
      <w:r>
        <w:t>(0)</w:t>
      </w:r>
      <w:proofErr w:type="gramStart"/>
      <w:r>
        <w:t>);</w:t>
      </w:r>
      <w:proofErr w:type="gramEnd"/>
    </w:p>
    <w:p w14:paraId="11821B7C" w14:textId="77777777" w:rsidR="00A24064" w:rsidRDefault="00A24064" w:rsidP="00A24064">
      <w:pPr>
        <w:pStyle w:val="afa"/>
      </w:pPr>
    </w:p>
    <w:p w14:paraId="47652310" w14:textId="77777777" w:rsidR="00A24064" w:rsidRDefault="00A24064" w:rsidP="00A24064">
      <w:pPr>
        <w:pStyle w:val="afa"/>
      </w:pPr>
      <w:r>
        <w:t xml:space="preserve">        // 6.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14:paraId="0DFEED70" w14:textId="77777777" w:rsidR="00A24064" w:rsidRDefault="00A24064" w:rsidP="00A24064">
      <w:pPr>
        <w:pStyle w:val="afa"/>
      </w:pPr>
      <w:r>
        <w:t xml:space="preserve">        if (is512Bit) {</w:t>
      </w:r>
    </w:p>
    <w:p w14:paraId="07E7A640" w14:textId="77777777" w:rsidR="00A24064" w:rsidRDefault="00A24064" w:rsidP="00A24064">
      <w:pPr>
        <w:pStyle w:val="afa"/>
      </w:pPr>
      <w:r>
        <w:t xml:space="preserve">            return new </w:t>
      </w:r>
      <w:proofErr w:type="spellStart"/>
      <w:proofErr w:type="gramStart"/>
      <w:r>
        <w:t>BigInteger</w:t>
      </w:r>
      <w:proofErr w:type="spellEnd"/>
      <w:r>
        <w:t>(</w:t>
      </w:r>
      <w:proofErr w:type="gramEnd"/>
      <w:r>
        <w:t>1, int2byte(h)</w:t>
      </w:r>
      <w:proofErr w:type="gramStart"/>
      <w:r>
        <w:t>);</w:t>
      </w:r>
      <w:proofErr w:type="gramEnd"/>
    </w:p>
    <w:p w14:paraId="5CE1A071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 xml:space="preserve">} </w:t>
      </w:r>
      <w:r>
        <w:t>else</w:t>
      </w:r>
      <w:r w:rsidRPr="00A24064">
        <w:rPr>
          <w:lang w:val="ru-RU"/>
        </w:rPr>
        <w:t xml:space="preserve"> {</w:t>
      </w:r>
    </w:p>
    <w:p w14:paraId="56D4FBE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    // Для 256 бит берем только первые 32 байта</w:t>
      </w:r>
    </w:p>
    <w:p w14:paraId="43D163A7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    </w:t>
      </w:r>
      <w:r>
        <w:t xml:space="preserve">var h256 = </w:t>
      </w:r>
      <w:proofErr w:type="spellStart"/>
      <w:r>
        <w:t>Arrays.copyOf</w:t>
      </w:r>
      <w:proofErr w:type="spellEnd"/>
      <w:r>
        <w:t>(h, 32</w:t>
      </w:r>
      <w:proofErr w:type="gramStart"/>
      <w:r>
        <w:t>);</w:t>
      </w:r>
      <w:proofErr w:type="gramEnd"/>
    </w:p>
    <w:p w14:paraId="52E8CC1E" w14:textId="77777777" w:rsidR="00A24064" w:rsidRDefault="00A24064" w:rsidP="00A24064">
      <w:pPr>
        <w:pStyle w:val="afa"/>
      </w:pPr>
      <w:r>
        <w:t xml:space="preserve">            return new </w:t>
      </w:r>
      <w:proofErr w:type="spellStart"/>
      <w:proofErr w:type="gramStart"/>
      <w:r>
        <w:t>BigInteger</w:t>
      </w:r>
      <w:proofErr w:type="spellEnd"/>
      <w:r>
        <w:t>(</w:t>
      </w:r>
      <w:proofErr w:type="gramEnd"/>
      <w:r>
        <w:t>1, int2byte(h256)</w:t>
      </w:r>
      <w:proofErr w:type="gramStart"/>
      <w:r>
        <w:t>);</w:t>
      </w:r>
      <w:proofErr w:type="gramEnd"/>
    </w:p>
    <w:p w14:paraId="47EB7B8E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>}</w:t>
      </w:r>
    </w:p>
    <w:p w14:paraId="2FEFDC9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1FED6252" w14:textId="77777777" w:rsidR="00A24064" w:rsidRPr="00A24064" w:rsidRDefault="00A24064" w:rsidP="00A24064">
      <w:pPr>
        <w:pStyle w:val="afa"/>
        <w:rPr>
          <w:lang w:val="ru-RU"/>
        </w:rPr>
      </w:pPr>
    </w:p>
    <w:p w14:paraId="70E1ADBE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--- Вспомогательные функции Стрибога ---</w:t>
      </w:r>
    </w:p>
    <w:p w14:paraId="1CD33694" w14:textId="77777777" w:rsidR="00A24064" w:rsidRPr="00A24064" w:rsidRDefault="00A24064" w:rsidP="00A24064">
      <w:pPr>
        <w:pStyle w:val="afa"/>
        <w:rPr>
          <w:lang w:val="ru-RU"/>
        </w:rPr>
      </w:pPr>
    </w:p>
    <w:p w14:paraId="6DE19C9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03420C8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Функция сжатия (</w:t>
      </w:r>
      <w:r>
        <w:t>Compression</w:t>
      </w:r>
      <w:r w:rsidRPr="00A24064">
        <w:rPr>
          <w:lang w:val="ru-RU"/>
        </w:rPr>
        <w:t xml:space="preserve"> </w:t>
      </w:r>
      <w:r>
        <w:t>function</w:t>
      </w:r>
      <w:r w:rsidRPr="00A24064">
        <w:rPr>
          <w:lang w:val="ru-RU"/>
        </w:rPr>
        <w:t>).</w:t>
      </w:r>
    </w:p>
    <w:p w14:paraId="17E65FD9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7BF7B709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 xml:space="preserve">] </w:t>
      </w:r>
      <w:proofErr w:type="spellStart"/>
      <w:r>
        <w:t>gN</w:t>
      </w:r>
      <w:proofErr w:type="spellEnd"/>
      <w:r>
        <w:t>(</w:t>
      </w:r>
      <w:proofErr w:type="gramStart"/>
      <w:r>
        <w:t>int[</w:t>
      </w:r>
      <w:proofErr w:type="gramEnd"/>
      <w:r>
        <w:t xml:space="preserve">] h, </w:t>
      </w:r>
      <w:proofErr w:type="gramStart"/>
      <w:r>
        <w:t>int[</w:t>
      </w:r>
      <w:proofErr w:type="gramEnd"/>
      <w:r>
        <w:t xml:space="preserve">] m,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val</w:t>
      </w:r>
      <w:proofErr w:type="spellEnd"/>
      <w:r>
        <w:t>) {</w:t>
      </w:r>
      <w:proofErr w:type="gramEnd"/>
    </w:p>
    <w:p w14:paraId="6935D5BE" w14:textId="77777777" w:rsidR="00A24064" w:rsidRDefault="00A24064" w:rsidP="00A24064">
      <w:pPr>
        <w:pStyle w:val="afa"/>
      </w:pPr>
      <w:r>
        <w:t xml:space="preserve">        var LPS = </w:t>
      </w:r>
      <w:proofErr w:type="gramStart"/>
      <w:r>
        <w:t>L(P(S(</w:t>
      </w:r>
      <w:proofErr w:type="spellStart"/>
      <w:r>
        <w:t>xFun</w:t>
      </w:r>
      <w:proofErr w:type="spellEnd"/>
      <w:r>
        <w:t>(</w:t>
      </w:r>
      <w:proofErr w:type="gramEnd"/>
      <w:r>
        <w:t xml:space="preserve">h, </w:t>
      </w:r>
      <w:proofErr w:type="spellStart"/>
      <w:r>
        <w:t>val</w:t>
      </w:r>
      <w:proofErr w:type="spellEnd"/>
      <w:r>
        <w:t>)))</w:t>
      </w:r>
      <w:proofErr w:type="gramStart"/>
      <w:r>
        <w:t>);</w:t>
      </w:r>
      <w:proofErr w:type="gramEnd"/>
    </w:p>
    <w:p w14:paraId="5155D56E" w14:textId="77777777" w:rsidR="00A24064" w:rsidRDefault="00A24064" w:rsidP="00A24064">
      <w:pPr>
        <w:pStyle w:val="afa"/>
      </w:pPr>
      <w:r>
        <w:lastRenderedPageBreak/>
        <w:t xml:space="preserve">        return </w:t>
      </w:r>
      <w:proofErr w:type="spellStart"/>
      <w:proofErr w:type="gramStart"/>
      <w:r>
        <w:t>xFun</w:t>
      </w:r>
      <w:proofErr w:type="spellEnd"/>
      <w:r>
        <w:t>(</w:t>
      </w:r>
      <w:proofErr w:type="spellStart"/>
      <w:r>
        <w:t>xFun</w:t>
      </w:r>
      <w:proofErr w:type="spellEnd"/>
      <w:r>
        <w:t>(E(</w:t>
      </w:r>
      <w:proofErr w:type="gramEnd"/>
      <w:r>
        <w:t>LPS, m), h), m</w:t>
      </w:r>
      <w:proofErr w:type="gramStart"/>
      <w:r>
        <w:t>);</w:t>
      </w:r>
      <w:proofErr w:type="gramEnd"/>
    </w:p>
    <w:p w14:paraId="64E9BD04" w14:textId="77777777" w:rsidR="00A24064" w:rsidRDefault="00A24064" w:rsidP="00A24064">
      <w:pPr>
        <w:pStyle w:val="afa"/>
      </w:pPr>
      <w:r>
        <w:t xml:space="preserve">    }</w:t>
      </w:r>
    </w:p>
    <w:p w14:paraId="76053D68" w14:textId="77777777" w:rsidR="00A24064" w:rsidRDefault="00A24064" w:rsidP="00A24064">
      <w:pPr>
        <w:pStyle w:val="afa"/>
      </w:pPr>
    </w:p>
    <w:p w14:paraId="4211C1C2" w14:textId="77777777" w:rsidR="00A24064" w:rsidRDefault="00A24064" w:rsidP="00A24064">
      <w:pPr>
        <w:pStyle w:val="afa"/>
      </w:pPr>
      <w:r>
        <w:t xml:space="preserve">    /**</w:t>
      </w:r>
    </w:p>
    <w:p w14:paraId="3E42F66F" w14:textId="77777777" w:rsidR="00A24064" w:rsidRDefault="00A24064" w:rsidP="00A24064">
      <w:pPr>
        <w:pStyle w:val="afa"/>
      </w:pPr>
      <w:r>
        <w:t xml:space="preserve">     *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зацикленной</w:t>
      </w:r>
      <w:proofErr w:type="spellEnd"/>
      <w:r>
        <w:t xml:space="preserve"> </w:t>
      </w:r>
      <w:proofErr w:type="spellStart"/>
      <w:r>
        <w:t>итерации</w:t>
      </w:r>
      <w:proofErr w:type="spellEnd"/>
      <w:r>
        <w:t xml:space="preserve"> (Key schedule and iteration).</w:t>
      </w:r>
    </w:p>
    <w:p w14:paraId="29F4DAB0" w14:textId="77777777" w:rsidR="00A24064" w:rsidRDefault="00A24064" w:rsidP="00A24064">
      <w:pPr>
        <w:pStyle w:val="afa"/>
      </w:pPr>
      <w:r>
        <w:t xml:space="preserve">     */</w:t>
      </w:r>
    </w:p>
    <w:p w14:paraId="31766E07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>] E(</w:t>
      </w:r>
      <w:proofErr w:type="gramStart"/>
      <w:r>
        <w:t>int[</w:t>
      </w:r>
      <w:proofErr w:type="gramEnd"/>
      <w:r>
        <w:t xml:space="preserve">] k, </w:t>
      </w:r>
      <w:proofErr w:type="gramStart"/>
      <w:r>
        <w:t>int[</w:t>
      </w:r>
      <w:proofErr w:type="gramEnd"/>
      <w:r>
        <w:t xml:space="preserve">] </w:t>
      </w:r>
      <w:proofErr w:type="gramStart"/>
      <w:r>
        <w:t>m) {</w:t>
      </w:r>
      <w:proofErr w:type="gramEnd"/>
    </w:p>
    <w:p w14:paraId="2767BF16" w14:textId="77777777" w:rsidR="00A24064" w:rsidRDefault="00A24064" w:rsidP="00A24064">
      <w:pPr>
        <w:pStyle w:val="afa"/>
      </w:pPr>
      <w:r>
        <w:t xml:space="preserve">        var result = </w:t>
      </w:r>
      <w:proofErr w:type="spellStart"/>
      <w:proofErr w:type="gramStart"/>
      <w:r>
        <w:t>xFun</w:t>
      </w:r>
      <w:proofErr w:type="spellEnd"/>
      <w:r>
        <w:t>(</w:t>
      </w:r>
      <w:proofErr w:type="gramEnd"/>
      <w:r>
        <w:t>k, m</w:t>
      </w:r>
      <w:proofErr w:type="gramStart"/>
      <w:r>
        <w:t>);</w:t>
      </w:r>
      <w:proofErr w:type="gramEnd"/>
    </w:p>
    <w:p w14:paraId="521A7FD7" w14:textId="77777777" w:rsidR="00A24064" w:rsidRDefault="00A24064" w:rsidP="00A24064">
      <w:pPr>
        <w:pStyle w:val="afa"/>
      </w:pPr>
      <w:r>
        <w:t xml:space="preserve">        var </w:t>
      </w:r>
      <w:proofErr w:type="spellStart"/>
      <w:r>
        <w:t>tempKey</w:t>
      </w:r>
      <w:proofErr w:type="spellEnd"/>
      <w:r>
        <w:t xml:space="preserve"> = </w:t>
      </w:r>
      <w:proofErr w:type="gramStart"/>
      <w:r>
        <w:t>k;</w:t>
      </w:r>
      <w:proofErr w:type="gramEnd"/>
    </w:p>
    <w:p w14:paraId="5DA73492" w14:textId="77777777" w:rsidR="00A24064" w:rsidRDefault="00A24064" w:rsidP="00A24064">
      <w:pPr>
        <w:pStyle w:val="afa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12;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2989A3B" w14:textId="77777777" w:rsidR="00A24064" w:rsidRDefault="00A24064" w:rsidP="00A24064">
      <w:pPr>
        <w:pStyle w:val="afa"/>
      </w:pPr>
      <w:r>
        <w:t xml:space="preserve">            </w:t>
      </w:r>
      <w:proofErr w:type="spellStart"/>
      <w:r>
        <w:t>tempKey</w:t>
      </w:r>
      <w:proofErr w:type="spellEnd"/>
      <w:r>
        <w:t xml:space="preserve"> = </w:t>
      </w:r>
      <w:proofErr w:type="gramStart"/>
      <w:r>
        <w:t>L(P(S(</w:t>
      </w:r>
      <w:proofErr w:type="spellStart"/>
      <w:r>
        <w:t>xFun</w:t>
      </w:r>
      <w:proofErr w:type="spellEnd"/>
      <w:r>
        <w:t>(</w:t>
      </w:r>
      <w:proofErr w:type="spellStart"/>
      <w:proofErr w:type="gramEnd"/>
      <w:r>
        <w:t>tempKey</w:t>
      </w:r>
      <w:proofErr w:type="spellEnd"/>
      <w:r>
        <w:t xml:space="preserve">, </w:t>
      </w:r>
      <w:proofErr w:type="spellStart"/>
      <w:r>
        <w:t>stribogConstants.C</w:t>
      </w:r>
      <w:proofErr w:type="spellEnd"/>
      <w:r>
        <w:t>[</w:t>
      </w:r>
      <w:proofErr w:type="spellStart"/>
      <w:r>
        <w:t>i</w:t>
      </w:r>
      <w:proofErr w:type="spellEnd"/>
      <w:r>
        <w:t>])))</w:t>
      </w:r>
      <w:proofErr w:type="gramStart"/>
      <w:r>
        <w:t>);</w:t>
      </w:r>
      <w:proofErr w:type="gramEnd"/>
    </w:p>
    <w:p w14:paraId="6361B76D" w14:textId="77777777" w:rsidR="00A24064" w:rsidRDefault="00A24064" w:rsidP="00A24064">
      <w:pPr>
        <w:pStyle w:val="afa"/>
      </w:pPr>
      <w:r>
        <w:t xml:space="preserve">            result = </w:t>
      </w:r>
      <w:proofErr w:type="spellStart"/>
      <w:r>
        <w:t>xFun</w:t>
      </w:r>
      <w:proofErr w:type="spellEnd"/>
      <w:r>
        <w:t>(L(P(S(</w:t>
      </w:r>
      <w:proofErr w:type="gramStart"/>
      <w:r>
        <w:t>result))</w:t>
      </w:r>
      <w:proofErr w:type="gramEnd"/>
      <w:r>
        <w:t xml:space="preserve">), </w:t>
      </w:r>
      <w:proofErr w:type="spellStart"/>
      <w:r>
        <w:t>tempKey</w:t>
      </w:r>
      <w:proofErr w:type="spellEnd"/>
      <w:proofErr w:type="gramStart"/>
      <w:r>
        <w:t>);</w:t>
      </w:r>
      <w:proofErr w:type="gramEnd"/>
    </w:p>
    <w:p w14:paraId="36C6C350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>}</w:t>
      </w:r>
    </w:p>
    <w:p w14:paraId="023FB16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r>
        <w:t>return</w:t>
      </w:r>
      <w:r w:rsidRPr="00A24064">
        <w:rPr>
          <w:lang w:val="ru-RU"/>
        </w:rPr>
        <w:t xml:space="preserve"> </w:t>
      </w:r>
      <w:proofErr w:type="gramStart"/>
      <w:r>
        <w:t>result</w:t>
      </w:r>
      <w:r w:rsidRPr="00A24064">
        <w:rPr>
          <w:lang w:val="ru-RU"/>
        </w:rPr>
        <w:t>;</w:t>
      </w:r>
      <w:proofErr w:type="gramEnd"/>
    </w:p>
    <w:p w14:paraId="6086628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1E7E131C" w14:textId="77777777" w:rsidR="00A24064" w:rsidRPr="00A24064" w:rsidRDefault="00A24064" w:rsidP="00A24064">
      <w:pPr>
        <w:pStyle w:val="afa"/>
        <w:rPr>
          <w:lang w:val="ru-RU"/>
        </w:rPr>
      </w:pPr>
    </w:p>
    <w:p w14:paraId="65AFE9A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28A33BEE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Побитовое исключающее ИЛИ (</w:t>
      </w:r>
      <w:r>
        <w:t>XOR</w:t>
      </w:r>
      <w:r w:rsidRPr="00A24064">
        <w:rPr>
          <w:lang w:val="ru-RU"/>
        </w:rPr>
        <w:t>).</w:t>
      </w:r>
    </w:p>
    <w:p w14:paraId="193EDCE6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1BAD2951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 xml:space="preserve">] </w:t>
      </w:r>
      <w:proofErr w:type="spellStart"/>
      <w:r>
        <w:t>xFun</w:t>
      </w:r>
      <w:proofErr w:type="spellEnd"/>
      <w:r>
        <w:t>(</w:t>
      </w:r>
      <w:proofErr w:type="gramStart"/>
      <w:r>
        <w:t>int[</w:t>
      </w:r>
      <w:proofErr w:type="gramEnd"/>
      <w:r>
        <w:t xml:space="preserve">] k, </w:t>
      </w:r>
      <w:proofErr w:type="gramStart"/>
      <w:r>
        <w:t>int[</w:t>
      </w:r>
      <w:proofErr w:type="gramEnd"/>
      <w:r>
        <w:t xml:space="preserve">] </w:t>
      </w:r>
      <w:proofErr w:type="gramStart"/>
      <w:r>
        <w:t>a) {</w:t>
      </w:r>
      <w:proofErr w:type="gramEnd"/>
    </w:p>
    <w:p w14:paraId="5D16C005" w14:textId="77777777" w:rsidR="00A24064" w:rsidRDefault="00A24064" w:rsidP="00A24064">
      <w:pPr>
        <w:pStyle w:val="afa"/>
      </w:pPr>
      <w:r>
        <w:t xml:space="preserve">        var result = new int[</w:t>
      </w:r>
      <w:proofErr w:type="spellStart"/>
      <w:proofErr w:type="gramStart"/>
      <w:r>
        <w:t>k.length</w:t>
      </w:r>
      <w:proofErr w:type="spellEnd"/>
      <w:r>
        <w:t>];</w:t>
      </w:r>
      <w:proofErr w:type="gramEnd"/>
    </w:p>
    <w:p w14:paraId="4CD1777A" w14:textId="77777777" w:rsidR="00A24064" w:rsidRDefault="00A24064" w:rsidP="00A24064">
      <w:pPr>
        <w:pStyle w:val="afa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k.length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result[</w:t>
      </w:r>
      <w:proofErr w:type="spellStart"/>
      <w:r>
        <w:t>i</w:t>
      </w:r>
      <w:proofErr w:type="spellEnd"/>
      <w:r>
        <w:t>] = (k[</w:t>
      </w:r>
      <w:proofErr w:type="spellStart"/>
      <w:r>
        <w:t>i</w:t>
      </w:r>
      <w:proofErr w:type="spellEnd"/>
      <w:r>
        <w:t>] ^ a[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AE1603C" w14:textId="77777777" w:rsidR="00A24064" w:rsidRDefault="00A24064" w:rsidP="00A24064">
      <w:pPr>
        <w:pStyle w:val="afa"/>
      </w:pPr>
      <w:r>
        <w:t xml:space="preserve">        return </w:t>
      </w:r>
      <w:proofErr w:type="gramStart"/>
      <w:r>
        <w:t>result;</w:t>
      </w:r>
      <w:proofErr w:type="gramEnd"/>
    </w:p>
    <w:p w14:paraId="53359A43" w14:textId="77777777" w:rsidR="00A24064" w:rsidRDefault="00A24064" w:rsidP="00A24064">
      <w:pPr>
        <w:pStyle w:val="afa"/>
      </w:pPr>
      <w:r>
        <w:t xml:space="preserve">    }</w:t>
      </w:r>
    </w:p>
    <w:p w14:paraId="4A6BEC95" w14:textId="77777777" w:rsidR="00A24064" w:rsidRDefault="00A24064" w:rsidP="00A24064">
      <w:pPr>
        <w:pStyle w:val="afa"/>
      </w:pPr>
    </w:p>
    <w:p w14:paraId="295FEDB7" w14:textId="77777777" w:rsidR="00A24064" w:rsidRDefault="00A24064" w:rsidP="00A24064">
      <w:pPr>
        <w:pStyle w:val="afa"/>
      </w:pPr>
      <w:r>
        <w:t xml:space="preserve">    /**</w:t>
      </w:r>
    </w:p>
    <w:p w14:paraId="602F5A4C" w14:textId="77777777" w:rsidR="00A24064" w:rsidRDefault="00A24064" w:rsidP="00A24064">
      <w:pPr>
        <w:pStyle w:val="afa"/>
      </w:pPr>
      <w:r>
        <w:t xml:space="preserve">     *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подстановки</w:t>
      </w:r>
      <w:proofErr w:type="spellEnd"/>
      <w:r>
        <w:t xml:space="preserve"> (Substitution S).</w:t>
      </w:r>
    </w:p>
    <w:p w14:paraId="13A80721" w14:textId="77777777" w:rsidR="00A24064" w:rsidRDefault="00A24064" w:rsidP="00A24064">
      <w:pPr>
        <w:pStyle w:val="afa"/>
      </w:pPr>
      <w:r>
        <w:t xml:space="preserve">     */</w:t>
      </w:r>
    </w:p>
    <w:p w14:paraId="30263795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>] S 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val</w:t>
      </w:r>
      <w:proofErr w:type="spellEnd"/>
      <w:r>
        <w:t>) {</w:t>
      </w:r>
      <w:proofErr w:type="gramEnd"/>
    </w:p>
    <w:p w14:paraId="452F2A9E" w14:textId="77777777" w:rsidR="00A24064" w:rsidRDefault="00A24064" w:rsidP="00A24064">
      <w:pPr>
        <w:pStyle w:val="afa"/>
      </w:pPr>
      <w:r>
        <w:t xml:space="preserve">        var result = new </w:t>
      </w:r>
      <w:proofErr w:type="gramStart"/>
      <w:r>
        <w:t>int[</w:t>
      </w:r>
      <w:proofErr w:type="gramEnd"/>
      <w:r>
        <w:t>64</w:t>
      </w:r>
      <w:proofErr w:type="gramStart"/>
      <w:r>
        <w:t>];</w:t>
      </w:r>
      <w:proofErr w:type="gramEnd"/>
    </w:p>
    <w:p w14:paraId="3D82C0EC" w14:textId="77777777" w:rsidR="00A24064" w:rsidRDefault="00A24064" w:rsidP="00A24064">
      <w:pPr>
        <w:pStyle w:val="afa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64; </w:t>
      </w:r>
      <w:proofErr w:type="spellStart"/>
      <w:r>
        <w:t>i</w:t>
      </w:r>
      <w:proofErr w:type="spellEnd"/>
      <w:r>
        <w:t>++)</w:t>
      </w:r>
    </w:p>
    <w:p w14:paraId="5C2FE930" w14:textId="77777777" w:rsidR="00A24064" w:rsidRDefault="00A24064" w:rsidP="00A24064">
      <w:pPr>
        <w:pStyle w:val="afa"/>
      </w:pPr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stribogConstants.substitution</w:t>
      </w:r>
      <w:proofErr w:type="spellEnd"/>
      <w:r>
        <w:t>[</w:t>
      </w:r>
      <w:proofErr w:type="spellStart"/>
      <w:r>
        <w:t>val</w:t>
      </w:r>
      <w:proofErr w:type="spellEnd"/>
      <w:r>
        <w:t>[</w:t>
      </w:r>
      <w:proofErr w:type="spellStart"/>
      <w:r>
        <w:t>i</w:t>
      </w:r>
      <w:proofErr w:type="spellEnd"/>
      <w:r>
        <w:t xml:space="preserve">] &amp; 0xFF]; // &amp; 0xFF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безопасности</w:t>
      </w:r>
      <w:proofErr w:type="spellEnd"/>
    </w:p>
    <w:p w14:paraId="3511ACE8" w14:textId="77777777" w:rsidR="00A24064" w:rsidRDefault="00A24064" w:rsidP="00A24064">
      <w:pPr>
        <w:pStyle w:val="afa"/>
      </w:pPr>
      <w:r>
        <w:t xml:space="preserve">        return </w:t>
      </w:r>
      <w:proofErr w:type="gramStart"/>
      <w:r>
        <w:t>result;</w:t>
      </w:r>
      <w:proofErr w:type="gramEnd"/>
    </w:p>
    <w:p w14:paraId="02230B4A" w14:textId="77777777" w:rsidR="00A24064" w:rsidRDefault="00A24064" w:rsidP="00A24064">
      <w:pPr>
        <w:pStyle w:val="afa"/>
      </w:pPr>
      <w:r>
        <w:t xml:space="preserve">    }</w:t>
      </w:r>
    </w:p>
    <w:p w14:paraId="1574C28B" w14:textId="77777777" w:rsidR="00A24064" w:rsidRDefault="00A24064" w:rsidP="00A24064">
      <w:pPr>
        <w:pStyle w:val="afa"/>
      </w:pPr>
    </w:p>
    <w:p w14:paraId="3B580BDE" w14:textId="77777777" w:rsidR="00A24064" w:rsidRDefault="00A24064" w:rsidP="00A24064">
      <w:pPr>
        <w:pStyle w:val="afa"/>
      </w:pPr>
      <w:r>
        <w:t xml:space="preserve">    /**</w:t>
      </w:r>
    </w:p>
    <w:p w14:paraId="3BCC0510" w14:textId="77777777" w:rsidR="00A24064" w:rsidRDefault="00A24064" w:rsidP="00A24064">
      <w:pPr>
        <w:pStyle w:val="afa"/>
      </w:pPr>
      <w:r>
        <w:t xml:space="preserve">     *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перестановки</w:t>
      </w:r>
      <w:proofErr w:type="spellEnd"/>
      <w:r>
        <w:t xml:space="preserve"> (Permutation P).</w:t>
      </w:r>
    </w:p>
    <w:p w14:paraId="1CEB003F" w14:textId="77777777" w:rsidR="00A24064" w:rsidRDefault="00A24064" w:rsidP="00A24064">
      <w:pPr>
        <w:pStyle w:val="afa"/>
      </w:pPr>
      <w:r>
        <w:t xml:space="preserve">     */</w:t>
      </w:r>
    </w:p>
    <w:p w14:paraId="7E7524A9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>] P 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val</w:t>
      </w:r>
      <w:proofErr w:type="spellEnd"/>
      <w:r>
        <w:t>) {</w:t>
      </w:r>
      <w:proofErr w:type="gramEnd"/>
    </w:p>
    <w:p w14:paraId="6F0C54F0" w14:textId="77777777" w:rsidR="00A24064" w:rsidRDefault="00A24064" w:rsidP="00A24064">
      <w:pPr>
        <w:pStyle w:val="afa"/>
      </w:pPr>
      <w:r>
        <w:t xml:space="preserve">        var result = new </w:t>
      </w:r>
      <w:proofErr w:type="gramStart"/>
      <w:r>
        <w:t>int[</w:t>
      </w:r>
      <w:proofErr w:type="gramEnd"/>
      <w:r>
        <w:t>64</w:t>
      </w:r>
      <w:proofErr w:type="gramStart"/>
      <w:r>
        <w:t>];</w:t>
      </w:r>
      <w:proofErr w:type="gramEnd"/>
    </w:p>
    <w:p w14:paraId="47236A9B" w14:textId="77777777" w:rsidR="00A24064" w:rsidRDefault="00A24064" w:rsidP="00A24064">
      <w:pPr>
        <w:pStyle w:val="afa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64; </w:t>
      </w:r>
      <w:proofErr w:type="spellStart"/>
      <w:r>
        <w:t>i</w:t>
      </w:r>
      <w:proofErr w:type="spellEnd"/>
      <w:r>
        <w:t>++)</w:t>
      </w:r>
    </w:p>
    <w:p w14:paraId="34BD9A0B" w14:textId="77777777" w:rsidR="00A24064" w:rsidRDefault="00A24064" w:rsidP="00A24064">
      <w:pPr>
        <w:pStyle w:val="afa"/>
      </w:pPr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stribogConstants</w:t>
      </w:r>
      <w:proofErr w:type="gramStart"/>
      <w:r>
        <w:t>.t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];</w:t>
      </w:r>
      <w:proofErr w:type="gramEnd"/>
    </w:p>
    <w:p w14:paraId="68CB7AC0" w14:textId="77777777" w:rsidR="00A24064" w:rsidRDefault="00A24064" w:rsidP="00A24064">
      <w:pPr>
        <w:pStyle w:val="afa"/>
      </w:pPr>
      <w:r>
        <w:t xml:space="preserve">        return </w:t>
      </w:r>
      <w:proofErr w:type="gramStart"/>
      <w:r>
        <w:t>result;</w:t>
      </w:r>
      <w:proofErr w:type="gramEnd"/>
    </w:p>
    <w:p w14:paraId="61310106" w14:textId="77777777" w:rsidR="00A24064" w:rsidRDefault="00A24064" w:rsidP="00A24064">
      <w:pPr>
        <w:pStyle w:val="afa"/>
      </w:pPr>
      <w:r>
        <w:t xml:space="preserve">    }</w:t>
      </w:r>
    </w:p>
    <w:p w14:paraId="300124E3" w14:textId="77777777" w:rsidR="00A24064" w:rsidRDefault="00A24064" w:rsidP="00A24064">
      <w:pPr>
        <w:pStyle w:val="afa"/>
      </w:pPr>
    </w:p>
    <w:p w14:paraId="36F0ECE9" w14:textId="77777777" w:rsidR="00A24064" w:rsidRDefault="00A24064" w:rsidP="00A24064">
      <w:pPr>
        <w:pStyle w:val="afa"/>
      </w:pPr>
      <w:r>
        <w:t xml:space="preserve">    /**</w:t>
      </w:r>
    </w:p>
    <w:p w14:paraId="53BD7552" w14:textId="77777777" w:rsidR="00A24064" w:rsidRDefault="00A24064" w:rsidP="00A24064">
      <w:pPr>
        <w:pStyle w:val="afa"/>
      </w:pPr>
      <w:r>
        <w:t xml:space="preserve">     * </w:t>
      </w:r>
      <w:proofErr w:type="spellStart"/>
      <w:r>
        <w:t>Линейное</w:t>
      </w:r>
      <w:proofErr w:type="spellEnd"/>
      <w:r>
        <w:t xml:space="preserve"> </w:t>
      </w:r>
      <w:proofErr w:type="spellStart"/>
      <w:r>
        <w:t>преобразование</w:t>
      </w:r>
      <w:proofErr w:type="spellEnd"/>
      <w:r>
        <w:t xml:space="preserve"> (Linear transformation L).</w:t>
      </w:r>
    </w:p>
    <w:p w14:paraId="264A99FD" w14:textId="77777777" w:rsidR="00A24064" w:rsidRDefault="00A24064" w:rsidP="00A24064">
      <w:pPr>
        <w:pStyle w:val="afa"/>
      </w:pPr>
      <w:r>
        <w:t xml:space="preserve">     */</w:t>
      </w:r>
    </w:p>
    <w:p w14:paraId="17025887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>] L(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val</w:t>
      </w:r>
      <w:proofErr w:type="spellEnd"/>
      <w:r>
        <w:t>) {</w:t>
      </w:r>
      <w:proofErr w:type="gramEnd"/>
    </w:p>
    <w:p w14:paraId="500AEFCF" w14:textId="77777777" w:rsidR="00A24064" w:rsidRDefault="00A24064" w:rsidP="00A24064">
      <w:pPr>
        <w:pStyle w:val="afa"/>
      </w:pPr>
      <w:r>
        <w:t xml:space="preserve">        var result = new </w:t>
      </w:r>
      <w:proofErr w:type="gramStart"/>
      <w:r>
        <w:t>int[</w:t>
      </w:r>
      <w:proofErr w:type="gramEnd"/>
      <w:r>
        <w:t>64</w:t>
      </w:r>
      <w:proofErr w:type="gramStart"/>
      <w:r>
        <w:t>];</w:t>
      </w:r>
      <w:proofErr w:type="gramEnd"/>
    </w:p>
    <w:p w14:paraId="4E9EBDF4" w14:textId="77777777" w:rsidR="00A24064" w:rsidRDefault="00A24064" w:rsidP="00A24064">
      <w:pPr>
        <w:pStyle w:val="afa"/>
      </w:pPr>
      <w:r>
        <w:t xml:space="preserve">        var x = new </w:t>
      </w:r>
      <w:proofErr w:type="gramStart"/>
      <w:r>
        <w:t>int[</w:t>
      </w:r>
      <w:proofErr w:type="gramEnd"/>
      <w:r>
        <w:t>8</w:t>
      </w:r>
      <w:proofErr w:type="gramStart"/>
      <w:r>
        <w:t>];</w:t>
      </w:r>
      <w:proofErr w:type="gramEnd"/>
    </w:p>
    <w:p w14:paraId="3AEA06BE" w14:textId="77777777" w:rsidR="00A24064" w:rsidRDefault="00A24064" w:rsidP="00A24064">
      <w:pPr>
        <w:pStyle w:val="afa"/>
      </w:pPr>
      <w:r>
        <w:t xml:space="preserve">        var y = new </w:t>
      </w:r>
      <w:proofErr w:type="gramStart"/>
      <w:r>
        <w:t>int[</w:t>
      </w:r>
      <w:proofErr w:type="gramEnd"/>
      <w:r>
        <w:t>8</w:t>
      </w:r>
      <w:proofErr w:type="gramStart"/>
      <w:r>
        <w:t>];</w:t>
      </w:r>
      <w:proofErr w:type="gramEnd"/>
    </w:p>
    <w:p w14:paraId="3F117D57" w14:textId="77777777" w:rsidR="00A24064" w:rsidRDefault="00A24064" w:rsidP="00A24064">
      <w:pPr>
        <w:pStyle w:val="afa"/>
      </w:pPr>
    </w:p>
    <w:p w14:paraId="1D02560A" w14:textId="77777777" w:rsidR="00A24064" w:rsidRDefault="00A24064" w:rsidP="00A24064">
      <w:pPr>
        <w:pStyle w:val="afa"/>
      </w:pPr>
      <w:r>
        <w:t xml:space="preserve">        for (var j = 0; j &lt; 8;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7DAB7287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    </w:t>
      </w:r>
      <w:r w:rsidRPr="00A24064">
        <w:rPr>
          <w:lang w:val="ru-RU"/>
        </w:rPr>
        <w:t>// Разделение 64 байт на 8 векторов по 8 байт</w:t>
      </w:r>
    </w:p>
    <w:p w14:paraId="3555AE63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    </w:t>
      </w:r>
      <w:proofErr w:type="spellStart"/>
      <w:r>
        <w:t>System.arraycopy</w:t>
      </w:r>
      <w:proofErr w:type="spellEnd"/>
      <w:r>
        <w:t>(</w:t>
      </w:r>
      <w:proofErr w:type="spellStart"/>
      <w:r>
        <w:t>val</w:t>
      </w:r>
      <w:proofErr w:type="spellEnd"/>
      <w:r>
        <w:t>, j * 8, x, 0, 8</w:t>
      </w:r>
      <w:proofErr w:type="gramStart"/>
      <w:r>
        <w:t>);</w:t>
      </w:r>
      <w:proofErr w:type="gramEnd"/>
    </w:p>
    <w:p w14:paraId="330FE3DB" w14:textId="77777777" w:rsidR="00A24064" w:rsidRDefault="00A24064" w:rsidP="00A24064">
      <w:pPr>
        <w:pStyle w:val="afa"/>
      </w:pPr>
    </w:p>
    <w:p w14:paraId="03A524E0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    </w:t>
      </w:r>
      <w:r w:rsidRPr="00A24064">
        <w:rPr>
          <w:lang w:val="ru-RU"/>
        </w:rPr>
        <w:t>// Выполнение линейного преобразования</w:t>
      </w:r>
    </w:p>
    <w:p w14:paraId="7184507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    </w:t>
      </w:r>
      <w:r>
        <w:t>for</w:t>
      </w:r>
      <w:r w:rsidRPr="00A24064">
        <w:rPr>
          <w:lang w:val="ru-RU"/>
        </w:rPr>
        <w:t xml:space="preserve"> (</w:t>
      </w:r>
      <w:r>
        <w:t>var</w:t>
      </w:r>
      <w:r w:rsidRPr="00A24064">
        <w:rPr>
          <w:lang w:val="ru-RU"/>
        </w:rPr>
        <w:t xml:space="preserve"> </w:t>
      </w:r>
      <w:r>
        <w:t>k</w:t>
      </w:r>
      <w:r w:rsidRPr="00A24064">
        <w:rPr>
          <w:lang w:val="ru-RU"/>
        </w:rPr>
        <w:t xml:space="preserve"> = 0; </w:t>
      </w:r>
      <w:r>
        <w:t>k</w:t>
      </w:r>
      <w:r w:rsidRPr="00A24064">
        <w:rPr>
          <w:lang w:val="ru-RU"/>
        </w:rPr>
        <w:t xml:space="preserve"> &lt; 8; </w:t>
      </w:r>
      <w:r>
        <w:t>k</w:t>
      </w:r>
      <w:r w:rsidRPr="00A24064">
        <w:rPr>
          <w:lang w:val="ru-RU"/>
        </w:rPr>
        <w:t>++) {</w:t>
      </w:r>
    </w:p>
    <w:p w14:paraId="7C0F8359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        </w:t>
      </w:r>
      <w:r>
        <w:t xml:space="preserve">y[k] = </w:t>
      </w:r>
      <w:proofErr w:type="gramStart"/>
      <w:r>
        <w:t>0;</w:t>
      </w:r>
      <w:proofErr w:type="gramEnd"/>
    </w:p>
    <w:p w14:paraId="7A2EEE6E" w14:textId="77777777" w:rsidR="00A24064" w:rsidRDefault="00A24064" w:rsidP="00A24064">
      <w:pPr>
        <w:pStyle w:val="afa"/>
      </w:pPr>
      <w:r>
        <w:t xml:space="preserve">        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57DF0F6" w14:textId="77777777" w:rsidR="00A24064" w:rsidRDefault="00A24064" w:rsidP="00A24064">
      <w:pPr>
        <w:pStyle w:val="afa"/>
      </w:pPr>
      <w:r>
        <w:t xml:space="preserve">                    var </w:t>
      </w:r>
      <w:proofErr w:type="spellStart"/>
      <w:r>
        <w:t>byteToXor</w:t>
      </w:r>
      <w:proofErr w:type="spellEnd"/>
      <w:r>
        <w:t xml:space="preserve"> = x[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B920912" w14:textId="77777777" w:rsidR="00A24064" w:rsidRDefault="00A24064" w:rsidP="00A24064">
      <w:pPr>
        <w:pStyle w:val="afa"/>
      </w:pPr>
      <w:r>
        <w:t xml:space="preserve">                    for (var l = 0; l &lt; 8; l+</w:t>
      </w:r>
      <w:proofErr w:type="gramStart"/>
      <w:r>
        <w:t>+) {</w:t>
      </w:r>
      <w:proofErr w:type="gramEnd"/>
    </w:p>
    <w:p w14:paraId="2C72F38C" w14:textId="77777777" w:rsidR="00A24064" w:rsidRDefault="00A24064" w:rsidP="00A24064">
      <w:pPr>
        <w:pStyle w:val="afa"/>
      </w:pPr>
      <w:r>
        <w:lastRenderedPageBreak/>
        <w:t xml:space="preserve">                        if (((</w:t>
      </w:r>
      <w:proofErr w:type="spellStart"/>
      <w:r>
        <w:t>stribogConstants.A</w:t>
      </w:r>
      <w:proofErr w:type="spellEnd"/>
      <w:r>
        <w:t>[k][</w:t>
      </w:r>
      <w:proofErr w:type="spellStart"/>
      <w:r>
        <w:t>i</w:t>
      </w:r>
      <w:proofErr w:type="spellEnd"/>
      <w:r>
        <w:t>] &gt;&gt; l) &amp; 0x01) == 1) {</w:t>
      </w:r>
    </w:p>
    <w:p w14:paraId="50F60D03" w14:textId="77777777" w:rsidR="00A24064" w:rsidRDefault="00A24064" w:rsidP="00A24064">
      <w:pPr>
        <w:pStyle w:val="afa"/>
      </w:pPr>
      <w:r>
        <w:t xml:space="preserve">                            y[k] ^= </w:t>
      </w:r>
      <w:proofErr w:type="spellStart"/>
      <w:proofErr w:type="gramStart"/>
      <w:r>
        <w:t>byteToXor</w:t>
      </w:r>
      <w:proofErr w:type="spellEnd"/>
      <w:r>
        <w:t>;</w:t>
      </w:r>
      <w:proofErr w:type="gramEnd"/>
    </w:p>
    <w:p w14:paraId="0A5E0D0D" w14:textId="77777777" w:rsidR="00A24064" w:rsidRDefault="00A24064" w:rsidP="00A24064">
      <w:pPr>
        <w:pStyle w:val="afa"/>
      </w:pPr>
      <w:r>
        <w:t xml:space="preserve">                        }</w:t>
      </w:r>
    </w:p>
    <w:p w14:paraId="552760D9" w14:textId="77777777" w:rsidR="00A24064" w:rsidRDefault="00A24064" w:rsidP="00A24064">
      <w:pPr>
        <w:pStyle w:val="afa"/>
      </w:pPr>
      <w:r>
        <w:t xml:space="preserve">                        </w:t>
      </w:r>
      <w:proofErr w:type="spellStart"/>
      <w:r>
        <w:t>byteToXor</w:t>
      </w:r>
      <w:proofErr w:type="spellEnd"/>
      <w:r>
        <w:t xml:space="preserve"> = (</w:t>
      </w:r>
      <w:proofErr w:type="spellStart"/>
      <w:r>
        <w:t>byteToXor</w:t>
      </w:r>
      <w:proofErr w:type="spellEnd"/>
      <w:r>
        <w:t xml:space="preserve"> &lt;&lt; 1) | ((</w:t>
      </w:r>
      <w:proofErr w:type="spellStart"/>
      <w:r>
        <w:t>byteToXor</w:t>
      </w:r>
      <w:proofErr w:type="spellEnd"/>
      <w:r>
        <w:t xml:space="preserve"> &gt;&gt; 7) &amp; 0x01); // </w:t>
      </w:r>
      <w:proofErr w:type="spellStart"/>
      <w:r>
        <w:t>Циклический</w:t>
      </w:r>
      <w:proofErr w:type="spellEnd"/>
      <w:r>
        <w:t xml:space="preserve"> </w:t>
      </w:r>
      <w:proofErr w:type="spellStart"/>
      <w:r>
        <w:t>сдвиг</w:t>
      </w:r>
      <w:proofErr w:type="spellEnd"/>
      <w:r>
        <w:t xml:space="preserve"> </w:t>
      </w:r>
      <w:proofErr w:type="spellStart"/>
      <w:r>
        <w:t>влево</w:t>
      </w:r>
      <w:proofErr w:type="spellEnd"/>
    </w:p>
    <w:p w14:paraId="62BB365A" w14:textId="77777777" w:rsidR="00A24064" w:rsidRDefault="00A24064" w:rsidP="00A24064">
      <w:pPr>
        <w:pStyle w:val="afa"/>
      </w:pPr>
      <w:r>
        <w:t xml:space="preserve">                    }</w:t>
      </w:r>
    </w:p>
    <w:p w14:paraId="43210C83" w14:textId="77777777" w:rsidR="00A24064" w:rsidRDefault="00A24064" w:rsidP="00A24064">
      <w:pPr>
        <w:pStyle w:val="afa"/>
      </w:pPr>
      <w:r>
        <w:t xml:space="preserve">                }</w:t>
      </w:r>
    </w:p>
    <w:p w14:paraId="65E9D40E" w14:textId="77777777" w:rsidR="00A24064" w:rsidRDefault="00A24064" w:rsidP="00A24064">
      <w:pPr>
        <w:pStyle w:val="afa"/>
      </w:pPr>
      <w:r>
        <w:t xml:space="preserve">            }</w:t>
      </w:r>
    </w:p>
    <w:p w14:paraId="56790E74" w14:textId="77777777" w:rsidR="00A24064" w:rsidRDefault="00A24064" w:rsidP="00A24064">
      <w:pPr>
        <w:pStyle w:val="afa"/>
      </w:pPr>
      <w:r>
        <w:t xml:space="preserve">            // </w:t>
      </w:r>
      <w:proofErr w:type="spellStart"/>
      <w:r>
        <w:t>Запись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14:paraId="7D2C4B28" w14:textId="77777777" w:rsidR="00A24064" w:rsidRDefault="00A24064" w:rsidP="00A24064">
      <w:pPr>
        <w:pStyle w:val="afa"/>
      </w:pPr>
      <w:r>
        <w:t xml:space="preserve">            </w:t>
      </w:r>
      <w:proofErr w:type="spellStart"/>
      <w:r>
        <w:t>System.arraycopy</w:t>
      </w:r>
      <w:proofErr w:type="spellEnd"/>
      <w:r>
        <w:t>(y, 0, result, j * 8, 8</w:t>
      </w:r>
      <w:proofErr w:type="gramStart"/>
      <w:r>
        <w:t>);</w:t>
      </w:r>
      <w:proofErr w:type="gramEnd"/>
    </w:p>
    <w:p w14:paraId="274C47A0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>}</w:t>
      </w:r>
    </w:p>
    <w:p w14:paraId="346495F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r>
        <w:t>return</w:t>
      </w:r>
      <w:r w:rsidRPr="00A24064">
        <w:rPr>
          <w:lang w:val="ru-RU"/>
        </w:rPr>
        <w:t xml:space="preserve"> </w:t>
      </w:r>
      <w:proofErr w:type="gramStart"/>
      <w:r>
        <w:t>result</w:t>
      </w:r>
      <w:r w:rsidRPr="00A24064">
        <w:rPr>
          <w:lang w:val="ru-RU"/>
        </w:rPr>
        <w:t>;</w:t>
      </w:r>
      <w:proofErr w:type="gramEnd"/>
    </w:p>
    <w:p w14:paraId="11DA4AE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7E7914ED" w14:textId="77777777" w:rsidR="00A24064" w:rsidRPr="00A24064" w:rsidRDefault="00A24064" w:rsidP="00A24064">
      <w:pPr>
        <w:pStyle w:val="afa"/>
        <w:rPr>
          <w:lang w:val="ru-RU"/>
        </w:rPr>
      </w:pPr>
    </w:p>
    <w:p w14:paraId="0624B61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496A831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Сложение в кольце </w:t>
      </w:r>
      <w:r>
        <w:t>Z</w:t>
      </w:r>
      <w:r w:rsidRPr="00A24064">
        <w:rPr>
          <w:lang w:val="ru-RU"/>
        </w:rPr>
        <w:t>/2^512</w:t>
      </w:r>
      <w:r>
        <w:t>Z</w:t>
      </w:r>
      <w:r w:rsidRPr="00A24064">
        <w:rPr>
          <w:lang w:val="ru-RU"/>
        </w:rPr>
        <w:t xml:space="preserve"> (с переносом, переполнение отбрасывается).</w:t>
      </w:r>
    </w:p>
    <w:p w14:paraId="163326E7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43682BD5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ringAdd</w:t>
      </w:r>
      <w:proofErr w:type="spellEnd"/>
      <w:r>
        <w:t>(</w:t>
      </w:r>
      <w:proofErr w:type="gramStart"/>
      <w:r>
        <w:t>int[</w:t>
      </w:r>
      <w:proofErr w:type="gramEnd"/>
      <w:r>
        <w:t xml:space="preserve">] a, </w:t>
      </w:r>
      <w:proofErr w:type="gramStart"/>
      <w:r>
        <w:t>int[</w:t>
      </w:r>
      <w:proofErr w:type="gramEnd"/>
      <w:r>
        <w:t xml:space="preserve">] </w:t>
      </w:r>
      <w:proofErr w:type="gramStart"/>
      <w:r>
        <w:t>b) {</w:t>
      </w:r>
      <w:proofErr w:type="gramEnd"/>
    </w:p>
    <w:p w14:paraId="0E6661E6" w14:textId="77777777" w:rsidR="00A24064" w:rsidRDefault="00A24064" w:rsidP="00A24064">
      <w:pPr>
        <w:pStyle w:val="afa"/>
      </w:pPr>
      <w:r>
        <w:t xml:space="preserve">        var c = new </w:t>
      </w:r>
      <w:proofErr w:type="gramStart"/>
      <w:r>
        <w:t>int[</w:t>
      </w:r>
      <w:proofErr w:type="gramEnd"/>
      <w:r>
        <w:t>64</w:t>
      </w:r>
      <w:proofErr w:type="gramStart"/>
      <w:r>
        <w:t>];</w:t>
      </w:r>
      <w:proofErr w:type="gramEnd"/>
    </w:p>
    <w:p w14:paraId="08C66E07" w14:textId="77777777" w:rsidR="00A24064" w:rsidRDefault="00A24064" w:rsidP="00A24064">
      <w:pPr>
        <w:pStyle w:val="afa"/>
      </w:pPr>
      <w:r>
        <w:t xml:space="preserve">        var carry = </w:t>
      </w:r>
      <w:proofErr w:type="gramStart"/>
      <w:r>
        <w:t>0;</w:t>
      </w:r>
      <w:proofErr w:type="gramEnd"/>
    </w:p>
    <w:p w14:paraId="3F77C23B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for</w:t>
      </w:r>
      <w:r w:rsidRPr="00A24064">
        <w:rPr>
          <w:lang w:val="ru-RU"/>
        </w:rPr>
        <w:t xml:space="preserve"> (</w:t>
      </w:r>
      <w:r>
        <w:t>var</w:t>
      </w:r>
      <w:r w:rsidRPr="00A24064">
        <w:rPr>
          <w:lang w:val="ru-RU"/>
        </w:rPr>
        <w:t xml:space="preserve"> </w:t>
      </w:r>
      <w:proofErr w:type="spellStart"/>
      <w:r>
        <w:t>i</w:t>
      </w:r>
      <w:proofErr w:type="spellEnd"/>
      <w:r w:rsidRPr="00A24064">
        <w:rPr>
          <w:lang w:val="ru-RU"/>
        </w:rPr>
        <w:t xml:space="preserve"> = 63; </w:t>
      </w:r>
      <w:proofErr w:type="spellStart"/>
      <w:r>
        <w:t>i</w:t>
      </w:r>
      <w:proofErr w:type="spellEnd"/>
      <w:r w:rsidRPr="00A24064">
        <w:rPr>
          <w:lang w:val="ru-RU"/>
        </w:rPr>
        <w:t xml:space="preserve"> &gt;= 0; </w:t>
      </w:r>
      <w:proofErr w:type="spellStart"/>
      <w:r>
        <w:t>i</w:t>
      </w:r>
      <w:proofErr w:type="spellEnd"/>
      <w:r w:rsidRPr="00A24064">
        <w:rPr>
          <w:lang w:val="ru-RU"/>
        </w:rPr>
        <w:t>-</w:t>
      </w:r>
      <w:proofErr w:type="gramStart"/>
      <w:r w:rsidRPr="00A24064">
        <w:rPr>
          <w:lang w:val="ru-RU"/>
        </w:rPr>
        <w:t>-) {</w:t>
      </w:r>
      <w:proofErr w:type="gramEnd"/>
    </w:p>
    <w:p w14:paraId="70633A6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    // Сложение двух чисел и перенос из предыдущей операции</w:t>
      </w:r>
    </w:p>
    <w:p w14:paraId="29C493FB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    </w:t>
      </w:r>
      <w:r>
        <w:t>var temp = a[</w:t>
      </w:r>
      <w:proofErr w:type="spellStart"/>
      <w:r>
        <w:t>i</w:t>
      </w:r>
      <w:proofErr w:type="spellEnd"/>
      <w:r>
        <w:t>] + b[</w:t>
      </w:r>
      <w:proofErr w:type="spellStart"/>
      <w:r>
        <w:t>i</w:t>
      </w:r>
      <w:proofErr w:type="spellEnd"/>
      <w:r>
        <w:t>] + (carry &gt;&gt; 8</w:t>
      </w:r>
      <w:proofErr w:type="gramStart"/>
      <w:r>
        <w:t>);</w:t>
      </w:r>
      <w:proofErr w:type="gramEnd"/>
    </w:p>
    <w:p w14:paraId="756DC2BF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    c</w:t>
      </w:r>
      <w:r w:rsidRPr="00A24064">
        <w:rPr>
          <w:lang w:val="ru-RU"/>
        </w:rPr>
        <w:t>[</w:t>
      </w:r>
      <w:proofErr w:type="spellStart"/>
      <w:r>
        <w:t>i</w:t>
      </w:r>
      <w:proofErr w:type="spellEnd"/>
      <w:r w:rsidRPr="00A24064">
        <w:rPr>
          <w:lang w:val="ru-RU"/>
        </w:rPr>
        <w:t xml:space="preserve">] = </w:t>
      </w:r>
      <w:r>
        <w:t>temp</w:t>
      </w:r>
      <w:r w:rsidRPr="00A24064">
        <w:rPr>
          <w:lang w:val="ru-RU"/>
        </w:rPr>
        <w:t xml:space="preserve"> &amp; 0</w:t>
      </w:r>
      <w:proofErr w:type="spellStart"/>
      <w:r>
        <w:t>xff</w:t>
      </w:r>
      <w:proofErr w:type="spellEnd"/>
      <w:r w:rsidRPr="00A24064">
        <w:rPr>
          <w:lang w:val="ru-RU"/>
        </w:rPr>
        <w:t>; // Сохраняем младший байт</w:t>
      </w:r>
    </w:p>
    <w:p w14:paraId="0ED50CEE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    </w:t>
      </w:r>
      <w:r>
        <w:t>carry</w:t>
      </w:r>
      <w:r w:rsidRPr="00A24064">
        <w:rPr>
          <w:lang w:val="ru-RU"/>
        </w:rPr>
        <w:t xml:space="preserve"> = </w:t>
      </w:r>
      <w:proofErr w:type="gramStart"/>
      <w:r>
        <w:t>temp</w:t>
      </w:r>
      <w:r w:rsidRPr="00A24064">
        <w:rPr>
          <w:lang w:val="ru-RU"/>
        </w:rPr>
        <w:t xml:space="preserve">;   </w:t>
      </w:r>
      <w:proofErr w:type="gramEnd"/>
      <w:r w:rsidRPr="00A24064">
        <w:rPr>
          <w:lang w:val="ru-RU"/>
        </w:rPr>
        <w:t xml:space="preserve">    // Перенос - это вся сумма</w:t>
      </w:r>
    </w:p>
    <w:p w14:paraId="1E5DBD8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}</w:t>
      </w:r>
    </w:p>
    <w:p w14:paraId="0D3CF7A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r>
        <w:t>return</w:t>
      </w:r>
      <w:r w:rsidRPr="00A24064">
        <w:rPr>
          <w:lang w:val="ru-RU"/>
        </w:rPr>
        <w:t xml:space="preserve"> </w:t>
      </w:r>
      <w:proofErr w:type="gramStart"/>
      <w:r>
        <w:t>c</w:t>
      </w:r>
      <w:r w:rsidRPr="00A24064">
        <w:rPr>
          <w:lang w:val="ru-RU"/>
        </w:rPr>
        <w:t>;</w:t>
      </w:r>
      <w:proofErr w:type="gramEnd"/>
    </w:p>
    <w:p w14:paraId="76F5950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46646705" w14:textId="77777777" w:rsidR="00A24064" w:rsidRPr="00A24064" w:rsidRDefault="00A24064" w:rsidP="00A24064">
      <w:pPr>
        <w:pStyle w:val="afa"/>
        <w:rPr>
          <w:lang w:val="ru-RU"/>
        </w:rPr>
      </w:pPr>
    </w:p>
    <w:p w14:paraId="14D10D5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32F9E3B4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Преобразует массив беззнаковых </w:t>
      </w:r>
      <w:r>
        <w:t>int</w:t>
      </w:r>
      <w:r w:rsidRPr="00A24064">
        <w:rPr>
          <w:lang w:val="ru-RU"/>
        </w:rPr>
        <w:t xml:space="preserve"> (</w:t>
      </w:r>
      <w:proofErr w:type="gramStart"/>
      <w:r w:rsidRPr="00A24064">
        <w:rPr>
          <w:lang w:val="ru-RU"/>
        </w:rPr>
        <w:t>0-255</w:t>
      </w:r>
      <w:proofErr w:type="gramEnd"/>
      <w:r w:rsidRPr="00A24064">
        <w:rPr>
          <w:lang w:val="ru-RU"/>
        </w:rPr>
        <w:t xml:space="preserve">) в массив </w:t>
      </w:r>
      <w:r>
        <w:t>signed</w:t>
      </w:r>
      <w:r w:rsidRPr="00A24064">
        <w:rPr>
          <w:lang w:val="ru-RU"/>
        </w:rPr>
        <w:t xml:space="preserve"> </w:t>
      </w:r>
      <w:r>
        <w:t>byte</w:t>
      </w:r>
      <w:r w:rsidRPr="00A24064">
        <w:rPr>
          <w:lang w:val="ru-RU"/>
        </w:rPr>
        <w:t>.</w:t>
      </w:r>
    </w:p>
    <w:p w14:paraId="37A13819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3EF1EA67" w14:textId="77777777" w:rsidR="00A24064" w:rsidRDefault="00A24064" w:rsidP="00A24064">
      <w:pPr>
        <w:pStyle w:val="afa"/>
      </w:pPr>
      <w:r>
        <w:t xml:space="preserve">    private </w:t>
      </w:r>
      <w:proofErr w:type="gramStart"/>
      <w:r>
        <w:t>byte[</w:t>
      </w:r>
      <w:proofErr w:type="gramEnd"/>
      <w:r>
        <w:t>] int2byte(</w:t>
      </w:r>
      <w:proofErr w:type="gramStart"/>
      <w:r>
        <w:t>int[</w:t>
      </w:r>
      <w:proofErr w:type="gramEnd"/>
      <w:r>
        <w:t>] input) {</w:t>
      </w:r>
    </w:p>
    <w:p w14:paraId="61BA4AA8" w14:textId="77777777" w:rsidR="00A24064" w:rsidRDefault="00A24064" w:rsidP="00A24064">
      <w:pPr>
        <w:pStyle w:val="afa"/>
      </w:pPr>
      <w:r>
        <w:t xml:space="preserve">        var </w:t>
      </w:r>
      <w:proofErr w:type="spellStart"/>
      <w:r>
        <w:t>dataOut</w:t>
      </w:r>
      <w:proofErr w:type="spellEnd"/>
      <w:r>
        <w:t xml:space="preserve"> = new byte[</w:t>
      </w:r>
      <w:proofErr w:type="spellStart"/>
      <w:proofErr w:type="gramStart"/>
      <w:r>
        <w:t>input.length</w:t>
      </w:r>
      <w:proofErr w:type="spellEnd"/>
      <w:r>
        <w:t>];</w:t>
      </w:r>
      <w:proofErr w:type="gramEnd"/>
    </w:p>
    <w:p w14:paraId="42CEF5AF" w14:textId="77777777" w:rsidR="00A24064" w:rsidRDefault="00A24064" w:rsidP="00A24064">
      <w:pPr>
        <w:pStyle w:val="afa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8B40E92" w14:textId="77777777" w:rsidR="00A24064" w:rsidRDefault="00A24064" w:rsidP="00A24064">
      <w:pPr>
        <w:pStyle w:val="afa"/>
      </w:pPr>
      <w:r>
        <w:t xml:space="preserve">            </w:t>
      </w:r>
      <w:proofErr w:type="spellStart"/>
      <w:r>
        <w:t>dataOut</w:t>
      </w:r>
      <w:proofErr w:type="spellEnd"/>
      <w:r>
        <w:t>[</w:t>
      </w:r>
      <w:proofErr w:type="spellStart"/>
      <w:r>
        <w:t>i</w:t>
      </w:r>
      <w:proofErr w:type="spellEnd"/>
      <w:r>
        <w:t>] = (byte) input[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E9FC244" w14:textId="77777777" w:rsidR="00A24064" w:rsidRDefault="00A24064" w:rsidP="00A24064">
      <w:pPr>
        <w:pStyle w:val="afa"/>
      </w:pPr>
      <w:r>
        <w:t xml:space="preserve">        }</w:t>
      </w:r>
    </w:p>
    <w:p w14:paraId="61EC92A0" w14:textId="77777777" w:rsidR="00A24064" w:rsidRDefault="00A24064" w:rsidP="00A24064">
      <w:pPr>
        <w:pStyle w:val="afa"/>
      </w:pPr>
      <w:r>
        <w:t xml:space="preserve">        return </w:t>
      </w:r>
      <w:proofErr w:type="spellStart"/>
      <w:proofErr w:type="gramStart"/>
      <w:r>
        <w:t>dataOut</w:t>
      </w:r>
      <w:proofErr w:type="spellEnd"/>
      <w:r>
        <w:t>;</w:t>
      </w:r>
      <w:proofErr w:type="gramEnd"/>
    </w:p>
    <w:p w14:paraId="4BC201DB" w14:textId="77777777" w:rsidR="00A24064" w:rsidRDefault="00A24064" w:rsidP="00A24064">
      <w:pPr>
        <w:pStyle w:val="afa"/>
      </w:pPr>
      <w:r>
        <w:t xml:space="preserve">    }</w:t>
      </w:r>
    </w:p>
    <w:p w14:paraId="3867A003" w14:textId="6CCE0074" w:rsidR="00A24064" w:rsidRDefault="00A24064" w:rsidP="00A24064">
      <w:pPr>
        <w:pStyle w:val="afa"/>
      </w:pPr>
      <w:r>
        <w:t>}</w:t>
      </w:r>
    </w:p>
    <w:p w14:paraId="78BE9A8C" w14:textId="77777777" w:rsidR="00A24064" w:rsidRDefault="00A24064" w:rsidP="00A24064">
      <w:pPr>
        <w:rPr>
          <w:lang w:val="en-US"/>
        </w:rPr>
      </w:pPr>
    </w:p>
    <w:p w14:paraId="6B110701" w14:textId="77777777" w:rsidR="00A24064" w:rsidRDefault="00A24064" w:rsidP="00A24064">
      <w:pPr>
        <w:rPr>
          <w:lang w:val="en-US"/>
        </w:rPr>
      </w:pPr>
    </w:p>
    <w:p w14:paraId="3DB7FDC4" w14:textId="2234358B" w:rsidR="00A24064" w:rsidRDefault="00A24064" w:rsidP="00A24064">
      <w:pPr>
        <w:pStyle w:val="-3"/>
        <w:rPr>
          <w:lang w:val="en-US"/>
        </w:rPr>
      </w:pPr>
      <w:r>
        <w:rPr>
          <w:lang w:val="en-US"/>
        </w:rPr>
        <w:t>Signature</w:t>
      </w:r>
    </w:p>
    <w:p w14:paraId="1BC7F9B3" w14:textId="77777777" w:rsidR="00A24064" w:rsidRDefault="00A24064" w:rsidP="00A24064">
      <w:pPr>
        <w:pStyle w:val="afa"/>
      </w:pPr>
      <w:r>
        <w:t xml:space="preserve">package </w:t>
      </w:r>
      <w:proofErr w:type="spellStart"/>
      <w:proofErr w:type="gramStart"/>
      <w:r>
        <w:t>gost.signature</w:t>
      </w:r>
      <w:proofErr w:type="spellEnd"/>
      <w:proofErr w:type="gramEnd"/>
      <w:r>
        <w:t>;</w:t>
      </w:r>
    </w:p>
    <w:p w14:paraId="61C2FF8C" w14:textId="77777777" w:rsidR="00A24064" w:rsidRDefault="00A24064" w:rsidP="00A24064">
      <w:pPr>
        <w:pStyle w:val="afa"/>
      </w:pPr>
    </w:p>
    <w:p w14:paraId="10D28E8E" w14:textId="77777777" w:rsidR="00A24064" w:rsidRDefault="00A24064" w:rsidP="00A24064">
      <w:pPr>
        <w:pStyle w:val="afa"/>
      </w:pPr>
      <w:r>
        <w:t xml:space="preserve">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jackson.annotation</w:t>
      </w:r>
      <w:proofErr w:type="gramEnd"/>
      <w:r>
        <w:t>.</w:t>
      </w:r>
      <w:proofErr w:type="gramStart"/>
      <w:r>
        <w:t>JsonCreator</w:t>
      </w:r>
      <w:proofErr w:type="spellEnd"/>
      <w:r>
        <w:t>;</w:t>
      </w:r>
      <w:proofErr w:type="gramEnd"/>
    </w:p>
    <w:p w14:paraId="78B39840" w14:textId="77777777" w:rsidR="00A24064" w:rsidRDefault="00A24064" w:rsidP="00A24064">
      <w:pPr>
        <w:pStyle w:val="afa"/>
      </w:pPr>
    </w:p>
    <w:p w14:paraId="1CE4D812" w14:textId="77777777" w:rsidR="00A24064" w:rsidRPr="00A24064" w:rsidRDefault="00A24064" w:rsidP="00A24064">
      <w:pPr>
        <w:pStyle w:val="afa"/>
        <w:rPr>
          <w:lang w:val="ru-RU"/>
        </w:rPr>
      </w:pPr>
      <w:r>
        <w:t>import</w:t>
      </w:r>
      <w:r w:rsidRPr="00A24064">
        <w:rPr>
          <w:lang w:val="ru-RU"/>
        </w:rPr>
        <w:t xml:space="preserve"> </w:t>
      </w:r>
      <w:proofErr w:type="gramStart"/>
      <w:r>
        <w:t>java</w:t>
      </w:r>
      <w:r w:rsidRPr="00A24064">
        <w:rPr>
          <w:lang w:val="ru-RU"/>
        </w:rPr>
        <w:t>.</w:t>
      </w:r>
      <w:r>
        <w:t>math</w:t>
      </w:r>
      <w:proofErr w:type="gramEnd"/>
      <w:r w:rsidRPr="00A24064">
        <w:rPr>
          <w:lang w:val="ru-RU"/>
        </w:rPr>
        <w:t>.</w:t>
      </w:r>
      <w:proofErr w:type="spellStart"/>
      <w:proofErr w:type="gramStart"/>
      <w:r>
        <w:t>BigInteger</w:t>
      </w:r>
      <w:proofErr w:type="spellEnd"/>
      <w:r w:rsidRPr="00A24064">
        <w:rPr>
          <w:lang w:val="ru-RU"/>
        </w:rPr>
        <w:t>;</w:t>
      </w:r>
      <w:proofErr w:type="gramEnd"/>
    </w:p>
    <w:p w14:paraId="1241F818" w14:textId="77777777" w:rsidR="00A24064" w:rsidRPr="00A24064" w:rsidRDefault="00A24064" w:rsidP="00A24064">
      <w:pPr>
        <w:pStyle w:val="afa"/>
        <w:rPr>
          <w:lang w:val="ru-RU"/>
        </w:rPr>
      </w:pPr>
    </w:p>
    <w:p w14:paraId="07D7642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>/**</w:t>
      </w:r>
    </w:p>
    <w:p w14:paraId="6D28C3F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Класс, содержащий базовые параметры эллиптической кривой</w:t>
      </w:r>
    </w:p>
    <w:p w14:paraId="4FF2B83E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</w:t>
      </w:r>
      <w:r>
        <w:t xml:space="preserve">* </w:t>
      </w:r>
      <w:proofErr w:type="spellStart"/>
      <w:r>
        <w:t>для</w:t>
      </w:r>
      <w:proofErr w:type="spellEnd"/>
      <w:r>
        <w:t xml:space="preserve"> ГОСТ Р 34.10-2018.</w:t>
      </w:r>
    </w:p>
    <w:p w14:paraId="2D92F060" w14:textId="77777777" w:rsidR="00A24064" w:rsidRDefault="00A24064" w:rsidP="00A24064">
      <w:pPr>
        <w:pStyle w:val="afa"/>
      </w:pPr>
      <w:r>
        <w:t xml:space="preserve"> */</w:t>
      </w:r>
    </w:p>
    <w:p w14:paraId="791C6225" w14:textId="77777777" w:rsidR="00A24064" w:rsidRDefault="00A24064" w:rsidP="00A24064">
      <w:pPr>
        <w:pStyle w:val="afa"/>
      </w:pPr>
      <w:r>
        <w:t xml:space="preserve">public record </w:t>
      </w:r>
      <w:proofErr w:type="spellStart"/>
      <w:r>
        <w:t>SignatureParameters</w:t>
      </w:r>
      <w:proofErr w:type="spellEnd"/>
      <w:r>
        <w:t xml:space="preserve"> (</w:t>
      </w:r>
    </w:p>
    <w:p w14:paraId="50EE2C63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Integer</w:t>
      </w:r>
      <w:r w:rsidRPr="00A24064">
        <w:rPr>
          <w:lang w:val="ru-RU"/>
        </w:rPr>
        <w:t xml:space="preserve"> </w:t>
      </w:r>
      <w:r>
        <w:t>digit</w:t>
      </w:r>
      <w:r w:rsidRPr="00A24064">
        <w:rPr>
          <w:lang w:val="ru-RU"/>
        </w:rPr>
        <w:t>, // Размер хэша (256 или 512 бит)</w:t>
      </w:r>
    </w:p>
    <w:p w14:paraId="5C29B10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>
        <w:t>BigInteger</w:t>
      </w:r>
      <w:proofErr w:type="spellEnd"/>
      <w:r w:rsidRPr="00A24064">
        <w:rPr>
          <w:lang w:val="ru-RU"/>
        </w:rPr>
        <w:t xml:space="preserve"> </w:t>
      </w:r>
      <w:proofErr w:type="gramStart"/>
      <w:r>
        <w:t>p</w:t>
      </w:r>
      <w:r w:rsidRPr="00A24064">
        <w:rPr>
          <w:lang w:val="ru-RU"/>
        </w:rPr>
        <w:t>,  /</w:t>
      </w:r>
      <w:proofErr w:type="gramEnd"/>
      <w:r w:rsidRPr="00A24064">
        <w:rPr>
          <w:lang w:val="ru-RU"/>
        </w:rPr>
        <w:t>/ Модуль поля (характеристика)</w:t>
      </w:r>
    </w:p>
    <w:p w14:paraId="467A0674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>
        <w:t>BigInteger</w:t>
      </w:r>
      <w:proofErr w:type="spellEnd"/>
      <w:r w:rsidRPr="00A24064">
        <w:rPr>
          <w:lang w:val="ru-RU"/>
        </w:rPr>
        <w:t xml:space="preserve"> </w:t>
      </w:r>
      <w:proofErr w:type="gramStart"/>
      <w:r>
        <w:t>a</w:t>
      </w:r>
      <w:r w:rsidRPr="00A24064">
        <w:rPr>
          <w:lang w:val="ru-RU"/>
        </w:rPr>
        <w:t>,  /</w:t>
      </w:r>
      <w:proofErr w:type="gramEnd"/>
      <w:r w:rsidRPr="00A24064">
        <w:rPr>
          <w:lang w:val="ru-RU"/>
        </w:rPr>
        <w:t xml:space="preserve">/ Коэффициент </w:t>
      </w:r>
      <w:r>
        <w:t>a</w:t>
      </w:r>
      <w:r w:rsidRPr="00A24064">
        <w:rPr>
          <w:lang w:val="ru-RU"/>
        </w:rPr>
        <w:t xml:space="preserve"> кривой</w:t>
      </w:r>
    </w:p>
    <w:p w14:paraId="52567BF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>
        <w:t>BigInteger</w:t>
      </w:r>
      <w:proofErr w:type="spellEnd"/>
      <w:r w:rsidRPr="00A24064">
        <w:rPr>
          <w:lang w:val="ru-RU"/>
        </w:rPr>
        <w:t xml:space="preserve"> </w:t>
      </w:r>
      <w:proofErr w:type="gramStart"/>
      <w:r>
        <w:t>b</w:t>
      </w:r>
      <w:r w:rsidRPr="00A24064">
        <w:rPr>
          <w:lang w:val="ru-RU"/>
        </w:rPr>
        <w:t>,  /</w:t>
      </w:r>
      <w:proofErr w:type="gramEnd"/>
      <w:r w:rsidRPr="00A24064">
        <w:rPr>
          <w:lang w:val="ru-RU"/>
        </w:rPr>
        <w:t xml:space="preserve">/ Коэффициент </w:t>
      </w:r>
      <w:r>
        <w:t>b</w:t>
      </w:r>
      <w:r w:rsidRPr="00A24064">
        <w:rPr>
          <w:lang w:val="ru-RU"/>
        </w:rPr>
        <w:t xml:space="preserve"> кривой</w:t>
      </w:r>
    </w:p>
    <w:p w14:paraId="5ADE74D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>
        <w:t>BigInteger</w:t>
      </w:r>
      <w:proofErr w:type="spellEnd"/>
      <w:r w:rsidRPr="00A24064">
        <w:rPr>
          <w:lang w:val="ru-RU"/>
        </w:rPr>
        <w:t xml:space="preserve"> </w:t>
      </w:r>
      <w:proofErr w:type="gramStart"/>
      <w:r>
        <w:t>m</w:t>
      </w:r>
      <w:r w:rsidRPr="00A24064">
        <w:rPr>
          <w:lang w:val="ru-RU"/>
        </w:rPr>
        <w:t>,  /</w:t>
      </w:r>
      <w:proofErr w:type="gramEnd"/>
      <w:r w:rsidRPr="00A24064">
        <w:rPr>
          <w:lang w:val="ru-RU"/>
        </w:rPr>
        <w:t>/ Порядок группы точек</w:t>
      </w:r>
    </w:p>
    <w:p w14:paraId="233457B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>
        <w:t>BigInteger</w:t>
      </w:r>
      <w:proofErr w:type="spellEnd"/>
      <w:r w:rsidRPr="00A24064">
        <w:rPr>
          <w:lang w:val="ru-RU"/>
        </w:rPr>
        <w:t xml:space="preserve"> </w:t>
      </w:r>
      <w:proofErr w:type="gramStart"/>
      <w:r>
        <w:t>q</w:t>
      </w:r>
      <w:r w:rsidRPr="00A24064">
        <w:rPr>
          <w:lang w:val="ru-RU"/>
        </w:rPr>
        <w:t>,  /</w:t>
      </w:r>
      <w:proofErr w:type="gramEnd"/>
      <w:r w:rsidRPr="00A24064">
        <w:rPr>
          <w:lang w:val="ru-RU"/>
        </w:rPr>
        <w:t>/ Порядок циклической подгруппы (главный модуль)</w:t>
      </w:r>
    </w:p>
    <w:p w14:paraId="2A15962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lastRenderedPageBreak/>
        <w:t xml:space="preserve">        </w:t>
      </w:r>
      <w:r>
        <w:t>Point</w:t>
      </w:r>
      <w:r w:rsidRPr="00A24064">
        <w:rPr>
          <w:lang w:val="ru-RU"/>
        </w:rPr>
        <w:t xml:space="preserve"> </w:t>
      </w:r>
      <w:r>
        <w:t>P</w:t>
      </w:r>
      <w:r w:rsidRPr="00A24064">
        <w:rPr>
          <w:lang w:val="ru-RU"/>
        </w:rPr>
        <w:t xml:space="preserve">        // Базовая точка-генератор</w:t>
      </w:r>
    </w:p>
    <w:p w14:paraId="192EBA2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>) {</w:t>
      </w:r>
    </w:p>
    <w:p w14:paraId="30A91FEC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proofErr w:type="gramStart"/>
      <w:r>
        <w:t>@Override</w:t>
      </w:r>
      <w:proofErr w:type="gramEnd"/>
    </w:p>
    <w:p w14:paraId="633A76D3" w14:textId="77777777" w:rsidR="00A24064" w:rsidRDefault="00A24064" w:rsidP="00A24064">
      <w:pPr>
        <w:pStyle w:val="afa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54ED718A" w14:textId="77777777" w:rsidR="00A24064" w:rsidRDefault="00A24064" w:rsidP="00A24064">
      <w:pPr>
        <w:pStyle w:val="afa"/>
      </w:pPr>
      <w:r>
        <w:t xml:space="preserve">        return "</w:t>
      </w:r>
      <w:proofErr w:type="spellStart"/>
      <w:r>
        <w:t>Параметры</w:t>
      </w:r>
      <w:proofErr w:type="spellEnd"/>
      <w:r>
        <w:t xml:space="preserve"> </w:t>
      </w:r>
      <w:proofErr w:type="spellStart"/>
      <w:proofErr w:type="gramStart"/>
      <w:r>
        <w:t>кривой</w:t>
      </w:r>
      <w:proofErr w:type="spellEnd"/>
      <w:r>
        <w:t>:\</w:t>
      </w:r>
      <w:proofErr w:type="gramEnd"/>
      <w:r>
        <w:t>n" +</w:t>
      </w:r>
    </w:p>
    <w:p w14:paraId="3429A2C2" w14:textId="77777777" w:rsidR="00A24064" w:rsidRDefault="00A24064" w:rsidP="00A24064">
      <w:pPr>
        <w:pStyle w:val="afa"/>
      </w:pPr>
      <w:r>
        <w:t xml:space="preserve">                "p = " + p + "\n" +</w:t>
      </w:r>
    </w:p>
    <w:p w14:paraId="3C55CE55" w14:textId="77777777" w:rsidR="00A24064" w:rsidRDefault="00A24064" w:rsidP="00A24064">
      <w:pPr>
        <w:pStyle w:val="afa"/>
      </w:pPr>
      <w:r>
        <w:t xml:space="preserve">                "a = " + a + "\n" +</w:t>
      </w:r>
    </w:p>
    <w:p w14:paraId="42D97543" w14:textId="77777777" w:rsidR="00A24064" w:rsidRDefault="00A24064" w:rsidP="00A24064">
      <w:pPr>
        <w:pStyle w:val="afa"/>
      </w:pPr>
      <w:r>
        <w:t xml:space="preserve">                "b = " + b + "\n" +</w:t>
      </w:r>
    </w:p>
    <w:p w14:paraId="2B7451C6" w14:textId="77777777" w:rsidR="00A24064" w:rsidRDefault="00A24064" w:rsidP="00A24064">
      <w:pPr>
        <w:pStyle w:val="afa"/>
      </w:pPr>
      <w:r>
        <w:t xml:space="preserve">                "m = " + m + "\n" +</w:t>
      </w:r>
    </w:p>
    <w:p w14:paraId="2871E8E1" w14:textId="77777777" w:rsidR="00A24064" w:rsidRDefault="00A24064" w:rsidP="00A24064">
      <w:pPr>
        <w:pStyle w:val="afa"/>
      </w:pPr>
      <w:r>
        <w:t xml:space="preserve">                "q = " + q + "\n" +</w:t>
      </w:r>
    </w:p>
    <w:p w14:paraId="34FFD24F" w14:textId="77777777" w:rsidR="00A24064" w:rsidRDefault="00A24064" w:rsidP="00A24064">
      <w:pPr>
        <w:pStyle w:val="afa"/>
      </w:pPr>
      <w:r>
        <w:t xml:space="preserve">                "</w:t>
      </w:r>
      <w:proofErr w:type="spellStart"/>
      <w:r>
        <w:t>Точка</w:t>
      </w:r>
      <w:proofErr w:type="spellEnd"/>
      <w:r>
        <w:t xml:space="preserve"> P:\n" + </w:t>
      </w:r>
      <w:proofErr w:type="spellStart"/>
      <w:proofErr w:type="gramStart"/>
      <w:r>
        <w:t>P.toString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3400FB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</w:t>
      </w:r>
      <w:r w:rsidRPr="00A24064">
        <w:rPr>
          <w:lang w:val="ru-RU"/>
        </w:rPr>
        <w:t>}</w:t>
      </w:r>
    </w:p>
    <w:p w14:paraId="471686AF" w14:textId="77777777" w:rsidR="00A24064" w:rsidRPr="00A24064" w:rsidRDefault="00A24064" w:rsidP="00A24064">
      <w:pPr>
        <w:pStyle w:val="afa"/>
        <w:rPr>
          <w:lang w:val="ru-RU"/>
        </w:rPr>
      </w:pPr>
    </w:p>
    <w:p w14:paraId="4639B7D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  <w:r>
        <w:t>a</w:t>
      </w:r>
    </w:p>
    <w:p w14:paraId="2F4DE1BC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* Конструктор для </w:t>
      </w:r>
      <w:proofErr w:type="spellStart"/>
      <w:r w:rsidRPr="00A24064">
        <w:rPr>
          <w:lang w:val="ru-RU"/>
        </w:rPr>
        <w:t>десериализации</w:t>
      </w:r>
      <w:proofErr w:type="spellEnd"/>
      <w:r w:rsidRPr="00A24064">
        <w:rPr>
          <w:lang w:val="ru-RU"/>
        </w:rPr>
        <w:t xml:space="preserve"> </w:t>
      </w:r>
      <w:r>
        <w:t>JSON</w:t>
      </w:r>
      <w:r w:rsidRPr="00A24064">
        <w:rPr>
          <w:lang w:val="ru-RU"/>
        </w:rPr>
        <w:t xml:space="preserve"> с помощью </w:t>
      </w:r>
      <w:r>
        <w:t>Jackson.</w:t>
      </w:r>
    </w:p>
    <w:p w14:paraId="59D9B918" w14:textId="77777777" w:rsidR="00A24064" w:rsidRDefault="00A24064" w:rsidP="00A24064">
      <w:pPr>
        <w:pStyle w:val="afa"/>
      </w:pPr>
      <w:r>
        <w:t xml:space="preserve">     */</w:t>
      </w:r>
    </w:p>
    <w:p w14:paraId="109EB8B8" w14:textId="77777777" w:rsidR="00A24064" w:rsidRDefault="00A24064" w:rsidP="00A24064">
      <w:pPr>
        <w:pStyle w:val="afa"/>
      </w:pPr>
      <w:r>
        <w:t xml:space="preserve">    @</w:t>
      </w:r>
      <w:proofErr w:type="gramStart"/>
      <w:r>
        <w:t>JsonCreator(</w:t>
      </w:r>
      <w:proofErr w:type="gramEnd"/>
      <w:r>
        <w:t xml:space="preserve">mode = </w:t>
      </w:r>
      <w:proofErr w:type="spellStart"/>
      <w:proofErr w:type="gramStart"/>
      <w:r>
        <w:t>JsonCreator.Mode.PROPERTIES</w:t>
      </w:r>
      <w:proofErr w:type="spellEnd"/>
      <w:proofErr w:type="gramEnd"/>
      <w:r>
        <w:t>)</w:t>
      </w:r>
    </w:p>
    <w:p w14:paraId="34212D02" w14:textId="77777777" w:rsidR="00A24064" w:rsidRDefault="00A24064" w:rsidP="00A24064">
      <w:pPr>
        <w:pStyle w:val="afa"/>
      </w:pPr>
      <w:r>
        <w:t xml:space="preserve">    public </w:t>
      </w:r>
      <w:proofErr w:type="spellStart"/>
      <w:r>
        <w:t>SignatureParameters</w:t>
      </w:r>
      <w:proofErr w:type="spellEnd"/>
      <w:r>
        <w:t xml:space="preserve"> {</w:t>
      </w:r>
    </w:p>
    <w:p w14:paraId="77C8681C" w14:textId="77777777" w:rsidR="00A24064" w:rsidRDefault="00A24064" w:rsidP="00A24064">
      <w:pPr>
        <w:pStyle w:val="afa"/>
      </w:pPr>
      <w:r>
        <w:t xml:space="preserve">        // </w:t>
      </w:r>
      <w:proofErr w:type="spellStart"/>
      <w:r>
        <w:t>Конструктор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умолчанию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Record</w:t>
      </w:r>
    </w:p>
    <w:p w14:paraId="5E4EF7D3" w14:textId="77777777" w:rsidR="00A24064" w:rsidRDefault="00A24064" w:rsidP="00A24064">
      <w:pPr>
        <w:pStyle w:val="afa"/>
      </w:pPr>
      <w:r>
        <w:t xml:space="preserve">    }</w:t>
      </w:r>
    </w:p>
    <w:p w14:paraId="456776D9" w14:textId="16864B06" w:rsidR="00A24064" w:rsidRDefault="00A24064" w:rsidP="00A24064">
      <w:pPr>
        <w:pStyle w:val="afa"/>
      </w:pPr>
      <w:r>
        <w:t>}</w:t>
      </w:r>
    </w:p>
    <w:p w14:paraId="4E0C2F05" w14:textId="77777777" w:rsidR="00A24064" w:rsidRDefault="00A24064" w:rsidP="00A24064">
      <w:pPr>
        <w:rPr>
          <w:lang w:val="en-US"/>
        </w:rPr>
      </w:pPr>
    </w:p>
    <w:p w14:paraId="4C8EC981" w14:textId="77777777" w:rsidR="00A24064" w:rsidRDefault="00A24064" w:rsidP="00A24064">
      <w:pPr>
        <w:rPr>
          <w:lang w:val="en-US"/>
        </w:rPr>
      </w:pPr>
    </w:p>
    <w:p w14:paraId="7870CFDB" w14:textId="77777777" w:rsidR="00A24064" w:rsidRPr="00A24064" w:rsidRDefault="00A24064" w:rsidP="00A24064">
      <w:pPr>
        <w:pStyle w:val="afa"/>
      </w:pPr>
      <w:r w:rsidRPr="00A24064">
        <w:t xml:space="preserve">package </w:t>
      </w:r>
      <w:proofErr w:type="spellStart"/>
      <w:proofErr w:type="gramStart"/>
      <w:r w:rsidRPr="00A24064">
        <w:t>gost.signature</w:t>
      </w:r>
      <w:proofErr w:type="spellEnd"/>
      <w:proofErr w:type="gramEnd"/>
      <w:r w:rsidRPr="00A24064">
        <w:t>;</w:t>
      </w:r>
    </w:p>
    <w:p w14:paraId="1AE2F33B" w14:textId="77777777" w:rsidR="00A24064" w:rsidRPr="00A24064" w:rsidRDefault="00A24064" w:rsidP="00A24064">
      <w:pPr>
        <w:pStyle w:val="afa"/>
      </w:pPr>
    </w:p>
    <w:p w14:paraId="0F99DCDA" w14:textId="77777777" w:rsidR="00A24064" w:rsidRPr="00A24064" w:rsidRDefault="00A24064" w:rsidP="00A24064">
      <w:pPr>
        <w:pStyle w:val="afa"/>
      </w:pPr>
      <w:r w:rsidRPr="00A24064">
        <w:t xml:space="preserve">import </w:t>
      </w:r>
      <w:proofErr w:type="spellStart"/>
      <w:proofErr w:type="gramStart"/>
      <w:r w:rsidRPr="00A24064">
        <w:t>java.math</w:t>
      </w:r>
      <w:proofErr w:type="gramEnd"/>
      <w:r w:rsidRPr="00A24064">
        <w:t>.</w:t>
      </w:r>
      <w:proofErr w:type="gramStart"/>
      <w:r w:rsidRPr="00A24064">
        <w:t>BigInteger</w:t>
      </w:r>
      <w:proofErr w:type="spellEnd"/>
      <w:r w:rsidRPr="00A24064">
        <w:t>;</w:t>
      </w:r>
      <w:proofErr w:type="gramEnd"/>
    </w:p>
    <w:p w14:paraId="1CBA5670" w14:textId="77777777" w:rsidR="00A24064" w:rsidRPr="00A24064" w:rsidRDefault="00A24064" w:rsidP="00A24064">
      <w:pPr>
        <w:pStyle w:val="afa"/>
        <w:rPr>
          <w:lang w:val="ru-RU"/>
        </w:rPr>
      </w:pPr>
      <w:proofErr w:type="spellStart"/>
      <w:r w:rsidRPr="00A24064">
        <w:rPr>
          <w:lang w:val="ru-RU"/>
        </w:rPr>
        <w:t>import</w:t>
      </w:r>
      <w:proofErr w:type="spellEnd"/>
      <w:r w:rsidRPr="00A24064">
        <w:rPr>
          <w:lang w:val="ru-RU"/>
        </w:rPr>
        <w:t xml:space="preserve"> </w:t>
      </w:r>
      <w:proofErr w:type="spellStart"/>
      <w:proofErr w:type="gramStart"/>
      <w:r w:rsidRPr="00A24064">
        <w:rPr>
          <w:lang w:val="ru-RU"/>
        </w:rPr>
        <w:t>java.security</w:t>
      </w:r>
      <w:proofErr w:type="gramEnd"/>
      <w:r w:rsidRPr="00A24064">
        <w:rPr>
          <w:lang w:val="ru-RU"/>
        </w:rPr>
        <w:t>.SecureRandom</w:t>
      </w:r>
      <w:proofErr w:type="spellEnd"/>
      <w:r w:rsidRPr="00A24064">
        <w:rPr>
          <w:lang w:val="ru-RU"/>
        </w:rPr>
        <w:t>;</w:t>
      </w:r>
    </w:p>
    <w:p w14:paraId="3392C5DA" w14:textId="77777777" w:rsidR="00A24064" w:rsidRPr="00A24064" w:rsidRDefault="00A24064" w:rsidP="00A24064">
      <w:pPr>
        <w:pStyle w:val="afa"/>
        <w:rPr>
          <w:lang w:val="ru-RU"/>
        </w:rPr>
      </w:pPr>
    </w:p>
    <w:p w14:paraId="20BD1AC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>/**</w:t>
      </w:r>
    </w:p>
    <w:p w14:paraId="11B840C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Класс, реализующий процесс формирования ЭЦП по ГОСТ Р </w:t>
      </w:r>
      <w:proofErr w:type="gramStart"/>
      <w:r w:rsidRPr="00A24064">
        <w:rPr>
          <w:lang w:val="ru-RU"/>
        </w:rPr>
        <w:t>34.10-2018</w:t>
      </w:r>
      <w:proofErr w:type="gramEnd"/>
      <w:r w:rsidRPr="00A24064">
        <w:rPr>
          <w:lang w:val="ru-RU"/>
        </w:rPr>
        <w:t>.</w:t>
      </w:r>
    </w:p>
    <w:p w14:paraId="649A8E0D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</w:t>
      </w:r>
      <w:r w:rsidRPr="00A24064">
        <w:t>*/</w:t>
      </w:r>
    </w:p>
    <w:p w14:paraId="18486E8E" w14:textId="77777777" w:rsidR="00A24064" w:rsidRPr="00A24064" w:rsidRDefault="00A24064" w:rsidP="00A24064">
      <w:pPr>
        <w:pStyle w:val="afa"/>
      </w:pPr>
      <w:r w:rsidRPr="00A24064">
        <w:t>public class Sign {</w:t>
      </w:r>
    </w:p>
    <w:p w14:paraId="2DC5EB4B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SignatureParameters</w:t>
      </w:r>
      <w:proofErr w:type="spellEnd"/>
      <w:r w:rsidRPr="00A24064">
        <w:t xml:space="preserve"> </w:t>
      </w:r>
      <w:proofErr w:type="gramStart"/>
      <w:r w:rsidRPr="00A24064">
        <w:t>parameters;</w:t>
      </w:r>
      <w:proofErr w:type="gramEnd"/>
    </w:p>
    <w:p w14:paraId="1CE06E72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k;</w:t>
      </w:r>
      <w:proofErr w:type="gramEnd"/>
    </w:p>
    <w:p w14:paraId="68F9C8DA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e;</w:t>
      </w:r>
      <w:proofErr w:type="gramEnd"/>
    </w:p>
    <w:p w14:paraId="519B514D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d; // </w:t>
      </w:r>
      <w:r w:rsidRPr="00A24064">
        <w:rPr>
          <w:lang w:val="ru-RU"/>
        </w:rPr>
        <w:t>Секретный</w:t>
      </w:r>
      <w:r w:rsidRPr="00A24064">
        <w:t xml:space="preserve"> </w:t>
      </w:r>
      <w:r w:rsidRPr="00A24064">
        <w:rPr>
          <w:lang w:val="ru-RU"/>
        </w:rPr>
        <w:t>ключ</w:t>
      </w:r>
    </w:p>
    <w:p w14:paraId="4E8AC559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r;</w:t>
      </w:r>
      <w:proofErr w:type="gramEnd"/>
    </w:p>
    <w:p w14:paraId="3CC1C106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s;</w:t>
      </w:r>
      <w:proofErr w:type="gramEnd"/>
    </w:p>
    <w:p w14:paraId="7016C6EA" w14:textId="77777777" w:rsidR="00A24064" w:rsidRPr="00A24064" w:rsidRDefault="00A24064" w:rsidP="00A24064">
      <w:pPr>
        <w:pStyle w:val="afa"/>
      </w:pPr>
    </w:p>
    <w:p w14:paraId="34D9E0A4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EllipticCurve</w:t>
      </w:r>
      <w:proofErr w:type="spellEnd"/>
      <w:r w:rsidRPr="00A24064">
        <w:t xml:space="preserve"> </w:t>
      </w:r>
      <w:proofErr w:type="spellStart"/>
      <w:proofErr w:type="gramStart"/>
      <w:r w:rsidRPr="00A24064">
        <w:t>curveOperation</w:t>
      </w:r>
      <w:proofErr w:type="spellEnd"/>
      <w:r w:rsidRPr="00A24064">
        <w:t>;</w:t>
      </w:r>
      <w:proofErr w:type="gramEnd"/>
    </w:p>
    <w:p w14:paraId="258BC121" w14:textId="77777777" w:rsidR="00A24064" w:rsidRPr="00A24064" w:rsidRDefault="00A24064" w:rsidP="00A24064">
      <w:pPr>
        <w:pStyle w:val="afa"/>
      </w:pPr>
    </w:p>
    <w:p w14:paraId="7D7CE8C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</w:t>
      </w:r>
      <w:r w:rsidRPr="00A24064">
        <w:rPr>
          <w:lang w:val="ru-RU"/>
        </w:rPr>
        <w:t>/**</w:t>
      </w:r>
    </w:p>
    <w:p w14:paraId="3BF9FED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Основной метод для формирования ЭЦП.</w:t>
      </w:r>
    </w:p>
    <w:p w14:paraId="00B17584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</w:t>
      </w:r>
      <w:proofErr w:type="spellStart"/>
      <w:r w:rsidRPr="00A24064">
        <w:rPr>
          <w:lang w:val="ru-RU"/>
        </w:rPr>
        <w:t>hash</w:t>
      </w:r>
      <w:proofErr w:type="spellEnd"/>
      <w:r w:rsidRPr="00A24064">
        <w:rPr>
          <w:lang w:val="ru-RU"/>
        </w:rPr>
        <w:t xml:space="preserve"> Хэш сообщения (результат работы Стрибога).</w:t>
      </w:r>
    </w:p>
    <w:p w14:paraId="32F5F76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d Секретный ключ.</w:t>
      </w:r>
    </w:p>
    <w:p w14:paraId="2121424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</w:t>
      </w:r>
      <w:proofErr w:type="spellStart"/>
      <w:r w:rsidRPr="00A24064">
        <w:rPr>
          <w:lang w:val="ru-RU"/>
        </w:rPr>
        <w:t>parameters</w:t>
      </w:r>
      <w:proofErr w:type="spellEnd"/>
      <w:r w:rsidRPr="00A24064">
        <w:rPr>
          <w:lang w:val="ru-RU"/>
        </w:rPr>
        <w:t xml:space="preserve"> Параметры кривой.</w:t>
      </w:r>
    </w:p>
    <w:p w14:paraId="13F94A1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@return Подпись в виде конкатенированной строки (r || s).</w:t>
      </w:r>
    </w:p>
    <w:p w14:paraId="5D9B584F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 w:rsidRPr="00A24064">
        <w:t>*/</w:t>
      </w:r>
    </w:p>
    <w:p w14:paraId="2B97C700" w14:textId="77777777" w:rsidR="00A24064" w:rsidRPr="00A24064" w:rsidRDefault="00A24064" w:rsidP="00A24064">
      <w:pPr>
        <w:pStyle w:val="afa"/>
      </w:pPr>
      <w:r w:rsidRPr="00A24064">
        <w:t xml:space="preserve">    public String signing (</w:t>
      </w:r>
      <w:proofErr w:type="spellStart"/>
      <w:r w:rsidRPr="00A24064">
        <w:t>BigInteger</w:t>
      </w:r>
      <w:proofErr w:type="spellEnd"/>
      <w:r w:rsidRPr="00A24064">
        <w:t xml:space="preserve"> hash, </w:t>
      </w:r>
      <w:proofErr w:type="spellStart"/>
      <w:r w:rsidRPr="00A24064">
        <w:t>BigInteger</w:t>
      </w:r>
      <w:proofErr w:type="spellEnd"/>
      <w:r w:rsidRPr="00A24064">
        <w:t xml:space="preserve"> d, </w:t>
      </w:r>
      <w:proofErr w:type="spellStart"/>
      <w:r w:rsidRPr="00A24064">
        <w:t>SignatureParameters</w:t>
      </w:r>
      <w:proofErr w:type="spellEnd"/>
      <w:r w:rsidRPr="00A24064">
        <w:t xml:space="preserve"> parameters) throws Exception {</w:t>
      </w:r>
    </w:p>
    <w:p w14:paraId="78BA0331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proofErr w:type="gramStart"/>
      <w:r w:rsidRPr="00A24064">
        <w:t>this.parameters</w:t>
      </w:r>
      <w:proofErr w:type="spellEnd"/>
      <w:proofErr w:type="gramEnd"/>
      <w:r w:rsidRPr="00A24064">
        <w:t xml:space="preserve"> = </w:t>
      </w:r>
      <w:proofErr w:type="gramStart"/>
      <w:r w:rsidRPr="00A24064">
        <w:t>parameters;</w:t>
      </w:r>
      <w:proofErr w:type="gramEnd"/>
    </w:p>
    <w:p w14:paraId="131977D9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curveOperation</w:t>
      </w:r>
      <w:proofErr w:type="spellEnd"/>
      <w:r w:rsidRPr="00A24064">
        <w:t xml:space="preserve"> = new </w:t>
      </w:r>
      <w:proofErr w:type="spellStart"/>
      <w:r w:rsidRPr="00A24064">
        <w:t>EllipticCurve</w:t>
      </w:r>
      <w:proofErr w:type="spellEnd"/>
      <w:r w:rsidRPr="00A24064">
        <w:t>(parameters</w:t>
      </w:r>
      <w:proofErr w:type="gramStart"/>
      <w:r w:rsidRPr="00A24064">
        <w:t>);</w:t>
      </w:r>
      <w:proofErr w:type="gramEnd"/>
    </w:p>
    <w:p w14:paraId="53177BD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proofErr w:type="spellStart"/>
      <w:proofErr w:type="gramStart"/>
      <w:r w:rsidRPr="00A24064">
        <w:rPr>
          <w:lang w:val="ru-RU"/>
        </w:rPr>
        <w:t>this.d</w:t>
      </w:r>
      <w:proofErr w:type="spellEnd"/>
      <w:proofErr w:type="gramEnd"/>
      <w:r w:rsidRPr="00A24064">
        <w:rPr>
          <w:lang w:val="ru-RU"/>
        </w:rPr>
        <w:t xml:space="preserve"> = d;</w:t>
      </w:r>
    </w:p>
    <w:p w14:paraId="46F720A1" w14:textId="77777777" w:rsidR="00A24064" w:rsidRPr="00A24064" w:rsidRDefault="00A24064" w:rsidP="00A24064">
      <w:pPr>
        <w:pStyle w:val="afa"/>
        <w:rPr>
          <w:lang w:val="ru-RU"/>
        </w:rPr>
      </w:pPr>
    </w:p>
    <w:p w14:paraId="11AB907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Шаги </w:t>
      </w:r>
      <w:proofErr w:type="gramStart"/>
      <w:r w:rsidRPr="00A24064">
        <w:rPr>
          <w:lang w:val="ru-RU"/>
        </w:rPr>
        <w:t>2-3</w:t>
      </w:r>
      <w:proofErr w:type="gramEnd"/>
      <w:r w:rsidRPr="00A24064">
        <w:rPr>
          <w:lang w:val="ru-RU"/>
        </w:rPr>
        <w:t>: Вычисление e</w:t>
      </w:r>
    </w:p>
    <w:p w14:paraId="7DD0EB4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 w:rsidRPr="00A24064">
        <w:rPr>
          <w:lang w:val="ru-RU"/>
        </w:rPr>
        <w:t>calcE</w:t>
      </w:r>
      <w:proofErr w:type="spellEnd"/>
      <w:r w:rsidRPr="00A24064">
        <w:rPr>
          <w:lang w:val="ru-RU"/>
        </w:rPr>
        <w:t>(</w:t>
      </w:r>
      <w:proofErr w:type="spellStart"/>
      <w:r w:rsidRPr="00A24064">
        <w:rPr>
          <w:lang w:val="ru-RU"/>
        </w:rPr>
        <w:t>hash</w:t>
      </w:r>
      <w:proofErr w:type="spellEnd"/>
      <w:r w:rsidRPr="00A24064">
        <w:rPr>
          <w:lang w:val="ru-RU"/>
        </w:rPr>
        <w:t>);</w:t>
      </w:r>
    </w:p>
    <w:p w14:paraId="52DE2342" w14:textId="77777777" w:rsidR="00A24064" w:rsidRPr="00A24064" w:rsidRDefault="00A24064" w:rsidP="00A24064">
      <w:pPr>
        <w:pStyle w:val="afa"/>
        <w:rPr>
          <w:lang w:val="ru-RU"/>
        </w:rPr>
      </w:pPr>
    </w:p>
    <w:p w14:paraId="2EFB848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Шаги </w:t>
      </w:r>
      <w:proofErr w:type="gramStart"/>
      <w:r w:rsidRPr="00A24064">
        <w:rPr>
          <w:lang w:val="ru-RU"/>
        </w:rPr>
        <w:t>4-7</w:t>
      </w:r>
      <w:proofErr w:type="gramEnd"/>
      <w:r w:rsidRPr="00A24064">
        <w:rPr>
          <w:lang w:val="ru-RU"/>
        </w:rPr>
        <w:t>: Генерация k, вычисление r и s (с рекурсией)</w:t>
      </w:r>
    </w:p>
    <w:p w14:paraId="0218EC7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proofErr w:type="gramStart"/>
      <w:r w:rsidRPr="00A24064">
        <w:rPr>
          <w:lang w:val="ru-RU"/>
        </w:rPr>
        <w:t>randK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</w:t>
      </w:r>
    </w:p>
    <w:p w14:paraId="11336F04" w14:textId="77777777" w:rsidR="00A24064" w:rsidRPr="00A24064" w:rsidRDefault="00A24064" w:rsidP="00A24064">
      <w:pPr>
        <w:pStyle w:val="afa"/>
        <w:rPr>
          <w:lang w:val="ru-RU"/>
        </w:rPr>
      </w:pPr>
    </w:p>
    <w:p w14:paraId="7D36964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 8: Формирование и конкатенация подписи</w:t>
      </w:r>
    </w:p>
    <w:p w14:paraId="322F86D2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 w:rsidRPr="00A24064">
        <w:t xml:space="preserve">return </w:t>
      </w:r>
      <w:proofErr w:type="gramStart"/>
      <w:r w:rsidRPr="00A24064">
        <w:t>concatenation();</w:t>
      </w:r>
      <w:proofErr w:type="gramEnd"/>
    </w:p>
    <w:p w14:paraId="6453F124" w14:textId="77777777" w:rsidR="00A24064" w:rsidRPr="00A24064" w:rsidRDefault="00A24064" w:rsidP="00A24064">
      <w:pPr>
        <w:pStyle w:val="afa"/>
      </w:pPr>
      <w:r w:rsidRPr="00A24064">
        <w:t xml:space="preserve">    }</w:t>
      </w:r>
    </w:p>
    <w:p w14:paraId="0356DD88" w14:textId="77777777" w:rsidR="00A24064" w:rsidRPr="00A24064" w:rsidRDefault="00A24064" w:rsidP="00A24064">
      <w:pPr>
        <w:pStyle w:val="afa"/>
      </w:pPr>
    </w:p>
    <w:p w14:paraId="367D49A7" w14:textId="77777777" w:rsidR="00A24064" w:rsidRPr="00A24064" w:rsidRDefault="00A24064" w:rsidP="00A24064">
      <w:pPr>
        <w:pStyle w:val="afa"/>
      </w:pPr>
      <w:r w:rsidRPr="00A24064">
        <w:t xml:space="preserve">    // </w:t>
      </w:r>
      <w:r w:rsidRPr="00A24064">
        <w:rPr>
          <w:lang w:val="ru-RU"/>
        </w:rPr>
        <w:t>Шаги</w:t>
      </w:r>
      <w:r w:rsidRPr="00A24064">
        <w:t xml:space="preserve"> 2-3: e = H(m) mod q. </w:t>
      </w:r>
      <w:r w:rsidRPr="00A24064">
        <w:rPr>
          <w:lang w:val="ru-RU"/>
        </w:rPr>
        <w:t>Если</w:t>
      </w:r>
      <w:r w:rsidRPr="00A24064">
        <w:t xml:space="preserve"> e=0, </w:t>
      </w:r>
      <w:r w:rsidRPr="00A24064">
        <w:rPr>
          <w:lang w:val="ru-RU"/>
        </w:rPr>
        <w:t>то</w:t>
      </w:r>
      <w:r w:rsidRPr="00A24064">
        <w:t xml:space="preserve"> e=1.</w:t>
      </w:r>
    </w:p>
    <w:p w14:paraId="7F7F5BB0" w14:textId="77777777" w:rsidR="00A24064" w:rsidRPr="00A24064" w:rsidRDefault="00A24064" w:rsidP="00A24064">
      <w:pPr>
        <w:pStyle w:val="afa"/>
      </w:pPr>
      <w:r w:rsidRPr="00A24064">
        <w:t xml:space="preserve">    private void </w:t>
      </w:r>
      <w:proofErr w:type="spellStart"/>
      <w:proofErr w:type="gramStart"/>
      <w:r w:rsidRPr="00A24064">
        <w:t>calcE</w:t>
      </w:r>
      <w:proofErr w:type="spellEnd"/>
      <w:r w:rsidRPr="00A24064">
        <w:t>(</w:t>
      </w:r>
      <w:proofErr w:type="spellStart"/>
      <w:proofErr w:type="gramEnd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hash) {</w:t>
      </w:r>
      <w:proofErr w:type="gramEnd"/>
    </w:p>
    <w:p w14:paraId="53ED6ED7" w14:textId="77777777" w:rsidR="00A24064" w:rsidRPr="00A24064" w:rsidRDefault="00A24064" w:rsidP="00A24064">
      <w:pPr>
        <w:pStyle w:val="afa"/>
      </w:pPr>
      <w:r w:rsidRPr="00A24064">
        <w:t xml:space="preserve">        e = hash.mod(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56C20A57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proofErr w:type="gramStart"/>
      <w:r w:rsidRPr="00A24064">
        <w:t>e.equals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))</w:t>
      </w:r>
    </w:p>
    <w:p w14:paraId="6D139C7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r w:rsidRPr="00A24064">
        <w:rPr>
          <w:lang w:val="ru-RU"/>
        </w:rPr>
        <w:t>e = BigInteger.ONE;</w:t>
      </w:r>
    </w:p>
    <w:p w14:paraId="2465B06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6C2C79E3" w14:textId="77777777" w:rsidR="00A24064" w:rsidRPr="00A24064" w:rsidRDefault="00A24064" w:rsidP="00A24064">
      <w:pPr>
        <w:pStyle w:val="afa"/>
        <w:rPr>
          <w:lang w:val="ru-RU"/>
        </w:rPr>
      </w:pPr>
    </w:p>
    <w:p w14:paraId="014CF4F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Шаг 4: Генерация криптостойкого псевдослучайного числа k (0 </w:t>
      </w:r>
      <w:proofErr w:type="gramStart"/>
      <w:r w:rsidRPr="00A24064">
        <w:rPr>
          <w:lang w:val="ru-RU"/>
        </w:rPr>
        <w:t>&lt; k</w:t>
      </w:r>
      <w:proofErr w:type="gramEnd"/>
      <w:r w:rsidRPr="00A24064">
        <w:rPr>
          <w:lang w:val="ru-RU"/>
        </w:rPr>
        <w:t xml:space="preserve"> </w:t>
      </w:r>
      <w:proofErr w:type="gramStart"/>
      <w:r w:rsidRPr="00A24064">
        <w:rPr>
          <w:lang w:val="ru-RU"/>
        </w:rPr>
        <w:t>&lt; q</w:t>
      </w:r>
      <w:proofErr w:type="gramEnd"/>
      <w:r w:rsidRPr="00A24064">
        <w:rPr>
          <w:lang w:val="ru-RU"/>
        </w:rPr>
        <w:t>).</w:t>
      </w:r>
    </w:p>
    <w:p w14:paraId="005DCEF2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void </w:t>
      </w:r>
      <w:proofErr w:type="spellStart"/>
      <w:proofErr w:type="gramStart"/>
      <w:r w:rsidRPr="00A24064">
        <w:t>randK</w:t>
      </w:r>
      <w:proofErr w:type="spellEnd"/>
      <w:r w:rsidRPr="00A24064">
        <w:t>(</w:t>
      </w:r>
      <w:proofErr w:type="gramEnd"/>
      <w:r w:rsidRPr="00A24064">
        <w:t>) throws Exception {</w:t>
      </w:r>
    </w:p>
    <w:p w14:paraId="29D8C407" w14:textId="77777777" w:rsidR="00A24064" w:rsidRPr="00A24064" w:rsidRDefault="00A24064" w:rsidP="00A24064">
      <w:pPr>
        <w:pStyle w:val="afa"/>
      </w:pPr>
      <w:r w:rsidRPr="00A24064">
        <w:t xml:space="preserve">        var rand = new </w:t>
      </w:r>
      <w:proofErr w:type="spellStart"/>
      <w:proofErr w:type="gramStart"/>
      <w:r w:rsidRPr="00A24064">
        <w:t>SecureRandom</w:t>
      </w:r>
      <w:proofErr w:type="spellEnd"/>
      <w:r w:rsidRPr="00A24064">
        <w:t>();</w:t>
      </w:r>
      <w:proofErr w:type="gramEnd"/>
    </w:p>
    <w:p w14:paraId="7BE502A9" w14:textId="77777777" w:rsidR="00A24064" w:rsidRPr="00A24064" w:rsidRDefault="00A24064" w:rsidP="00A24064">
      <w:pPr>
        <w:pStyle w:val="afa"/>
      </w:pPr>
      <w:r w:rsidRPr="00A24064">
        <w:t xml:space="preserve">        var q = 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</w:t>
      </w:r>
      <w:proofErr w:type="gramStart"/>
      <w:r w:rsidRPr="00A24064">
        <w:t>);</w:t>
      </w:r>
      <w:proofErr w:type="gramEnd"/>
    </w:p>
    <w:p w14:paraId="1BA41817" w14:textId="77777777" w:rsidR="00A24064" w:rsidRPr="00A24064" w:rsidRDefault="00A24064" w:rsidP="00A24064">
      <w:pPr>
        <w:pStyle w:val="afa"/>
      </w:pPr>
    </w:p>
    <w:p w14:paraId="013CE63A" w14:textId="77777777" w:rsidR="00A24064" w:rsidRPr="00A24064" w:rsidRDefault="00A24064" w:rsidP="00A24064">
      <w:pPr>
        <w:pStyle w:val="afa"/>
      </w:pPr>
      <w:r w:rsidRPr="00A24064">
        <w:t xml:space="preserve">        k = new </w:t>
      </w:r>
      <w:proofErr w:type="spellStart"/>
      <w:r w:rsidRPr="00A24064">
        <w:t>BigInteger</w:t>
      </w:r>
      <w:proofErr w:type="spellEnd"/>
      <w:r w:rsidRPr="00A24064">
        <w:t>(</w:t>
      </w:r>
      <w:proofErr w:type="spellStart"/>
      <w:proofErr w:type="gramStart"/>
      <w:r w:rsidRPr="00A24064">
        <w:t>q.bitLength</w:t>
      </w:r>
      <w:proofErr w:type="spellEnd"/>
      <w:proofErr w:type="gramEnd"/>
      <w:r w:rsidRPr="00A24064">
        <w:t>(), rand</w:t>
      </w:r>
      <w:proofErr w:type="gramStart"/>
      <w:r w:rsidRPr="00A24064">
        <w:t>);</w:t>
      </w:r>
      <w:proofErr w:type="gramEnd"/>
    </w:p>
    <w:p w14:paraId="1858F792" w14:textId="77777777" w:rsidR="00A24064" w:rsidRPr="00A24064" w:rsidRDefault="00A24064" w:rsidP="00A24064">
      <w:pPr>
        <w:pStyle w:val="afa"/>
      </w:pPr>
      <w:r w:rsidRPr="00A24064">
        <w:t xml:space="preserve">        while (</w:t>
      </w:r>
      <w:proofErr w:type="spellStart"/>
      <w:proofErr w:type="gramStart"/>
      <w:r w:rsidRPr="00A24064">
        <w:t>k.compareTo</w:t>
      </w:r>
      <w:proofErr w:type="spellEnd"/>
      <w:proofErr w:type="gramEnd"/>
      <w:r w:rsidRPr="00A24064">
        <w:t xml:space="preserve">(q) &gt;= 0 || </w:t>
      </w:r>
      <w:proofErr w:type="spellStart"/>
      <w:proofErr w:type="gramStart"/>
      <w:r w:rsidRPr="00A24064">
        <w:t>k.compareTo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 &lt; 1)</w:t>
      </w:r>
    </w:p>
    <w:p w14:paraId="281E4DDF" w14:textId="77777777" w:rsidR="00A24064" w:rsidRPr="00A24064" w:rsidRDefault="00A24064" w:rsidP="00A24064">
      <w:pPr>
        <w:pStyle w:val="afa"/>
      </w:pPr>
      <w:r w:rsidRPr="00A24064">
        <w:t xml:space="preserve">            k = new </w:t>
      </w:r>
      <w:proofErr w:type="spellStart"/>
      <w:r w:rsidRPr="00A24064">
        <w:t>BigInteger</w:t>
      </w:r>
      <w:proofErr w:type="spellEnd"/>
      <w:r w:rsidRPr="00A24064">
        <w:t>(</w:t>
      </w:r>
      <w:proofErr w:type="spellStart"/>
      <w:proofErr w:type="gramStart"/>
      <w:r w:rsidRPr="00A24064">
        <w:t>q.bitLength</w:t>
      </w:r>
      <w:proofErr w:type="spellEnd"/>
      <w:proofErr w:type="gramEnd"/>
      <w:r w:rsidRPr="00A24064">
        <w:t>(), rand</w:t>
      </w:r>
      <w:proofErr w:type="gramStart"/>
      <w:r w:rsidRPr="00A24064">
        <w:t>);</w:t>
      </w:r>
      <w:proofErr w:type="gramEnd"/>
    </w:p>
    <w:p w14:paraId="2D9E1AF9" w14:textId="77777777" w:rsidR="00A24064" w:rsidRPr="00A24064" w:rsidRDefault="00A24064" w:rsidP="00A24064">
      <w:pPr>
        <w:pStyle w:val="afa"/>
      </w:pPr>
    </w:p>
    <w:p w14:paraId="257D921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Переходим к Шагу 5</w:t>
      </w:r>
    </w:p>
    <w:p w14:paraId="5D5982E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proofErr w:type="gramStart"/>
      <w:r w:rsidRPr="00A24064">
        <w:rPr>
          <w:lang w:val="ru-RU"/>
        </w:rPr>
        <w:t>genC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</w:t>
      </w:r>
    </w:p>
    <w:p w14:paraId="4E00EA7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142FE573" w14:textId="77777777" w:rsidR="00A24064" w:rsidRPr="00A24064" w:rsidRDefault="00A24064" w:rsidP="00A24064">
      <w:pPr>
        <w:pStyle w:val="afa"/>
        <w:rPr>
          <w:lang w:val="ru-RU"/>
        </w:rPr>
      </w:pPr>
    </w:p>
    <w:p w14:paraId="0C8216D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Шаг 5: Вычисление точки C = k * P</w:t>
      </w:r>
    </w:p>
    <w:p w14:paraId="75B1FF94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void </w:t>
      </w:r>
      <w:proofErr w:type="spellStart"/>
      <w:proofErr w:type="gramStart"/>
      <w:r w:rsidRPr="00A24064">
        <w:t>genC</w:t>
      </w:r>
      <w:proofErr w:type="spellEnd"/>
      <w:r w:rsidRPr="00A24064">
        <w:t>(</w:t>
      </w:r>
      <w:proofErr w:type="gramEnd"/>
      <w:r w:rsidRPr="00A24064">
        <w:t>) throws Exception {</w:t>
      </w:r>
    </w:p>
    <w:p w14:paraId="48A6BEAF" w14:textId="77777777" w:rsidR="00A24064" w:rsidRPr="00A24064" w:rsidRDefault="00A24064" w:rsidP="00A24064">
      <w:pPr>
        <w:pStyle w:val="afa"/>
      </w:pPr>
      <w:r w:rsidRPr="00A24064">
        <w:t xml:space="preserve">        var </w:t>
      </w:r>
      <w:proofErr w:type="spellStart"/>
      <w:r w:rsidRPr="00A24064">
        <w:t>pnt</w:t>
      </w:r>
      <w:proofErr w:type="spellEnd"/>
      <w:r w:rsidRPr="00A24064">
        <w:t xml:space="preserve"> = </w:t>
      </w:r>
      <w:proofErr w:type="spellStart"/>
      <w:r w:rsidRPr="00A24064">
        <w:t>curveOperation.scalar</w:t>
      </w:r>
      <w:proofErr w:type="spellEnd"/>
      <w:r w:rsidRPr="00A24064">
        <w:t xml:space="preserve">(k, </w:t>
      </w:r>
      <w:proofErr w:type="spellStart"/>
      <w:proofErr w:type="gramStart"/>
      <w:r w:rsidRPr="00A24064">
        <w:t>parameters.P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3FEE2B65" w14:textId="77777777" w:rsidR="00A24064" w:rsidRPr="00A24064" w:rsidRDefault="00A24064" w:rsidP="00A24064">
      <w:pPr>
        <w:pStyle w:val="afa"/>
      </w:pPr>
    </w:p>
    <w:p w14:paraId="2F03AA2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Переходим к Шагу 6</w:t>
      </w:r>
    </w:p>
    <w:p w14:paraId="3AA308D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 w:rsidRPr="00A24064">
        <w:rPr>
          <w:lang w:val="ru-RU"/>
        </w:rPr>
        <w:t>calcR</w:t>
      </w:r>
      <w:proofErr w:type="spellEnd"/>
      <w:r w:rsidRPr="00A24064">
        <w:rPr>
          <w:lang w:val="ru-RU"/>
        </w:rPr>
        <w:t>(</w:t>
      </w:r>
      <w:proofErr w:type="spellStart"/>
      <w:r w:rsidRPr="00A24064">
        <w:rPr>
          <w:lang w:val="ru-RU"/>
        </w:rPr>
        <w:t>pnt</w:t>
      </w:r>
      <w:proofErr w:type="spellEnd"/>
      <w:r w:rsidRPr="00A24064">
        <w:rPr>
          <w:lang w:val="ru-RU"/>
        </w:rPr>
        <w:t>);</w:t>
      </w:r>
    </w:p>
    <w:p w14:paraId="1B97BB56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>}</w:t>
      </w:r>
    </w:p>
    <w:p w14:paraId="26FA9CCC" w14:textId="77777777" w:rsidR="00A24064" w:rsidRPr="00A24064" w:rsidRDefault="00A24064" w:rsidP="00A24064">
      <w:pPr>
        <w:pStyle w:val="afa"/>
      </w:pPr>
    </w:p>
    <w:p w14:paraId="775E0DAE" w14:textId="77777777" w:rsidR="00A24064" w:rsidRPr="00A24064" w:rsidRDefault="00A24064" w:rsidP="00A24064">
      <w:pPr>
        <w:pStyle w:val="afa"/>
      </w:pPr>
      <w:r w:rsidRPr="00A24064">
        <w:t xml:space="preserve">    // </w:t>
      </w:r>
      <w:proofErr w:type="gramStart"/>
      <w:r w:rsidRPr="00A24064">
        <w:rPr>
          <w:lang w:val="ru-RU"/>
        </w:rPr>
        <w:t>Шаг</w:t>
      </w:r>
      <w:r w:rsidRPr="00A24064">
        <w:t xml:space="preserve"> 6</w:t>
      </w:r>
      <w:proofErr w:type="gramEnd"/>
      <w:r w:rsidRPr="00A24064">
        <w:t xml:space="preserve">: r = </w:t>
      </w:r>
      <w:proofErr w:type="spellStart"/>
      <w:r w:rsidRPr="00A24064">
        <w:t>x_C</w:t>
      </w:r>
      <w:proofErr w:type="spellEnd"/>
      <w:r w:rsidRPr="00A24064">
        <w:t xml:space="preserve"> mod q</w:t>
      </w:r>
    </w:p>
    <w:p w14:paraId="6E3FC8AA" w14:textId="77777777" w:rsidR="00A24064" w:rsidRPr="00A24064" w:rsidRDefault="00A24064" w:rsidP="00A24064">
      <w:pPr>
        <w:pStyle w:val="afa"/>
      </w:pPr>
      <w:r w:rsidRPr="00A24064">
        <w:t xml:space="preserve">    private void </w:t>
      </w:r>
      <w:proofErr w:type="spellStart"/>
      <w:proofErr w:type="gramStart"/>
      <w:r w:rsidRPr="00A24064">
        <w:t>calcR</w:t>
      </w:r>
      <w:proofErr w:type="spellEnd"/>
      <w:r w:rsidRPr="00A24064">
        <w:t>(</w:t>
      </w:r>
      <w:proofErr w:type="gramEnd"/>
      <w:r w:rsidRPr="00A24064">
        <w:t>Point C) throws Exception {</w:t>
      </w:r>
    </w:p>
    <w:p w14:paraId="200216B9" w14:textId="77777777" w:rsidR="00A24064" w:rsidRPr="00A24064" w:rsidRDefault="00A24064" w:rsidP="00A24064">
      <w:pPr>
        <w:pStyle w:val="afa"/>
      </w:pPr>
      <w:r w:rsidRPr="00A24064">
        <w:t xml:space="preserve">        r = </w:t>
      </w:r>
      <w:proofErr w:type="spellStart"/>
      <w:r w:rsidRPr="00A24064">
        <w:t>C.x</w:t>
      </w:r>
      <w:proofErr w:type="spellEnd"/>
      <w:r w:rsidRPr="00A24064">
        <w:t>().mod(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0B2E7F84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proofErr w:type="gramStart"/>
      <w:r w:rsidRPr="00A24064">
        <w:t>r.equals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))</w:t>
      </w:r>
    </w:p>
    <w:p w14:paraId="11DEA94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proofErr w:type="spellStart"/>
      <w:proofErr w:type="gramStart"/>
      <w:r w:rsidRPr="00A24064">
        <w:rPr>
          <w:lang w:val="ru-RU"/>
        </w:rPr>
        <w:t>randK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 // Если r=0, повторяем Шаг 4</w:t>
      </w:r>
    </w:p>
    <w:p w14:paraId="261180E2" w14:textId="77777777" w:rsidR="00A24064" w:rsidRPr="00A24064" w:rsidRDefault="00A24064" w:rsidP="00A24064">
      <w:pPr>
        <w:pStyle w:val="afa"/>
        <w:rPr>
          <w:lang w:val="ru-RU"/>
        </w:rPr>
      </w:pPr>
    </w:p>
    <w:p w14:paraId="088A2164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Переходим к Шагу 7</w:t>
      </w:r>
    </w:p>
    <w:p w14:paraId="362FB12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proofErr w:type="gramStart"/>
      <w:r w:rsidRPr="00A24064">
        <w:rPr>
          <w:lang w:val="ru-RU"/>
        </w:rPr>
        <w:t>calcS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</w:t>
      </w:r>
    </w:p>
    <w:p w14:paraId="5EABE50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037D4E47" w14:textId="77777777" w:rsidR="00A24064" w:rsidRPr="00A24064" w:rsidRDefault="00A24064" w:rsidP="00A24064">
      <w:pPr>
        <w:pStyle w:val="afa"/>
        <w:rPr>
          <w:lang w:val="ru-RU"/>
        </w:rPr>
      </w:pPr>
    </w:p>
    <w:p w14:paraId="7930B76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Шаг 7: s = (r*d + k*e) </w:t>
      </w:r>
      <w:proofErr w:type="spellStart"/>
      <w:r w:rsidRPr="00A24064">
        <w:rPr>
          <w:lang w:val="ru-RU"/>
        </w:rPr>
        <w:t>mod</w:t>
      </w:r>
      <w:proofErr w:type="spellEnd"/>
      <w:r w:rsidRPr="00A24064">
        <w:rPr>
          <w:lang w:val="ru-RU"/>
        </w:rPr>
        <w:t xml:space="preserve"> q</w:t>
      </w:r>
    </w:p>
    <w:p w14:paraId="5CF81047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void </w:t>
      </w:r>
      <w:proofErr w:type="spellStart"/>
      <w:proofErr w:type="gramStart"/>
      <w:r w:rsidRPr="00A24064">
        <w:t>calcS</w:t>
      </w:r>
      <w:proofErr w:type="spellEnd"/>
      <w:r w:rsidRPr="00A24064">
        <w:t>(</w:t>
      </w:r>
      <w:proofErr w:type="gramEnd"/>
      <w:r w:rsidRPr="00A24064">
        <w:t>) throws Exception {</w:t>
      </w:r>
    </w:p>
    <w:p w14:paraId="3395605D" w14:textId="77777777" w:rsidR="00A24064" w:rsidRPr="00A24064" w:rsidRDefault="00A24064" w:rsidP="00A24064">
      <w:pPr>
        <w:pStyle w:val="afa"/>
      </w:pPr>
      <w:r w:rsidRPr="00A24064">
        <w:t xml:space="preserve">        s </w:t>
      </w:r>
      <w:proofErr w:type="gramStart"/>
      <w:r w:rsidRPr="00A24064">
        <w:t>= ((</w:t>
      </w:r>
      <w:proofErr w:type="spellStart"/>
      <w:r w:rsidRPr="00A24064">
        <w:t>r.multiply</w:t>
      </w:r>
      <w:proofErr w:type="spellEnd"/>
      <w:proofErr w:type="gramEnd"/>
      <w:r w:rsidRPr="00A24064">
        <w:t>(d)</w:t>
      </w:r>
      <w:proofErr w:type="gramStart"/>
      <w:r w:rsidRPr="00A24064">
        <w:t>).add</w:t>
      </w:r>
      <w:proofErr w:type="gramEnd"/>
      <w:r w:rsidRPr="00A24064">
        <w:t>(</w:t>
      </w:r>
      <w:proofErr w:type="spellStart"/>
      <w:proofErr w:type="gramStart"/>
      <w:r w:rsidRPr="00A24064">
        <w:t>k.multiply</w:t>
      </w:r>
      <w:proofErr w:type="spellEnd"/>
      <w:proofErr w:type="gramEnd"/>
      <w:r w:rsidRPr="00A24064">
        <w:t>(e))).mod(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049EB132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proofErr w:type="gramStart"/>
      <w:r w:rsidRPr="00A24064">
        <w:t>s.equals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))</w:t>
      </w:r>
    </w:p>
    <w:p w14:paraId="570083B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proofErr w:type="spellStart"/>
      <w:proofErr w:type="gramStart"/>
      <w:r w:rsidRPr="00A24064">
        <w:rPr>
          <w:lang w:val="ru-RU"/>
        </w:rPr>
        <w:t>randK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 // Если s=0, повторяем Шаг 4</w:t>
      </w:r>
    </w:p>
    <w:p w14:paraId="49CAA27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7DC73033" w14:textId="77777777" w:rsidR="00A24064" w:rsidRPr="00A24064" w:rsidRDefault="00A24064" w:rsidP="00A24064">
      <w:pPr>
        <w:pStyle w:val="afa"/>
        <w:rPr>
          <w:lang w:val="ru-RU"/>
        </w:rPr>
      </w:pPr>
    </w:p>
    <w:p w14:paraId="5D91229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Вспомогательный метод для дополнения r или s нулями до требуемой длины</w:t>
      </w:r>
    </w:p>
    <w:p w14:paraId="23E8E3AF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String </w:t>
      </w:r>
      <w:proofErr w:type="gramStart"/>
      <w:r w:rsidRPr="00A24064">
        <w:t>completion(</w:t>
      </w:r>
      <w:proofErr w:type="spellStart"/>
      <w:proofErr w:type="gramEnd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num) {</w:t>
      </w:r>
      <w:proofErr w:type="gramEnd"/>
    </w:p>
    <w:p w14:paraId="38736879" w14:textId="77777777" w:rsidR="00A24064" w:rsidRPr="00A24064" w:rsidRDefault="00A24064" w:rsidP="00A24064">
      <w:pPr>
        <w:pStyle w:val="afa"/>
      </w:pPr>
      <w:r w:rsidRPr="00A24064">
        <w:t xml:space="preserve">        int </w:t>
      </w:r>
      <w:proofErr w:type="spellStart"/>
      <w:r w:rsidRPr="00A24064">
        <w:t>targetLength</w:t>
      </w:r>
      <w:proofErr w:type="spellEnd"/>
      <w:r w:rsidRPr="00A24064">
        <w:t xml:space="preserve"> = 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</w:t>
      </w:r>
      <w:proofErr w:type="gramStart"/>
      <w:r w:rsidRPr="00A24064">
        <w:t>).</w:t>
      </w:r>
      <w:proofErr w:type="spellStart"/>
      <w:r w:rsidRPr="00A24064">
        <w:t>bitLength</w:t>
      </w:r>
      <w:proofErr w:type="spellEnd"/>
      <w:proofErr w:type="gramEnd"/>
      <w:r w:rsidRPr="00A24064">
        <w:t>() + 3) / 4; // ceil(bits/4)</w:t>
      </w:r>
    </w:p>
    <w:p w14:paraId="3E7BB0C4" w14:textId="77777777" w:rsidR="00A24064" w:rsidRPr="00A24064" w:rsidRDefault="00A24064" w:rsidP="00A24064">
      <w:pPr>
        <w:pStyle w:val="afa"/>
      </w:pPr>
      <w:r w:rsidRPr="00A24064">
        <w:t xml:space="preserve">        var str = new StringBuilder(</w:t>
      </w:r>
      <w:proofErr w:type="spellStart"/>
      <w:proofErr w:type="gramStart"/>
      <w:r w:rsidRPr="00A24064">
        <w:t>num.toString</w:t>
      </w:r>
      <w:proofErr w:type="spellEnd"/>
      <w:proofErr w:type="gramEnd"/>
      <w:r w:rsidRPr="00A24064">
        <w:t>(16)</w:t>
      </w:r>
      <w:proofErr w:type="gramStart"/>
      <w:r w:rsidRPr="00A24064">
        <w:t>);</w:t>
      </w:r>
      <w:proofErr w:type="gramEnd"/>
    </w:p>
    <w:p w14:paraId="2A391BA2" w14:textId="77777777" w:rsidR="00A24064" w:rsidRPr="00A24064" w:rsidRDefault="00A24064" w:rsidP="00A24064">
      <w:pPr>
        <w:pStyle w:val="afa"/>
      </w:pPr>
      <w:r w:rsidRPr="00A24064">
        <w:t xml:space="preserve">        while (</w:t>
      </w:r>
      <w:proofErr w:type="spellStart"/>
      <w:proofErr w:type="gramStart"/>
      <w:r w:rsidRPr="00A24064">
        <w:t>str.length</w:t>
      </w:r>
      <w:proofErr w:type="spellEnd"/>
      <w:proofErr w:type="gramEnd"/>
      <w:r w:rsidRPr="00A24064">
        <w:t xml:space="preserve">() &lt; </w:t>
      </w:r>
      <w:proofErr w:type="spellStart"/>
      <w:r w:rsidRPr="00A24064">
        <w:t>targetLength</w:t>
      </w:r>
      <w:proofErr w:type="spellEnd"/>
      <w:r w:rsidRPr="00A24064">
        <w:t xml:space="preserve">) </w:t>
      </w:r>
      <w:proofErr w:type="spellStart"/>
      <w:proofErr w:type="gramStart"/>
      <w:r w:rsidRPr="00A24064">
        <w:t>str.insert</w:t>
      </w:r>
      <w:proofErr w:type="spellEnd"/>
      <w:proofErr w:type="gramEnd"/>
      <w:r w:rsidRPr="00A24064">
        <w:t>(0, "0"</w:t>
      </w:r>
      <w:proofErr w:type="gramStart"/>
      <w:r w:rsidRPr="00A24064">
        <w:t>);</w:t>
      </w:r>
      <w:proofErr w:type="gramEnd"/>
    </w:p>
    <w:p w14:paraId="6BE5D3D1" w14:textId="77777777" w:rsidR="00A24064" w:rsidRPr="00A24064" w:rsidRDefault="00A24064" w:rsidP="00A24064">
      <w:pPr>
        <w:pStyle w:val="afa"/>
      </w:pPr>
      <w:r w:rsidRPr="00A24064">
        <w:t xml:space="preserve">        return </w:t>
      </w:r>
      <w:proofErr w:type="spellStart"/>
      <w:proofErr w:type="gramStart"/>
      <w:r w:rsidRPr="00A24064">
        <w:t>str.toString</w:t>
      </w:r>
      <w:proofErr w:type="spellEnd"/>
      <w:proofErr w:type="gramEnd"/>
      <w:r w:rsidRPr="00A24064">
        <w:t>(</w:t>
      </w:r>
      <w:proofErr w:type="gramStart"/>
      <w:r w:rsidRPr="00A24064">
        <w:t>);</w:t>
      </w:r>
      <w:proofErr w:type="gramEnd"/>
    </w:p>
    <w:p w14:paraId="6AFBDB14" w14:textId="77777777" w:rsidR="00A24064" w:rsidRPr="00A24064" w:rsidRDefault="00A24064" w:rsidP="00A24064">
      <w:pPr>
        <w:pStyle w:val="afa"/>
      </w:pPr>
      <w:r w:rsidRPr="00A24064">
        <w:t xml:space="preserve">    }</w:t>
      </w:r>
    </w:p>
    <w:p w14:paraId="5B108CAB" w14:textId="77777777" w:rsidR="00A24064" w:rsidRPr="00A24064" w:rsidRDefault="00A24064" w:rsidP="00A24064">
      <w:pPr>
        <w:pStyle w:val="afa"/>
      </w:pPr>
    </w:p>
    <w:p w14:paraId="24F16672" w14:textId="77777777" w:rsidR="00A24064" w:rsidRPr="00A24064" w:rsidRDefault="00A24064" w:rsidP="00A24064">
      <w:pPr>
        <w:pStyle w:val="afa"/>
      </w:pPr>
      <w:r w:rsidRPr="00A24064">
        <w:t xml:space="preserve">    private String </w:t>
      </w:r>
      <w:proofErr w:type="gramStart"/>
      <w:r w:rsidRPr="00A24064">
        <w:t>concatenation(</w:t>
      </w:r>
      <w:proofErr w:type="gramEnd"/>
      <w:r w:rsidRPr="00A24064">
        <w:t>) {</w:t>
      </w:r>
    </w:p>
    <w:p w14:paraId="5BF3F396" w14:textId="77777777" w:rsidR="00A24064" w:rsidRPr="00A24064" w:rsidRDefault="00A24064" w:rsidP="00A24064">
      <w:pPr>
        <w:pStyle w:val="afa"/>
      </w:pPr>
      <w:r w:rsidRPr="00A24064">
        <w:t xml:space="preserve">        return completion(r) + completion(s</w:t>
      </w:r>
      <w:proofErr w:type="gramStart"/>
      <w:r w:rsidRPr="00A24064">
        <w:t>);</w:t>
      </w:r>
      <w:proofErr w:type="gramEnd"/>
    </w:p>
    <w:p w14:paraId="38D4A8F8" w14:textId="77777777" w:rsidR="00A24064" w:rsidRPr="00A24064" w:rsidRDefault="00A24064" w:rsidP="00A24064">
      <w:pPr>
        <w:pStyle w:val="afa"/>
      </w:pPr>
      <w:r w:rsidRPr="00A24064">
        <w:t xml:space="preserve">    }</w:t>
      </w:r>
    </w:p>
    <w:p w14:paraId="387585DA" w14:textId="51630603" w:rsidR="00A24064" w:rsidRDefault="00A24064" w:rsidP="00A24064">
      <w:pPr>
        <w:pStyle w:val="afa"/>
      </w:pPr>
      <w:r w:rsidRPr="00A24064">
        <w:t>}</w:t>
      </w:r>
    </w:p>
    <w:p w14:paraId="66FEB129" w14:textId="77777777" w:rsidR="00A24064" w:rsidRDefault="00A24064" w:rsidP="00A24064">
      <w:pPr>
        <w:rPr>
          <w:lang w:val="en-US"/>
        </w:rPr>
      </w:pPr>
    </w:p>
    <w:p w14:paraId="3DBBBFAB" w14:textId="77777777" w:rsidR="00A24064" w:rsidRDefault="00A24064" w:rsidP="00A24064">
      <w:pPr>
        <w:rPr>
          <w:lang w:val="en-US"/>
        </w:rPr>
      </w:pPr>
    </w:p>
    <w:p w14:paraId="35E87CF1" w14:textId="77777777" w:rsidR="00A24064" w:rsidRPr="00A24064" w:rsidRDefault="00A24064" w:rsidP="00A24064">
      <w:pPr>
        <w:pStyle w:val="afa"/>
      </w:pPr>
      <w:r w:rsidRPr="00A24064">
        <w:lastRenderedPageBreak/>
        <w:t xml:space="preserve">package </w:t>
      </w:r>
      <w:proofErr w:type="spellStart"/>
      <w:proofErr w:type="gramStart"/>
      <w:r w:rsidRPr="00A24064">
        <w:t>gost.signature</w:t>
      </w:r>
      <w:proofErr w:type="spellEnd"/>
      <w:proofErr w:type="gramEnd"/>
      <w:r w:rsidRPr="00A24064">
        <w:t>;</w:t>
      </w:r>
    </w:p>
    <w:p w14:paraId="330DFAC6" w14:textId="77777777" w:rsidR="00A24064" w:rsidRPr="00A24064" w:rsidRDefault="00A24064" w:rsidP="00A24064">
      <w:pPr>
        <w:pStyle w:val="afa"/>
      </w:pPr>
    </w:p>
    <w:p w14:paraId="3A5A53E0" w14:textId="77777777" w:rsidR="00A24064" w:rsidRPr="00A24064" w:rsidRDefault="00A24064" w:rsidP="00A24064">
      <w:pPr>
        <w:pStyle w:val="afa"/>
      </w:pPr>
      <w:r w:rsidRPr="00A24064">
        <w:t xml:space="preserve">import </w:t>
      </w:r>
      <w:proofErr w:type="spellStart"/>
      <w:proofErr w:type="gramStart"/>
      <w:r w:rsidRPr="00A24064">
        <w:t>com.fasterxml</w:t>
      </w:r>
      <w:proofErr w:type="gramEnd"/>
      <w:r w:rsidRPr="00A24064">
        <w:t>.</w:t>
      </w:r>
      <w:proofErr w:type="gramStart"/>
      <w:r w:rsidRPr="00A24064">
        <w:t>jackson.annotation</w:t>
      </w:r>
      <w:proofErr w:type="gramEnd"/>
      <w:r w:rsidRPr="00A24064">
        <w:t>.</w:t>
      </w:r>
      <w:proofErr w:type="gramStart"/>
      <w:r w:rsidRPr="00A24064">
        <w:t>JsonCreator</w:t>
      </w:r>
      <w:proofErr w:type="spellEnd"/>
      <w:r w:rsidRPr="00A24064">
        <w:t>;</w:t>
      </w:r>
      <w:proofErr w:type="gramEnd"/>
    </w:p>
    <w:p w14:paraId="365078F7" w14:textId="77777777" w:rsidR="00A24064" w:rsidRPr="00A24064" w:rsidRDefault="00A24064" w:rsidP="00A24064">
      <w:pPr>
        <w:pStyle w:val="afa"/>
      </w:pPr>
    </w:p>
    <w:p w14:paraId="483D653C" w14:textId="77777777" w:rsidR="00A24064" w:rsidRPr="00A24064" w:rsidRDefault="00A24064" w:rsidP="00A24064">
      <w:pPr>
        <w:pStyle w:val="afa"/>
        <w:rPr>
          <w:lang w:val="ru-RU"/>
        </w:rPr>
      </w:pPr>
      <w:proofErr w:type="spellStart"/>
      <w:r w:rsidRPr="00A24064">
        <w:rPr>
          <w:lang w:val="ru-RU"/>
        </w:rPr>
        <w:t>import</w:t>
      </w:r>
      <w:proofErr w:type="spellEnd"/>
      <w:r w:rsidRPr="00A24064">
        <w:rPr>
          <w:lang w:val="ru-RU"/>
        </w:rPr>
        <w:t xml:space="preserve"> </w:t>
      </w:r>
      <w:proofErr w:type="spellStart"/>
      <w:proofErr w:type="gramStart"/>
      <w:r w:rsidRPr="00A24064">
        <w:rPr>
          <w:lang w:val="ru-RU"/>
        </w:rPr>
        <w:t>java.math</w:t>
      </w:r>
      <w:proofErr w:type="gramEnd"/>
      <w:r w:rsidRPr="00A24064">
        <w:rPr>
          <w:lang w:val="ru-RU"/>
        </w:rPr>
        <w:t>.BigInteger</w:t>
      </w:r>
      <w:proofErr w:type="spellEnd"/>
      <w:r w:rsidRPr="00A24064">
        <w:rPr>
          <w:lang w:val="ru-RU"/>
        </w:rPr>
        <w:t>;</w:t>
      </w:r>
    </w:p>
    <w:p w14:paraId="76618FE7" w14:textId="77777777" w:rsidR="00A24064" w:rsidRPr="00A24064" w:rsidRDefault="00A24064" w:rsidP="00A24064">
      <w:pPr>
        <w:pStyle w:val="afa"/>
        <w:rPr>
          <w:lang w:val="ru-RU"/>
        </w:rPr>
      </w:pPr>
    </w:p>
    <w:p w14:paraId="17DA7A5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>/**</w:t>
      </w:r>
    </w:p>
    <w:p w14:paraId="33944B5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Класс, представляющий точку на эллиптической кривой.</w:t>
      </w:r>
    </w:p>
    <w:p w14:paraId="5B1A825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Используется для базовой точки P, открытого ключа Q и промежуточных точек вычислений.</w:t>
      </w:r>
    </w:p>
    <w:p w14:paraId="23067575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</w:t>
      </w:r>
      <w:r w:rsidRPr="00A24064">
        <w:t>*/</w:t>
      </w:r>
    </w:p>
    <w:p w14:paraId="49D4D209" w14:textId="77777777" w:rsidR="00A24064" w:rsidRPr="00A24064" w:rsidRDefault="00A24064" w:rsidP="00A24064">
      <w:pPr>
        <w:pStyle w:val="afa"/>
      </w:pPr>
      <w:r w:rsidRPr="00A24064">
        <w:t xml:space="preserve">public record </w:t>
      </w:r>
      <w:proofErr w:type="gramStart"/>
      <w:r w:rsidRPr="00A24064">
        <w:t>Point(</w:t>
      </w:r>
      <w:proofErr w:type="spellStart"/>
      <w:proofErr w:type="gramEnd"/>
      <w:r w:rsidRPr="00A24064">
        <w:t>BigInteger</w:t>
      </w:r>
      <w:proofErr w:type="spellEnd"/>
      <w:r w:rsidRPr="00A24064">
        <w:t xml:space="preserve"> x,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y) {</w:t>
      </w:r>
      <w:proofErr w:type="gramEnd"/>
    </w:p>
    <w:p w14:paraId="048A7685" w14:textId="77777777" w:rsidR="00A24064" w:rsidRPr="00A24064" w:rsidRDefault="00A24064" w:rsidP="00A24064">
      <w:pPr>
        <w:pStyle w:val="afa"/>
      </w:pPr>
    </w:p>
    <w:p w14:paraId="4EF17839" w14:textId="77777777" w:rsidR="00A24064" w:rsidRPr="00A24064" w:rsidRDefault="00A24064" w:rsidP="00A24064">
      <w:pPr>
        <w:pStyle w:val="afa"/>
      </w:pPr>
      <w:r w:rsidRPr="00A24064">
        <w:t xml:space="preserve">    </w:t>
      </w:r>
      <w:proofErr w:type="gramStart"/>
      <w:r w:rsidRPr="00A24064">
        <w:t>@Override</w:t>
      </w:r>
      <w:proofErr w:type="gramEnd"/>
    </w:p>
    <w:p w14:paraId="209E0D7B" w14:textId="77777777" w:rsidR="00A24064" w:rsidRPr="00A24064" w:rsidRDefault="00A24064" w:rsidP="00A24064">
      <w:pPr>
        <w:pStyle w:val="afa"/>
      </w:pPr>
      <w:r w:rsidRPr="00A24064">
        <w:t xml:space="preserve">    public String </w:t>
      </w:r>
      <w:proofErr w:type="spellStart"/>
      <w:proofErr w:type="gramStart"/>
      <w:r w:rsidRPr="00A24064">
        <w:t>toString</w:t>
      </w:r>
      <w:proofErr w:type="spellEnd"/>
      <w:r w:rsidRPr="00A24064">
        <w:t>(</w:t>
      </w:r>
      <w:proofErr w:type="gramEnd"/>
      <w:r w:rsidRPr="00A24064">
        <w:t>) {</w:t>
      </w:r>
    </w:p>
    <w:p w14:paraId="6A77FB4D" w14:textId="77777777" w:rsidR="00A24064" w:rsidRPr="00A24064" w:rsidRDefault="00A24064" w:rsidP="00A24064">
      <w:pPr>
        <w:pStyle w:val="afa"/>
      </w:pPr>
      <w:r w:rsidRPr="00A24064">
        <w:t xml:space="preserve">        return "</w:t>
      </w:r>
      <w:proofErr w:type="spellStart"/>
      <w:r w:rsidRPr="00A24064">
        <w:t>Xp</w:t>
      </w:r>
      <w:proofErr w:type="spellEnd"/>
      <w:r w:rsidRPr="00A24064">
        <w:t xml:space="preserve"> = " + </w:t>
      </w:r>
      <w:proofErr w:type="gramStart"/>
      <w:r w:rsidRPr="00A24064">
        <w:t>x(</w:t>
      </w:r>
      <w:proofErr w:type="gramEnd"/>
      <w:r w:rsidRPr="00A24064">
        <w:t>) + "\</w:t>
      </w:r>
      <w:proofErr w:type="spellStart"/>
      <w:r w:rsidRPr="00A24064">
        <w:t>nYp</w:t>
      </w:r>
      <w:proofErr w:type="spellEnd"/>
      <w:r w:rsidRPr="00A24064">
        <w:t xml:space="preserve"> = " + </w:t>
      </w:r>
      <w:proofErr w:type="gramStart"/>
      <w:r w:rsidRPr="00A24064">
        <w:t>y(</w:t>
      </w:r>
      <w:proofErr w:type="gramEnd"/>
      <w:r w:rsidRPr="00A24064">
        <w:t>) + "\n</w:t>
      </w:r>
      <w:proofErr w:type="gramStart"/>
      <w:r w:rsidRPr="00A24064">
        <w:t>";</w:t>
      </w:r>
      <w:proofErr w:type="gramEnd"/>
    </w:p>
    <w:p w14:paraId="17F0AE1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</w:t>
      </w:r>
      <w:r w:rsidRPr="00A24064">
        <w:rPr>
          <w:lang w:val="ru-RU"/>
        </w:rPr>
        <w:t>}</w:t>
      </w:r>
    </w:p>
    <w:p w14:paraId="0753582A" w14:textId="77777777" w:rsidR="00A24064" w:rsidRPr="00A24064" w:rsidRDefault="00A24064" w:rsidP="00A24064">
      <w:pPr>
        <w:pStyle w:val="afa"/>
        <w:rPr>
          <w:lang w:val="ru-RU"/>
        </w:rPr>
      </w:pPr>
    </w:p>
    <w:p w14:paraId="2369F264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3284A379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* Конструктор для </w:t>
      </w:r>
      <w:proofErr w:type="spellStart"/>
      <w:r w:rsidRPr="00A24064">
        <w:rPr>
          <w:lang w:val="ru-RU"/>
        </w:rPr>
        <w:t>десериализации</w:t>
      </w:r>
      <w:proofErr w:type="spellEnd"/>
      <w:r w:rsidRPr="00A24064">
        <w:rPr>
          <w:lang w:val="ru-RU"/>
        </w:rPr>
        <w:t xml:space="preserve"> JSON с помощью </w:t>
      </w:r>
      <w:r w:rsidRPr="00A24064">
        <w:t>Jackson.</w:t>
      </w:r>
    </w:p>
    <w:p w14:paraId="258014D4" w14:textId="77777777" w:rsidR="00A24064" w:rsidRPr="00A24064" w:rsidRDefault="00A24064" w:rsidP="00A24064">
      <w:pPr>
        <w:pStyle w:val="afa"/>
      </w:pPr>
      <w:r w:rsidRPr="00A24064">
        <w:t xml:space="preserve">     */</w:t>
      </w:r>
    </w:p>
    <w:p w14:paraId="3DABC183" w14:textId="77777777" w:rsidR="00A24064" w:rsidRPr="00A24064" w:rsidRDefault="00A24064" w:rsidP="00A24064">
      <w:pPr>
        <w:pStyle w:val="afa"/>
      </w:pPr>
      <w:r w:rsidRPr="00A24064">
        <w:t xml:space="preserve">    @</w:t>
      </w:r>
      <w:proofErr w:type="gramStart"/>
      <w:r w:rsidRPr="00A24064">
        <w:t>JsonCreator(</w:t>
      </w:r>
      <w:proofErr w:type="gramEnd"/>
      <w:r w:rsidRPr="00A24064">
        <w:t xml:space="preserve">mode = </w:t>
      </w:r>
      <w:proofErr w:type="spellStart"/>
      <w:proofErr w:type="gramStart"/>
      <w:r w:rsidRPr="00A24064">
        <w:t>JsonCreator.Mode.PROPERTIES</w:t>
      </w:r>
      <w:proofErr w:type="spellEnd"/>
      <w:proofErr w:type="gramEnd"/>
      <w:r w:rsidRPr="00A24064">
        <w:t>)</w:t>
      </w:r>
    </w:p>
    <w:p w14:paraId="012B96C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</w:t>
      </w:r>
      <w:proofErr w:type="spellStart"/>
      <w:r w:rsidRPr="00A24064">
        <w:rPr>
          <w:lang w:val="ru-RU"/>
        </w:rPr>
        <w:t>public</w:t>
      </w:r>
      <w:proofErr w:type="spellEnd"/>
      <w:r w:rsidRPr="00A24064">
        <w:rPr>
          <w:lang w:val="ru-RU"/>
        </w:rPr>
        <w:t xml:space="preserve"> Point {</w:t>
      </w:r>
    </w:p>
    <w:p w14:paraId="0044487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Конструктор по умолчанию для </w:t>
      </w:r>
      <w:proofErr w:type="spellStart"/>
      <w:r w:rsidRPr="00A24064">
        <w:rPr>
          <w:lang w:val="ru-RU"/>
        </w:rPr>
        <w:t>Record</w:t>
      </w:r>
      <w:proofErr w:type="spellEnd"/>
    </w:p>
    <w:p w14:paraId="569D57A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43F51662" w14:textId="6D384CC9" w:rsidR="00A24064" w:rsidRDefault="00A24064" w:rsidP="00A24064">
      <w:pPr>
        <w:pStyle w:val="afa"/>
      </w:pPr>
      <w:r w:rsidRPr="00A24064">
        <w:rPr>
          <w:lang w:val="ru-RU"/>
        </w:rPr>
        <w:t>}</w:t>
      </w:r>
    </w:p>
    <w:p w14:paraId="62D7CBD6" w14:textId="77777777" w:rsidR="00A24064" w:rsidRDefault="00A24064" w:rsidP="00A24064">
      <w:pPr>
        <w:rPr>
          <w:lang w:val="en-US"/>
        </w:rPr>
      </w:pPr>
    </w:p>
    <w:p w14:paraId="0C1BC8D3" w14:textId="77777777" w:rsidR="00A24064" w:rsidRDefault="00A24064" w:rsidP="00A24064">
      <w:pPr>
        <w:rPr>
          <w:lang w:val="en-US"/>
        </w:rPr>
      </w:pPr>
    </w:p>
    <w:p w14:paraId="2886A1DE" w14:textId="77777777" w:rsidR="00A24064" w:rsidRPr="00A24064" w:rsidRDefault="00A24064" w:rsidP="00A24064">
      <w:pPr>
        <w:pStyle w:val="afa"/>
      </w:pPr>
      <w:r w:rsidRPr="00A24064">
        <w:t xml:space="preserve">package </w:t>
      </w:r>
      <w:proofErr w:type="spellStart"/>
      <w:proofErr w:type="gramStart"/>
      <w:r w:rsidRPr="00A24064">
        <w:t>gost.signature</w:t>
      </w:r>
      <w:proofErr w:type="spellEnd"/>
      <w:proofErr w:type="gramEnd"/>
      <w:r w:rsidRPr="00A24064">
        <w:t>;</w:t>
      </w:r>
    </w:p>
    <w:p w14:paraId="4FFC8F80" w14:textId="77777777" w:rsidR="00A24064" w:rsidRPr="00A24064" w:rsidRDefault="00A24064" w:rsidP="00A24064">
      <w:pPr>
        <w:pStyle w:val="afa"/>
      </w:pPr>
    </w:p>
    <w:p w14:paraId="2719F0C7" w14:textId="77777777" w:rsidR="00A24064" w:rsidRPr="00A24064" w:rsidRDefault="00A24064" w:rsidP="00A24064">
      <w:pPr>
        <w:pStyle w:val="afa"/>
      </w:pPr>
      <w:r w:rsidRPr="00A24064">
        <w:t xml:space="preserve">import </w:t>
      </w:r>
      <w:proofErr w:type="spellStart"/>
      <w:proofErr w:type="gramStart"/>
      <w:r w:rsidRPr="00A24064">
        <w:t>gost.occasion</w:t>
      </w:r>
      <w:proofErr w:type="gramEnd"/>
      <w:r w:rsidRPr="00A24064">
        <w:t>.</w:t>
      </w:r>
      <w:proofErr w:type="gramStart"/>
      <w:r w:rsidRPr="00A24064">
        <w:t>AlienExceptions</w:t>
      </w:r>
      <w:proofErr w:type="spellEnd"/>
      <w:r w:rsidRPr="00A24064">
        <w:t>;</w:t>
      </w:r>
      <w:proofErr w:type="gramEnd"/>
    </w:p>
    <w:p w14:paraId="2936BC84" w14:textId="77777777" w:rsidR="00A24064" w:rsidRPr="00A24064" w:rsidRDefault="00A24064" w:rsidP="00A24064">
      <w:pPr>
        <w:pStyle w:val="afa"/>
      </w:pPr>
    </w:p>
    <w:p w14:paraId="33EACC9A" w14:textId="77777777" w:rsidR="00A24064" w:rsidRPr="00A24064" w:rsidRDefault="00A24064" w:rsidP="00A24064">
      <w:pPr>
        <w:pStyle w:val="afa"/>
        <w:rPr>
          <w:lang w:val="ru-RU"/>
        </w:rPr>
      </w:pPr>
      <w:proofErr w:type="spellStart"/>
      <w:r w:rsidRPr="00A24064">
        <w:rPr>
          <w:lang w:val="ru-RU"/>
        </w:rPr>
        <w:t>import</w:t>
      </w:r>
      <w:proofErr w:type="spellEnd"/>
      <w:r w:rsidRPr="00A24064">
        <w:rPr>
          <w:lang w:val="ru-RU"/>
        </w:rPr>
        <w:t xml:space="preserve"> </w:t>
      </w:r>
      <w:proofErr w:type="spellStart"/>
      <w:proofErr w:type="gramStart"/>
      <w:r w:rsidRPr="00A24064">
        <w:rPr>
          <w:lang w:val="ru-RU"/>
        </w:rPr>
        <w:t>java.math</w:t>
      </w:r>
      <w:proofErr w:type="gramEnd"/>
      <w:r w:rsidRPr="00A24064">
        <w:rPr>
          <w:lang w:val="ru-RU"/>
        </w:rPr>
        <w:t>.BigInteger</w:t>
      </w:r>
      <w:proofErr w:type="spellEnd"/>
      <w:r w:rsidRPr="00A24064">
        <w:rPr>
          <w:lang w:val="ru-RU"/>
        </w:rPr>
        <w:t>;</w:t>
      </w:r>
    </w:p>
    <w:p w14:paraId="51B7EFB5" w14:textId="77777777" w:rsidR="00A24064" w:rsidRPr="00A24064" w:rsidRDefault="00A24064" w:rsidP="00A24064">
      <w:pPr>
        <w:pStyle w:val="afa"/>
        <w:rPr>
          <w:lang w:val="ru-RU"/>
        </w:rPr>
      </w:pPr>
    </w:p>
    <w:p w14:paraId="1873E2B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>/**</w:t>
      </w:r>
    </w:p>
    <w:p w14:paraId="30CCAEBE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Класс для выполнения основных операций над точками эллиптической кривой:</w:t>
      </w:r>
    </w:p>
    <w:p w14:paraId="37586DF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сложения и скалярного умножения, используемых в ГОСТ Р </w:t>
      </w:r>
      <w:proofErr w:type="gramStart"/>
      <w:r w:rsidRPr="00A24064">
        <w:rPr>
          <w:lang w:val="ru-RU"/>
        </w:rPr>
        <w:t>34.10-2018</w:t>
      </w:r>
      <w:proofErr w:type="gramEnd"/>
      <w:r w:rsidRPr="00A24064">
        <w:rPr>
          <w:lang w:val="ru-RU"/>
        </w:rPr>
        <w:t>.</w:t>
      </w:r>
    </w:p>
    <w:p w14:paraId="567F6662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</w:t>
      </w:r>
      <w:r w:rsidRPr="00A24064">
        <w:t>*/</w:t>
      </w:r>
    </w:p>
    <w:p w14:paraId="7087ACA5" w14:textId="77777777" w:rsidR="00A24064" w:rsidRPr="00A24064" w:rsidRDefault="00A24064" w:rsidP="00A24064">
      <w:pPr>
        <w:pStyle w:val="afa"/>
      </w:pPr>
      <w:proofErr w:type="gramStart"/>
      <w:r w:rsidRPr="00A24064">
        <w:t>public</w:t>
      </w:r>
      <w:proofErr w:type="gramEnd"/>
      <w:r w:rsidRPr="00A24064">
        <w:t xml:space="preserve"> class </w:t>
      </w:r>
      <w:proofErr w:type="spellStart"/>
      <w:r w:rsidRPr="00A24064">
        <w:t>EllipticCurve</w:t>
      </w:r>
      <w:proofErr w:type="spellEnd"/>
      <w:r w:rsidRPr="00A24064">
        <w:t xml:space="preserve"> {</w:t>
      </w:r>
    </w:p>
    <w:p w14:paraId="1FF71720" w14:textId="77777777" w:rsidR="00A24064" w:rsidRPr="00A24064" w:rsidRDefault="00A24064" w:rsidP="00A24064">
      <w:pPr>
        <w:pStyle w:val="afa"/>
      </w:pPr>
      <w:r w:rsidRPr="00A24064">
        <w:t xml:space="preserve">    private final </w:t>
      </w:r>
      <w:proofErr w:type="spellStart"/>
      <w:r w:rsidRPr="00A24064">
        <w:t>SignatureParameters</w:t>
      </w:r>
      <w:proofErr w:type="spellEnd"/>
      <w:r w:rsidRPr="00A24064">
        <w:t xml:space="preserve"> </w:t>
      </w:r>
      <w:proofErr w:type="gramStart"/>
      <w:r w:rsidRPr="00A24064">
        <w:t>parameters;</w:t>
      </w:r>
      <w:proofErr w:type="gramEnd"/>
    </w:p>
    <w:p w14:paraId="653EF0BA" w14:textId="77777777" w:rsidR="00A24064" w:rsidRPr="00A24064" w:rsidRDefault="00A24064" w:rsidP="00A24064">
      <w:pPr>
        <w:pStyle w:val="afa"/>
      </w:pPr>
      <w:r w:rsidRPr="00A24064">
        <w:t xml:space="preserve">    private final </w:t>
      </w:r>
      <w:proofErr w:type="spellStart"/>
      <w:r w:rsidRPr="00A24064">
        <w:t>BigInteger</w:t>
      </w:r>
      <w:proofErr w:type="spellEnd"/>
      <w:r w:rsidRPr="00A24064">
        <w:t xml:space="preserve"> p; // </w:t>
      </w:r>
      <w:r w:rsidRPr="00A24064">
        <w:rPr>
          <w:lang w:val="ru-RU"/>
        </w:rPr>
        <w:t>Модуль</w:t>
      </w:r>
      <w:r w:rsidRPr="00A24064">
        <w:t xml:space="preserve"> </w:t>
      </w:r>
      <w:r w:rsidRPr="00A24064">
        <w:rPr>
          <w:lang w:val="ru-RU"/>
        </w:rPr>
        <w:t>поля</w:t>
      </w:r>
      <w:r w:rsidRPr="00A24064">
        <w:t xml:space="preserve"> (</w:t>
      </w:r>
      <w:r w:rsidRPr="00A24064">
        <w:rPr>
          <w:lang w:val="ru-RU"/>
        </w:rPr>
        <w:t>простое</w:t>
      </w:r>
      <w:r w:rsidRPr="00A24064">
        <w:t xml:space="preserve"> </w:t>
      </w:r>
      <w:r w:rsidRPr="00A24064">
        <w:rPr>
          <w:lang w:val="ru-RU"/>
        </w:rPr>
        <w:t>число</w:t>
      </w:r>
      <w:r w:rsidRPr="00A24064">
        <w:t>)</w:t>
      </w:r>
    </w:p>
    <w:p w14:paraId="3AA60210" w14:textId="77777777" w:rsidR="00A24064" w:rsidRPr="00A24064" w:rsidRDefault="00A24064" w:rsidP="00A24064">
      <w:pPr>
        <w:pStyle w:val="afa"/>
      </w:pPr>
    </w:p>
    <w:p w14:paraId="0DA9E846" w14:textId="77777777" w:rsidR="00A24064" w:rsidRPr="00A24064" w:rsidRDefault="00A24064" w:rsidP="00A24064">
      <w:pPr>
        <w:pStyle w:val="afa"/>
      </w:pPr>
      <w:r w:rsidRPr="00A24064">
        <w:t xml:space="preserve">    public </w:t>
      </w:r>
      <w:proofErr w:type="spellStart"/>
      <w:r w:rsidRPr="00A24064">
        <w:t>EllipticCurve</w:t>
      </w:r>
      <w:proofErr w:type="spellEnd"/>
      <w:r w:rsidRPr="00A24064">
        <w:t xml:space="preserve"> (</w:t>
      </w:r>
      <w:proofErr w:type="spellStart"/>
      <w:r w:rsidRPr="00A24064">
        <w:t>SignatureParameters</w:t>
      </w:r>
      <w:proofErr w:type="spellEnd"/>
      <w:r w:rsidRPr="00A24064">
        <w:t xml:space="preserve"> </w:t>
      </w:r>
      <w:proofErr w:type="gramStart"/>
      <w:r w:rsidRPr="00A24064">
        <w:t>parameters) {</w:t>
      </w:r>
      <w:proofErr w:type="gramEnd"/>
    </w:p>
    <w:p w14:paraId="4A406B58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proofErr w:type="gramStart"/>
      <w:r w:rsidRPr="00A24064">
        <w:t>this.parameters</w:t>
      </w:r>
      <w:proofErr w:type="spellEnd"/>
      <w:proofErr w:type="gramEnd"/>
      <w:r w:rsidRPr="00A24064">
        <w:t xml:space="preserve"> = </w:t>
      </w:r>
      <w:proofErr w:type="gramStart"/>
      <w:r w:rsidRPr="00A24064">
        <w:t>parameters;</w:t>
      </w:r>
      <w:proofErr w:type="gramEnd"/>
    </w:p>
    <w:p w14:paraId="2462E55D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proofErr w:type="gramStart"/>
      <w:r w:rsidRPr="00A24064">
        <w:t>this.p</w:t>
      </w:r>
      <w:proofErr w:type="spellEnd"/>
      <w:proofErr w:type="gramEnd"/>
      <w:r w:rsidRPr="00A24064">
        <w:t xml:space="preserve"> = </w:t>
      </w:r>
      <w:proofErr w:type="spellStart"/>
      <w:proofErr w:type="gramStart"/>
      <w:r w:rsidRPr="00A24064">
        <w:t>parameters.p</w:t>
      </w:r>
      <w:proofErr w:type="spellEnd"/>
      <w:proofErr w:type="gramEnd"/>
      <w:r w:rsidRPr="00A24064">
        <w:t>(</w:t>
      </w:r>
      <w:proofErr w:type="gramStart"/>
      <w:r w:rsidRPr="00A24064">
        <w:t>);</w:t>
      </w:r>
      <w:proofErr w:type="gramEnd"/>
    </w:p>
    <w:p w14:paraId="0105E4D3" w14:textId="77777777" w:rsidR="00A24064" w:rsidRPr="00A24064" w:rsidRDefault="00A24064" w:rsidP="00A24064">
      <w:pPr>
        <w:pStyle w:val="afa"/>
      </w:pPr>
      <w:r w:rsidRPr="00A24064">
        <w:t xml:space="preserve">    }</w:t>
      </w:r>
    </w:p>
    <w:p w14:paraId="5A28236E" w14:textId="77777777" w:rsidR="00A24064" w:rsidRPr="00A24064" w:rsidRDefault="00A24064" w:rsidP="00A24064">
      <w:pPr>
        <w:pStyle w:val="afa"/>
      </w:pPr>
    </w:p>
    <w:p w14:paraId="50E41651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spellStart"/>
      <w:proofErr w:type="gramStart"/>
      <w:r w:rsidRPr="00A24064">
        <w:t>modP</w:t>
      </w:r>
      <w:proofErr w:type="spellEnd"/>
      <w:r w:rsidRPr="00A24064">
        <w:t>(</w:t>
      </w:r>
      <w:proofErr w:type="spellStart"/>
      <w:proofErr w:type="gramEnd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x) {</w:t>
      </w:r>
      <w:proofErr w:type="gramEnd"/>
    </w:p>
    <w:p w14:paraId="5939012F" w14:textId="77777777" w:rsidR="00A24064" w:rsidRPr="00A24064" w:rsidRDefault="00A24064" w:rsidP="00A24064">
      <w:pPr>
        <w:pStyle w:val="afa"/>
      </w:pPr>
      <w:r w:rsidRPr="00A24064">
        <w:t xml:space="preserve">        if (x == null) return </w:t>
      </w:r>
      <w:proofErr w:type="gramStart"/>
      <w:r w:rsidRPr="00A24064">
        <w:t>null;</w:t>
      </w:r>
      <w:proofErr w:type="gramEnd"/>
    </w:p>
    <w:p w14:paraId="7AEF4728" w14:textId="77777777" w:rsidR="00A24064" w:rsidRPr="00A24064" w:rsidRDefault="00A24064" w:rsidP="00A24064">
      <w:pPr>
        <w:pStyle w:val="afa"/>
      </w:pPr>
    </w:p>
    <w:p w14:paraId="4889B6A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 xml:space="preserve">// Используем </w:t>
      </w:r>
      <w:proofErr w:type="spellStart"/>
      <w:r w:rsidRPr="00A24064">
        <w:rPr>
          <w:lang w:val="ru-RU"/>
        </w:rPr>
        <w:t>remainder</w:t>
      </w:r>
      <w:proofErr w:type="spellEnd"/>
      <w:r w:rsidRPr="00A24064">
        <w:rPr>
          <w:lang w:val="ru-RU"/>
        </w:rPr>
        <w:t xml:space="preserve"> для получения остатка.</w:t>
      </w:r>
    </w:p>
    <w:p w14:paraId="663003F2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result = </w:t>
      </w:r>
      <w:proofErr w:type="spellStart"/>
      <w:proofErr w:type="gramStart"/>
      <w:r w:rsidRPr="00A24064">
        <w:t>x.remainder</w:t>
      </w:r>
      <w:proofErr w:type="spellEnd"/>
      <w:proofErr w:type="gramEnd"/>
      <w:r w:rsidRPr="00A24064">
        <w:t>(p</w:t>
      </w:r>
      <w:proofErr w:type="gramStart"/>
      <w:r w:rsidRPr="00A24064">
        <w:t>);</w:t>
      </w:r>
      <w:proofErr w:type="gramEnd"/>
    </w:p>
    <w:p w14:paraId="5B14435D" w14:textId="77777777" w:rsidR="00A24064" w:rsidRPr="00A24064" w:rsidRDefault="00A24064" w:rsidP="00A24064">
      <w:pPr>
        <w:pStyle w:val="afa"/>
      </w:pPr>
    </w:p>
    <w:p w14:paraId="3369289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Гарантируем, что результат находится в диапазоне [0, p-1].</w:t>
      </w:r>
    </w:p>
    <w:p w14:paraId="64461E16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 w:rsidRPr="00A24064">
        <w:t>if (</w:t>
      </w:r>
      <w:proofErr w:type="spellStart"/>
      <w:proofErr w:type="gramStart"/>
      <w:r w:rsidRPr="00A24064">
        <w:t>result.signum</w:t>
      </w:r>
      <w:proofErr w:type="spellEnd"/>
      <w:proofErr w:type="gramEnd"/>
      <w:r w:rsidRPr="00A24064">
        <w:t xml:space="preserve">() &lt; </w:t>
      </w:r>
      <w:proofErr w:type="gramStart"/>
      <w:r w:rsidRPr="00A24064">
        <w:t>0) {</w:t>
      </w:r>
      <w:proofErr w:type="gramEnd"/>
    </w:p>
    <w:p w14:paraId="70FD22E8" w14:textId="77777777" w:rsidR="00A24064" w:rsidRPr="00A24064" w:rsidRDefault="00A24064" w:rsidP="00A24064">
      <w:pPr>
        <w:pStyle w:val="afa"/>
      </w:pPr>
      <w:r w:rsidRPr="00A24064">
        <w:t xml:space="preserve">            result = </w:t>
      </w:r>
      <w:proofErr w:type="spellStart"/>
      <w:r w:rsidRPr="00A24064">
        <w:t>result.add</w:t>
      </w:r>
      <w:proofErr w:type="spellEnd"/>
      <w:r w:rsidRPr="00A24064">
        <w:t>(p</w:t>
      </w:r>
      <w:proofErr w:type="gramStart"/>
      <w:r w:rsidRPr="00A24064">
        <w:t>);</w:t>
      </w:r>
      <w:proofErr w:type="gramEnd"/>
    </w:p>
    <w:p w14:paraId="3A31143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}</w:t>
      </w:r>
    </w:p>
    <w:p w14:paraId="07E17E9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 w:rsidRPr="00A24064">
        <w:rPr>
          <w:lang w:val="ru-RU"/>
        </w:rPr>
        <w:t>return</w:t>
      </w:r>
      <w:proofErr w:type="spellEnd"/>
      <w:r w:rsidRPr="00A24064">
        <w:rPr>
          <w:lang w:val="ru-RU"/>
        </w:rPr>
        <w:t xml:space="preserve"> </w:t>
      </w:r>
      <w:proofErr w:type="spellStart"/>
      <w:r w:rsidRPr="00A24064">
        <w:rPr>
          <w:lang w:val="ru-RU"/>
        </w:rPr>
        <w:t>result</w:t>
      </w:r>
      <w:proofErr w:type="spellEnd"/>
      <w:r w:rsidRPr="00A24064">
        <w:rPr>
          <w:lang w:val="ru-RU"/>
        </w:rPr>
        <w:t>;</w:t>
      </w:r>
    </w:p>
    <w:p w14:paraId="70C21CF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61DD9C06" w14:textId="77777777" w:rsidR="00A24064" w:rsidRPr="00A24064" w:rsidRDefault="00A24064" w:rsidP="00A24064">
      <w:pPr>
        <w:pStyle w:val="afa"/>
        <w:rPr>
          <w:lang w:val="ru-RU"/>
        </w:rPr>
      </w:pPr>
    </w:p>
    <w:p w14:paraId="0DB774D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520AFE3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Выполняет сложение двух точек эллиптической кривой (Point A + Point B).</w:t>
      </w:r>
    </w:p>
    <w:p w14:paraId="0AC7DCE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lastRenderedPageBreak/>
        <w:t xml:space="preserve">     * @param A Первая точка.</w:t>
      </w:r>
    </w:p>
    <w:p w14:paraId="307237A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B Вторая точка.</w:t>
      </w:r>
    </w:p>
    <w:p w14:paraId="28CCC753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 w:rsidRPr="00A24064">
        <w:t xml:space="preserve">* @return </w:t>
      </w:r>
      <w:r w:rsidRPr="00A24064">
        <w:rPr>
          <w:lang w:val="ru-RU"/>
        </w:rPr>
        <w:t>Результирующая</w:t>
      </w:r>
      <w:r w:rsidRPr="00A24064">
        <w:t xml:space="preserve"> </w:t>
      </w:r>
      <w:r w:rsidRPr="00A24064">
        <w:rPr>
          <w:lang w:val="ru-RU"/>
        </w:rPr>
        <w:t>точка</w:t>
      </w:r>
      <w:r w:rsidRPr="00A24064">
        <w:t xml:space="preserve"> C.</w:t>
      </w:r>
    </w:p>
    <w:p w14:paraId="53077898" w14:textId="77777777" w:rsidR="00A24064" w:rsidRPr="00A24064" w:rsidRDefault="00A24064" w:rsidP="00A24064">
      <w:pPr>
        <w:pStyle w:val="afa"/>
      </w:pPr>
      <w:r w:rsidRPr="00A24064">
        <w:t xml:space="preserve">     */</w:t>
      </w:r>
    </w:p>
    <w:p w14:paraId="60AA36F5" w14:textId="77777777" w:rsidR="00A24064" w:rsidRPr="00A24064" w:rsidRDefault="00A24064" w:rsidP="00A24064">
      <w:pPr>
        <w:pStyle w:val="afa"/>
      </w:pPr>
      <w:r w:rsidRPr="00A24064">
        <w:t xml:space="preserve">    public Point sum (Point A, Point B) throws </w:t>
      </w:r>
      <w:proofErr w:type="spellStart"/>
      <w:r w:rsidRPr="00A24064">
        <w:t>AlienExceptions.IncorrectParametersException</w:t>
      </w:r>
      <w:proofErr w:type="spellEnd"/>
      <w:r w:rsidRPr="00A24064">
        <w:t xml:space="preserve"> {</w:t>
      </w:r>
    </w:p>
    <w:p w14:paraId="7D0B49B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Обработка нейтрального элемента (Точка в бесконечности)</w:t>
      </w:r>
    </w:p>
    <w:p w14:paraId="3518D7B7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 w:rsidRPr="00A24064">
        <w:t>if (</w:t>
      </w:r>
      <w:proofErr w:type="spellStart"/>
      <w:r w:rsidRPr="00A24064">
        <w:t>A.x</w:t>
      </w:r>
      <w:proofErr w:type="spellEnd"/>
      <w:r w:rsidRPr="00A24064">
        <w:t xml:space="preserve">() == null) return </w:t>
      </w:r>
      <w:proofErr w:type="gramStart"/>
      <w:r w:rsidRPr="00A24064">
        <w:t>B;</w:t>
      </w:r>
      <w:proofErr w:type="gramEnd"/>
    </w:p>
    <w:p w14:paraId="15184B4B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r w:rsidRPr="00A24064">
        <w:t>B.x</w:t>
      </w:r>
      <w:proofErr w:type="spellEnd"/>
      <w:r w:rsidRPr="00A24064">
        <w:t xml:space="preserve">() == null) return </w:t>
      </w:r>
      <w:proofErr w:type="gramStart"/>
      <w:r w:rsidRPr="00A24064">
        <w:t>A;</w:t>
      </w:r>
      <w:proofErr w:type="gramEnd"/>
    </w:p>
    <w:p w14:paraId="600D3E7B" w14:textId="77777777" w:rsidR="00A24064" w:rsidRPr="00A24064" w:rsidRDefault="00A24064" w:rsidP="00A24064">
      <w:pPr>
        <w:pStyle w:val="afa"/>
      </w:pPr>
    </w:p>
    <w:p w14:paraId="7722E466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x1 = </w:t>
      </w:r>
      <w:proofErr w:type="spellStart"/>
      <w:proofErr w:type="gramStart"/>
      <w:r w:rsidRPr="00A24064">
        <w:t>modP</w:t>
      </w:r>
      <w:proofErr w:type="spellEnd"/>
      <w:r w:rsidRPr="00A24064">
        <w:t>(</w:t>
      </w:r>
      <w:proofErr w:type="spellStart"/>
      <w:proofErr w:type="gramEnd"/>
      <w:r w:rsidRPr="00A24064">
        <w:t>A.x</w:t>
      </w:r>
      <w:proofErr w:type="spellEnd"/>
      <w:r w:rsidRPr="00A24064">
        <w:t>()</w:t>
      </w:r>
      <w:proofErr w:type="gramStart"/>
      <w:r w:rsidRPr="00A24064">
        <w:t>);</w:t>
      </w:r>
      <w:proofErr w:type="gramEnd"/>
    </w:p>
    <w:p w14:paraId="10A11697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y1 = </w:t>
      </w:r>
      <w:proofErr w:type="spellStart"/>
      <w:proofErr w:type="gramStart"/>
      <w:r w:rsidRPr="00A24064">
        <w:t>modP</w:t>
      </w:r>
      <w:proofErr w:type="spellEnd"/>
      <w:r w:rsidRPr="00A24064">
        <w:t>(</w:t>
      </w:r>
      <w:proofErr w:type="spellStart"/>
      <w:proofErr w:type="gramEnd"/>
      <w:r w:rsidRPr="00A24064">
        <w:t>A.y</w:t>
      </w:r>
      <w:proofErr w:type="spellEnd"/>
      <w:r w:rsidRPr="00A24064">
        <w:t>()</w:t>
      </w:r>
      <w:proofErr w:type="gramStart"/>
      <w:r w:rsidRPr="00A24064">
        <w:t>);</w:t>
      </w:r>
      <w:proofErr w:type="gramEnd"/>
    </w:p>
    <w:p w14:paraId="0EEC6A50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x2 = </w:t>
      </w:r>
      <w:proofErr w:type="spellStart"/>
      <w:proofErr w:type="gramStart"/>
      <w:r w:rsidRPr="00A24064">
        <w:t>modP</w:t>
      </w:r>
      <w:proofErr w:type="spellEnd"/>
      <w:r w:rsidRPr="00A24064">
        <w:t>(</w:t>
      </w:r>
      <w:proofErr w:type="spellStart"/>
      <w:proofErr w:type="gramEnd"/>
      <w:r w:rsidRPr="00A24064">
        <w:t>B.x</w:t>
      </w:r>
      <w:proofErr w:type="spellEnd"/>
      <w:r w:rsidRPr="00A24064">
        <w:t>()</w:t>
      </w:r>
      <w:proofErr w:type="gramStart"/>
      <w:r w:rsidRPr="00A24064">
        <w:t>);</w:t>
      </w:r>
      <w:proofErr w:type="gramEnd"/>
    </w:p>
    <w:p w14:paraId="1EB72F2B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y2 = </w:t>
      </w:r>
      <w:proofErr w:type="spellStart"/>
      <w:proofErr w:type="gramStart"/>
      <w:r w:rsidRPr="00A24064">
        <w:t>modP</w:t>
      </w:r>
      <w:proofErr w:type="spellEnd"/>
      <w:r w:rsidRPr="00A24064">
        <w:t>(</w:t>
      </w:r>
      <w:proofErr w:type="spellStart"/>
      <w:proofErr w:type="gramEnd"/>
      <w:r w:rsidRPr="00A24064">
        <w:t>B.y</w:t>
      </w:r>
      <w:proofErr w:type="spellEnd"/>
      <w:r w:rsidRPr="00A24064">
        <w:t>()</w:t>
      </w:r>
      <w:proofErr w:type="gramStart"/>
      <w:r w:rsidRPr="00A24064">
        <w:t>);</w:t>
      </w:r>
      <w:proofErr w:type="gramEnd"/>
    </w:p>
    <w:p w14:paraId="74994F9F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lambda;</w:t>
      </w:r>
      <w:proofErr w:type="gramEnd"/>
    </w:p>
    <w:p w14:paraId="38908025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spellStart"/>
      <w:r w:rsidRPr="00A24064">
        <w:t>a_mod_p</w:t>
      </w:r>
      <w:proofErr w:type="spellEnd"/>
      <w:r w:rsidRPr="00A24064">
        <w:t xml:space="preserve"> = </w:t>
      </w:r>
      <w:proofErr w:type="spellStart"/>
      <w:r w:rsidRPr="00A24064">
        <w:t>modP</w:t>
      </w:r>
      <w:proofErr w:type="spellEnd"/>
      <w:r w:rsidRPr="00A24064">
        <w:t>(</w:t>
      </w:r>
      <w:proofErr w:type="spellStart"/>
      <w:proofErr w:type="gramStart"/>
      <w:r w:rsidRPr="00A24064">
        <w:t>parameters.a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1A90EF2C" w14:textId="77777777" w:rsidR="00A24064" w:rsidRPr="00A24064" w:rsidRDefault="00A24064" w:rsidP="00A24064">
      <w:pPr>
        <w:pStyle w:val="afa"/>
      </w:pPr>
    </w:p>
    <w:p w14:paraId="45343BC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1. Удвоение (x1 == x2 и y1 == y2)</w:t>
      </w:r>
    </w:p>
    <w:p w14:paraId="7FE553F8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 w:rsidRPr="00A24064">
        <w:t>if (x</w:t>
      </w:r>
      <w:proofErr w:type="gramStart"/>
      <w:r w:rsidRPr="00A24064">
        <w:t>1.equals</w:t>
      </w:r>
      <w:proofErr w:type="gramEnd"/>
      <w:r w:rsidRPr="00A24064">
        <w:t>(x2) &amp;&amp; y</w:t>
      </w:r>
      <w:proofErr w:type="gramStart"/>
      <w:r w:rsidRPr="00A24064">
        <w:t>1.equals</w:t>
      </w:r>
      <w:proofErr w:type="gramEnd"/>
      <w:r w:rsidRPr="00A24064">
        <w:t>(y2</w:t>
      </w:r>
      <w:proofErr w:type="gramStart"/>
      <w:r w:rsidRPr="00A24064">
        <w:t>)) {</w:t>
      </w:r>
      <w:proofErr w:type="gramEnd"/>
    </w:p>
    <w:p w14:paraId="1BD350C6" w14:textId="77777777" w:rsidR="00A24064" w:rsidRPr="00A24064" w:rsidRDefault="00A24064" w:rsidP="00A24064">
      <w:pPr>
        <w:pStyle w:val="afa"/>
      </w:pPr>
      <w:r w:rsidRPr="00A24064">
        <w:t xml:space="preserve">            // lambda = (3*x1^2 + a) * (2*y</w:t>
      </w:r>
      <w:proofErr w:type="gramStart"/>
      <w:r w:rsidRPr="00A24064">
        <w:t>1)^</w:t>
      </w:r>
      <w:proofErr w:type="gramEnd"/>
      <w:r w:rsidRPr="00A24064">
        <w:t>(-1) mod p</w:t>
      </w:r>
    </w:p>
    <w:p w14:paraId="14CE8331" w14:textId="77777777" w:rsidR="00A24064" w:rsidRPr="00A24064" w:rsidRDefault="00A24064" w:rsidP="00A24064">
      <w:pPr>
        <w:pStyle w:val="afa"/>
      </w:pPr>
    </w:p>
    <w:p w14:paraId="518B984F" w14:textId="77777777" w:rsidR="00A24064" w:rsidRPr="00A24064" w:rsidRDefault="00A24064" w:rsidP="00A24064">
      <w:pPr>
        <w:pStyle w:val="afa"/>
      </w:pPr>
      <w:r w:rsidRPr="00A24064">
        <w:t xml:space="preserve">            // </w:t>
      </w:r>
      <w:r w:rsidRPr="00A24064">
        <w:rPr>
          <w:lang w:val="ru-RU"/>
        </w:rPr>
        <w:t>Числитель</w:t>
      </w:r>
      <w:r w:rsidRPr="00A24064">
        <w:t>: (3*x1^2 + a)</w:t>
      </w:r>
    </w:p>
    <w:p w14:paraId="735F00AA" w14:textId="77777777" w:rsidR="00A24064" w:rsidRPr="00A24064" w:rsidRDefault="00A24064" w:rsidP="00A24064">
      <w:pPr>
        <w:pStyle w:val="afa"/>
      </w:pPr>
      <w:r w:rsidRPr="00A24064">
        <w:t xml:space="preserve">            </w:t>
      </w:r>
      <w:proofErr w:type="spellStart"/>
      <w:r w:rsidRPr="00A24064">
        <w:t>BigInteger</w:t>
      </w:r>
      <w:proofErr w:type="spellEnd"/>
      <w:r w:rsidRPr="00A24064">
        <w:t xml:space="preserve"> numerator = x</w:t>
      </w:r>
      <w:proofErr w:type="gramStart"/>
      <w:r w:rsidRPr="00A24064">
        <w:t>1.modPow</w:t>
      </w:r>
      <w:proofErr w:type="gramEnd"/>
      <w:r w:rsidRPr="00A24064">
        <w:t>(</w:t>
      </w:r>
      <w:proofErr w:type="spellStart"/>
      <w:r w:rsidRPr="00A24064">
        <w:t>BigInteger.TWO</w:t>
      </w:r>
      <w:proofErr w:type="spellEnd"/>
      <w:r w:rsidRPr="00A24064">
        <w:t>, p)</w:t>
      </w:r>
    </w:p>
    <w:p w14:paraId="1EA95E2A" w14:textId="77777777" w:rsidR="00A24064" w:rsidRPr="00A24064" w:rsidRDefault="00A24064" w:rsidP="00A24064">
      <w:pPr>
        <w:pStyle w:val="afa"/>
      </w:pPr>
      <w:r w:rsidRPr="00A24064">
        <w:t xml:space="preserve">                    </w:t>
      </w:r>
      <w:proofErr w:type="gramStart"/>
      <w:r w:rsidRPr="00A24064">
        <w:t>.multiply</w:t>
      </w:r>
      <w:proofErr w:type="gramEnd"/>
      <w:r w:rsidRPr="00A24064">
        <w:t>(</w:t>
      </w:r>
      <w:proofErr w:type="spellStart"/>
      <w:r w:rsidRPr="00A24064">
        <w:t>BigInteger.valueOf</w:t>
      </w:r>
      <w:proofErr w:type="spellEnd"/>
      <w:r w:rsidRPr="00A24064">
        <w:t>(3))</w:t>
      </w:r>
    </w:p>
    <w:p w14:paraId="628E3404" w14:textId="77777777" w:rsidR="00A24064" w:rsidRPr="00A24064" w:rsidRDefault="00A24064" w:rsidP="00A24064">
      <w:pPr>
        <w:pStyle w:val="afa"/>
      </w:pPr>
      <w:r w:rsidRPr="00A24064">
        <w:t xml:space="preserve">                    </w:t>
      </w:r>
      <w:proofErr w:type="gramStart"/>
      <w:r w:rsidRPr="00A24064">
        <w:t>.add</w:t>
      </w:r>
      <w:proofErr w:type="gramEnd"/>
      <w:r w:rsidRPr="00A24064">
        <w:t>(</w:t>
      </w:r>
      <w:proofErr w:type="spellStart"/>
      <w:r w:rsidRPr="00A24064">
        <w:t>a_mod_p</w:t>
      </w:r>
      <w:proofErr w:type="spellEnd"/>
      <w:proofErr w:type="gramStart"/>
      <w:r w:rsidRPr="00A24064">
        <w:t>);</w:t>
      </w:r>
      <w:proofErr w:type="gramEnd"/>
    </w:p>
    <w:p w14:paraId="046E7797" w14:textId="77777777" w:rsidR="00A24064" w:rsidRPr="00A24064" w:rsidRDefault="00A24064" w:rsidP="00A24064">
      <w:pPr>
        <w:pStyle w:val="afa"/>
      </w:pPr>
      <w:r w:rsidRPr="00A24064">
        <w:t xml:space="preserve">            numerator = </w:t>
      </w:r>
      <w:proofErr w:type="spellStart"/>
      <w:r w:rsidRPr="00A24064">
        <w:t>modP</w:t>
      </w:r>
      <w:proofErr w:type="spellEnd"/>
      <w:r w:rsidRPr="00A24064">
        <w:t>(numerator</w:t>
      </w:r>
      <w:proofErr w:type="gramStart"/>
      <w:r w:rsidRPr="00A24064">
        <w:t>);</w:t>
      </w:r>
      <w:proofErr w:type="gramEnd"/>
    </w:p>
    <w:p w14:paraId="1CEE922E" w14:textId="77777777" w:rsidR="00A24064" w:rsidRPr="00A24064" w:rsidRDefault="00A24064" w:rsidP="00A24064">
      <w:pPr>
        <w:pStyle w:val="afa"/>
      </w:pPr>
    </w:p>
    <w:p w14:paraId="076ABCA4" w14:textId="77777777" w:rsidR="00A24064" w:rsidRPr="00A24064" w:rsidRDefault="00A24064" w:rsidP="00A24064">
      <w:pPr>
        <w:pStyle w:val="afa"/>
      </w:pPr>
      <w:r w:rsidRPr="00A24064">
        <w:t xml:space="preserve">            // </w:t>
      </w:r>
      <w:r w:rsidRPr="00A24064">
        <w:rPr>
          <w:lang w:val="ru-RU"/>
        </w:rPr>
        <w:t>Знаменатель</w:t>
      </w:r>
      <w:r w:rsidRPr="00A24064">
        <w:t>: 2*y1 mod p</w:t>
      </w:r>
    </w:p>
    <w:p w14:paraId="24D38F76" w14:textId="77777777" w:rsidR="00A24064" w:rsidRPr="00A24064" w:rsidRDefault="00A24064" w:rsidP="00A24064">
      <w:pPr>
        <w:pStyle w:val="afa"/>
      </w:pPr>
      <w:r w:rsidRPr="00A24064">
        <w:t xml:space="preserve">            </w:t>
      </w:r>
      <w:proofErr w:type="spellStart"/>
      <w:r w:rsidRPr="00A24064">
        <w:t>BigInteger</w:t>
      </w:r>
      <w:proofErr w:type="spellEnd"/>
      <w:r w:rsidRPr="00A24064">
        <w:t xml:space="preserve"> denominator = y</w:t>
      </w:r>
      <w:proofErr w:type="gramStart"/>
      <w:r w:rsidRPr="00A24064">
        <w:t>1.shiftLeft</w:t>
      </w:r>
      <w:proofErr w:type="gramEnd"/>
      <w:r w:rsidRPr="00A24064">
        <w:t>(1).mod(p</w:t>
      </w:r>
      <w:proofErr w:type="gramStart"/>
      <w:r w:rsidRPr="00A24064">
        <w:t>);</w:t>
      </w:r>
      <w:proofErr w:type="gramEnd"/>
    </w:p>
    <w:p w14:paraId="633357F7" w14:textId="77777777" w:rsidR="00A24064" w:rsidRPr="00A24064" w:rsidRDefault="00A24064" w:rsidP="00A24064">
      <w:pPr>
        <w:pStyle w:val="afa"/>
      </w:pPr>
    </w:p>
    <w:p w14:paraId="43C27E1D" w14:textId="77777777" w:rsidR="00A24064" w:rsidRPr="00A24064" w:rsidRDefault="00A24064" w:rsidP="00A24064">
      <w:pPr>
        <w:pStyle w:val="afa"/>
      </w:pPr>
      <w:r w:rsidRPr="00A24064">
        <w:t xml:space="preserve">            if (</w:t>
      </w:r>
      <w:proofErr w:type="spellStart"/>
      <w:proofErr w:type="gramStart"/>
      <w:r w:rsidRPr="00A24064">
        <w:t>denominator.equals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proofErr w:type="gramStart"/>
      <w:r w:rsidRPr="00A24064">
        <w:t>)) {</w:t>
      </w:r>
      <w:proofErr w:type="gramEnd"/>
    </w:p>
    <w:p w14:paraId="176D0125" w14:textId="77777777" w:rsidR="00A24064" w:rsidRPr="00A24064" w:rsidRDefault="00A24064" w:rsidP="00A24064">
      <w:pPr>
        <w:pStyle w:val="afa"/>
      </w:pPr>
      <w:r w:rsidRPr="00A24064">
        <w:t xml:space="preserve">                return new </w:t>
      </w:r>
      <w:proofErr w:type="gramStart"/>
      <w:r w:rsidRPr="00A24064">
        <w:t>Point(</w:t>
      </w:r>
      <w:proofErr w:type="gramEnd"/>
      <w:r w:rsidRPr="00A24064">
        <w:t xml:space="preserve">null, null); // </w:t>
      </w:r>
      <w:r w:rsidRPr="00A24064">
        <w:rPr>
          <w:lang w:val="ru-RU"/>
        </w:rPr>
        <w:t>Точка</w:t>
      </w:r>
      <w:r w:rsidRPr="00A24064">
        <w:t xml:space="preserve"> </w:t>
      </w:r>
      <w:r w:rsidRPr="00A24064">
        <w:rPr>
          <w:lang w:val="ru-RU"/>
        </w:rPr>
        <w:t>в</w:t>
      </w:r>
      <w:r w:rsidRPr="00A24064">
        <w:t xml:space="preserve"> </w:t>
      </w:r>
      <w:r w:rsidRPr="00A24064">
        <w:rPr>
          <w:lang w:val="ru-RU"/>
        </w:rPr>
        <w:t>бесконечности</w:t>
      </w:r>
    </w:p>
    <w:p w14:paraId="4BD19D6A" w14:textId="77777777" w:rsidR="00A24064" w:rsidRPr="00A24064" w:rsidRDefault="00A24064" w:rsidP="00A24064">
      <w:pPr>
        <w:pStyle w:val="afa"/>
      </w:pPr>
      <w:r w:rsidRPr="00A24064">
        <w:t xml:space="preserve">            }</w:t>
      </w:r>
    </w:p>
    <w:p w14:paraId="4390D575" w14:textId="77777777" w:rsidR="00A24064" w:rsidRPr="00A24064" w:rsidRDefault="00A24064" w:rsidP="00A24064">
      <w:pPr>
        <w:pStyle w:val="afa"/>
      </w:pPr>
    </w:p>
    <w:p w14:paraId="2659BD33" w14:textId="77777777" w:rsidR="00A24064" w:rsidRPr="00A24064" w:rsidRDefault="00A24064" w:rsidP="00A24064">
      <w:pPr>
        <w:pStyle w:val="afa"/>
      </w:pPr>
      <w:r w:rsidRPr="00A24064">
        <w:t xml:space="preserve">            lambda = </w:t>
      </w:r>
      <w:proofErr w:type="spellStart"/>
      <w:proofErr w:type="gramStart"/>
      <w:r w:rsidRPr="00A24064">
        <w:t>numerator.multiply</w:t>
      </w:r>
      <w:proofErr w:type="spellEnd"/>
      <w:proofErr w:type="gramEnd"/>
      <w:r w:rsidRPr="00A24064">
        <w:t>(</w:t>
      </w:r>
      <w:proofErr w:type="spellStart"/>
      <w:proofErr w:type="gramStart"/>
      <w:r w:rsidRPr="00A24064">
        <w:t>denominator.modInverse</w:t>
      </w:r>
      <w:proofErr w:type="spellEnd"/>
      <w:proofErr w:type="gramEnd"/>
      <w:r w:rsidRPr="00A24064">
        <w:t>(p)).mod(p</w:t>
      </w:r>
      <w:proofErr w:type="gramStart"/>
      <w:r w:rsidRPr="00A24064">
        <w:t>);</w:t>
      </w:r>
      <w:proofErr w:type="gramEnd"/>
    </w:p>
    <w:p w14:paraId="5BBC233E" w14:textId="77777777" w:rsidR="00A24064" w:rsidRPr="00A24064" w:rsidRDefault="00A24064" w:rsidP="00A24064">
      <w:pPr>
        <w:pStyle w:val="afa"/>
      </w:pPr>
    </w:p>
    <w:p w14:paraId="5BA0F9E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r w:rsidRPr="00A24064">
        <w:rPr>
          <w:lang w:val="ru-RU"/>
        </w:rPr>
        <w:t>// 2. Симметричные точки (Точка в бесконечности)</w:t>
      </w:r>
    </w:p>
    <w:p w14:paraId="49A11BB1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 w:rsidRPr="00A24064">
        <w:t>} else if (x</w:t>
      </w:r>
      <w:proofErr w:type="gramStart"/>
      <w:r w:rsidRPr="00A24064">
        <w:t>1.equals</w:t>
      </w:r>
      <w:proofErr w:type="gramEnd"/>
      <w:r w:rsidRPr="00A24064">
        <w:t>(x2) &amp;&amp; y1.add(y2).mod(p</w:t>
      </w:r>
      <w:proofErr w:type="gramStart"/>
      <w:r w:rsidRPr="00A24064">
        <w:t>).equals</w:t>
      </w:r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)) {</w:t>
      </w:r>
    </w:p>
    <w:p w14:paraId="44B03549" w14:textId="77777777" w:rsidR="00A24064" w:rsidRPr="00A24064" w:rsidRDefault="00A24064" w:rsidP="00A24064">
      <w:pPr>
        <w:pStyle w:val="afa"/>
      </w:pPr>
      <w:r w:rsidRPr="00A24064">
        <w:t xml:space="preserve">            return new </w:t>
      </w:r>
      <w:proofErr w:type="gramStart"/>
      <w:r w:rsidRPr="00A24064">
        <w:t>Point(</w:t>
      </w:r>
      <w:proofErr w:type="gramEnd"/>
      <w:r w:rsidRPr="00A24064">
        <w:t>null, null</w:t>
      </w:r>
      <w:proofErr w:type="gramStart"/>
      <w:r w:rsidRPr="00A24064">
        <w:t>);</w:t>
      </w:r>
      <w:proofErr w:type="gramEnd"/>
    </w:p>
    <w:p w14:paraId="36F8FF25" w14:textId="77777777" w:rsidR="00A24064" w:rsidRPr="00A24064" w:rsidRDefault="00A24064" w:rsidP="00A24064">
      <w:pPr>
        <w:pStyle w:val="afa"/>
      </w:pPr>
    </w:p>
    <w:p w14:paraId="09610F2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r w:rsidRPr="00A24064">
        <w:rPr>
          <w:lang w:val="ru-RU"/>
        </w:rPr>
        <w:t>// 3. Обычное сложение (x</w:t>
      </w:r>
      <w:proofErr w:type="gramStart"/>
      <w:r w:rsidRPr="00A24064">
        <w:rPr>
          <w:lang w:val="ru-RU"/>
        </w:rPr>
        <w:t>1 !</w:t>
      </w:r>
      <w:proofErr w:type="gramEnd"/>
      <w:r w:rsidRPr="00A24064">
        <w:rPr>
          <w:lang w:val="ru-RU"/>
        </w:rPr>
        <w:t>= x2)</w:t>
      </w:r>
    </w:p>
    <w:p w14:paraId="6B8FF7EE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} </w:t>
      </w:r>
      <w:proofErr w:type="spellStart"/>
      <w:r w:rsidRPr="00A24064">
        <w:rPr>
          <w:lang w:val="ru-RU"/>
        </w:rPr>
        <w:t>else</w:t>
      </w:r>
      <w:proofErr w:type="spellEnd"/>
      <w:r w:rsidRPr="00A24064">
        <w:rPr>
          <w:lang w:val="ru-RU"/>
        </w:rPr>
        <w:t xml:space="preserve"> {</w:t>
      </w:r>
    </w:p>
    <w:p w14:paraId="0D274359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    </w:t>
      </w:r>
      <w:r w:rsidRPr="00A24064">
        <w:t>// lambda = (y2 - y1) * (x2 - x</w:t>
      </w:r>
      <w:proofErr w:type="gramStart"/>
      <w:r w:rsidRPr="00A24064">
        <w:t>1)^</w:t>
      </w:r>
      <w:proofErr w:type="gramEnd"/>
      <w:r w:rsidRPr="00A24064">
        <w:t>(-1) mod p</w:t>
      </w:r>
    </w:p>
    <w:p w14:paraId="364F77BD" w14:textId="77777777" w:rsidR="00A24064" w:rsidRPr="00A24064" w:rsidRDefault="00A24064" w:rsidP="00A24064">
      <w:pPr>
        <w:pStyle w:val="afa"/>
      </w:pPr>
    </w:p>
    <w:p w14:paraId="21B14F4D" w14:textId="77777777" w:rsidR="00A24064" w:rsidRPr="00A24064" w:rsidRDefault="00A24064" w:rsidP="00A24064">
      <w:pPr>
        <w:pStyle w:val="afa"/>
      </w:pPr>
      <w:r w:rsidRPr="00A24064">
        <w:t xml:space="preserve">           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spellStart"/>
      <w:r w:rsidRPr="00A24064">
        <w:t>dy</w:t>
      </w:r>
      <w:proofErr w:type="spellEnd"/>
      <w:r w:rsidRPr="00A24064">
        <w:t xml:space="preserve"> = </w:t>
      </w:r>
      <w:proofErr w:type="spellStart"/>
      <w:r w:rsidRPr="00A24064">
        <w:t>modP</w:t>
      </w:r>
      <w:proofErr w:type="spellEnd"/>
      <w:r w:rsidRPr="00A24064">
        <w:t>(y</w:t>
      </w:r>
      <w:proofErr w:type="gramStart"/>
      <w:r w:rsidRPr="00A24064">
        <w:t>2.subtract</w:t>
      </w:r>
      <w:proofErr w:type="gramEnd"/>
      <w:r w:rsidRPr="00A24064">
        <w:t>(y1)</w:t>
      </w:r>
      <w:proofErr w:type="gramStart"/>
      <w:r w:rsidRPr="00A24064">
        <w:t>);</w:t>
      </w:r>
      <w:proofErr w:type="gramEnd"/>
    </w:p>
    <w:p w14:paraId="2A3BF4F2" w14:textId="77777777" w:rsidR="00A24064" w:rsidRPr="00A24064" w:rsidRDefault="00A24064" w:rsidP="00A24064">
      <w:pPr>
        <w:pStyle w:val="afa"/>
      </w:pPr>
      <w:r w:rsidRPr="00A24064">
        <w:t xml:space="preserve">            </w:t>
      </w:r>
      <w:proofErr w:type="spellStart"/>
      <w:r w:rsidRPr="00A24064">
        <w:t>BigInteger</w:t>
      </w:r>
      <w:proofErr w:type="spellEnd"/>
      <w:r w:rsidRPr="00A24064">
        <w:t xml:space="preserve"> dx = </w:t>
      </w:r>
      <w:proofErr w:type="spellStart"/>
      <w:r w:rsidRPr="00A24064">
        <w:t>modP</w:t>
      </w:r>
      <w:proofErr w:type="spellEnd"/>
      <w:r w:rsidRPr="00A24064">
        <w:t>(x</w:t>
      </w:r>
      <w:proofErr w:type="gramStart"/>
      <w:r w:rsidRPr="00A24064">
        <w:t>2.subtract</w:t>
      </w:r>
      <w:proofErr w:type="gramEnd"/>
      <w:r w:rsidRPr="00A24064">
        <w:t>(x1)</w:t>
      </w:r>
      <w:proofErr w:type="gramStart"/>
      <w:r w:rsidRPr="00A24064">
        <w:t>);</w:t>
      </w:r>
      <w:proofErr w:type="gramEnd"/>
    </w:p>
    <w:p w14:paraId="5930B5B0" w14:textId="77777777" w:rsidR="00A24064" w:rsidRPr="00A24064" w:rsidRDefault="00A24064" w:rsidP="00A24064">
      <w:pPr>
        <w:pStyle w:val="afa"/>
      </w:pPr>
    </w:p>
    <w:p w14:paraId="3CB70F9B" w14:textId="77777777" w:rsidR="00A24064" w:rsidRPr="00A24064" w:rsidRDefault="00A24064" w:rsidP="00A24064">
      <w:pPr>
        <w:pStyle w:val="afa"/>
      </w:pPr>
      <w:r w:rsidRPr="00A24064">
        <w:t xml:space="preserve">            if (</w:t>
      </w:r>
      <w:proofErr w:type="spellStart"/>
      <w:proofErr w:type="gramStart"/>
      <w:r w:rsidRPr="00A24064">
        <w:t>dx.equals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proofErr w:type="gramStart"/>
      <w:r w:rsidRPr="00A24064">
        <w:t>)) {</w:t>
      </w:r>
      <w:proofErr w:type="gramEnd"/>
    </w:p>
    <w:p w14:paraId="55DE9203" w14:textId="77777777" w:rsidR="00A24064" w:rsidRPr="00A24064" w:rsidRDefault="00A24064" w:rsidP="00A24064">
      <w:pPr>
        <w:pStyle w:val="afa"/>
      </w:pPr>
      <w:r w:rsidRPr="00A24064">
        <w:t xml:space="preserve">                throw new </w:t>
      </w:r>
      <w:proofErr w:type="spellStart"/>
      <w:r w:rsidRPr="00A24064">
        <w:t>AlienExceptions.IncorrectParametersException</w:t>
      </w:r>
      <w:proofErr w:type="spellEnd"/>
      <w:r w:rsidRPr="00A24064">
        <w:t>(</w:t>
      </w:r>
      <w:proofErr w:type="gramStart"/>
      <w:r w:rsidRPr="00A24064">
        <w:t>);</w:t>
      </w:r>
      <w:proofErr w:type="gramEnd"/>
    </w:p>
    <w:p w14:paraId="56945BB9" w14:textId="77777777" w:rsidR="00A24064" w:rsidRPr="00A24064" w:rsidRDefault="00A24064" w:rsidP="00A24064">
      <w:pPr>
        <w:pStyle w:val="afa"/>
      </w:pPr>
      <w:r w:rsidRPr="00A24064">
        <w:t xml:space="preserve">            }</w:t>
      </w:r>
    </w:p>
    <w:p w14:paraId="148FB1DC" w14:textId="77777777" w:rsidR="00A24064" w:rsidRPr="00A24064" w:rsidRDefault="00A24064" w:rsidP="00A24064">
      <w:pPr>
        <w:pStyle w:val="afa"/>
      </w:pPr>
    </w:p>
    <w:p w14:paraId="67A6FCBE" w14:textId="77777777" w:rsidR="00A24064" w:rsidRPr="00A24064" w:rsidRDefault="00A24064" w:rsidP="00A24064">
      <w:pPr>
        <w:pStyle w:val="afa"/>
      </w:pPr>
      <w:r w:rsidRPr="00A24064">
        <w:t xml:space="preserve">            lambda = </w:t>
      </w:r>
      <w:proofErr w:type="spellStart"/>
      <w:proofErr w:type="gramStart"/>
      <w:r w:rsidRPr="00A24064">
        <w:t>dy.multiply</w:t>
      </w:r>
      <w:proofErr w:type="spellEnd"/>
      <w:proofErr w:type="gramEnd"/>
      <w:r w:rsidRPr="00A24064">
        <w:t>(</w:t>
      </w:r>
      <w:proofErr w:type="spellStart"/>
      <w:proofErr w:type="gramStart"/>
      <w:r w:rsidRPr="00A24064">
        <w:t>dx.modInverse</w:t>
      </w:r>
      <w:proofErr w:type="spellEnd"/>
      <w:proofErr w:type="gramEnd"/>
      <w:r w:rsidRPr="00A24064">
        <w:t>(p)).mod(p</w:t>
      </w:r>
      <w:proofErr w:type="gramStart"/>
      <w:r w:rsidRPr="00A24064">
        <w:t>);</w:t>
      </w:r>
      <w:proofErr w:type="gramEnd"/>
    </w:p>
    <w:p w14:paraId="0C3AEB3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}</w:t>
      </w:r>
    </w:p>
    <w:p w14:paraId="4B5EE09E" w14:textId="77777777" w:rsidR="00A24064" w:rsidRPr="00A24064" w:rsidRDefault="00A24064" w:rsidP="00A24064">
      <w:pPr>
        <w:pStyle w:val="afa"/>
        <w:rPr>
          <w:lang w:val="ru-RU"/>
        </w:rPr>
      </w:pPr>
    </w:p>
    <w:p w14:paraId="11DBF15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Единый расчет X3 и Y3</w:t>
      </w:r>
    </w:p>
    <w:p w14:paraId="3DC6EF6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</w:t>
      </w:r>
      <w:proofErr w:type="spellStart"/>
      <w:r w:rsidRPr="00A24064">
        <w:rPr>
          <w:lang w:val="ru-RU"/>
        </w:rPr>
        <w:t>Xc</w:t>
      </w:r>
      <w:proofErr w:type="spellEnd"/>
      <w:r w:rsidRPr="00A24064">
        <w:rPr>
          <w:lang w:val="ru-RU"/>
        </w:rPr>
        <w:t xml:space="preserve"> = lambda^2 - x1 - x2 </w:t>
      </w:r>
      <w:proofErr w:type="spellStart"/>
      <w:r w:rsidRPr="00A24064">
        <w:rPr>
          <w:lang w:val="ru-RU"/>
        </w:rPr>
        <w:t>mod</w:t>
      </w:r>
      <w:proofErr w:type="spellEnd"/>
      <w:r w:rsidRPr="00A24064">
        <w:rPr>
          <w:lang w:val="ru-RU"/>
        </w:rPr>
        <w:t xml:space="preserve"> p</w:t>
      </w:r>
    </w:p>
    <w:p w14:paraId="13D9FC03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spellStart"/>
      <w:r w:rsidRPr="00A24064">
        <w:t>lambda_sq_mod_p</w:t>
      </w:r>
      <w:proofErr w:type="spellEnd"/>
      <w:r w:rsidRPr="00A24064">
        <w:t xml:space="preserve"> = </w:t>
      </w:r>
      <w:proofErr w:type="spellStart"/>
      <w:proofErr w:type="gramStart"/>
      <w:r w:rsidRPr="00A24064">
        <w:t>lambda.modPow</w:t>
      </w:r>
      <w:proofErr w:type="spellEnd"/>
      <w:proofErr w:type="gramEnd"/>
      <w:r w:rsidRPr="00A24064">
        <w:t>(</w:t>
      </w:r>
      <w:proofErr w:type="spellStart"/>
      <w:r w:rsidRPr="00A24064">
        <w:t>BigInteger.TWO</w:t>
      </w:r>
      <w:proofErr w:type="spellEnd"/>
      <w:r w:rsidRPr="00A24064">
        <w:t>, p</w:t>
      </w:r>
      <w:proofErr w:type="gramStart"/>
      <w:r w:rsidRPr="00A24064">
        <w:t>);</w:t>
      </w:r>
      <w:proofErr w:type="gramEnd"/>
    </w:p>
    <w:p w14:paraId="2CA5B32B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spellStart"/>
      <w:r w:rsidRPr="00A24064">
        <w:t>Xc_raw</w:t>
      </w:r>
      <w:proofErr w:type="spellEnd"/>
      <w:r w:rsidRPr="00A24064">
        <w:t xml:space="preserve"> = </w:t>
      </w:r>
      <w:proofErr w:type="spellStart"/>
      <w:r w:rsidRPr="00A24064">
        <w:t>lambda_sq_mod_</w:t>
      </w:r>
      <w:proofErr w:type="gramStart"/>
      <w:r w:rsidRPr="00A24064">
        <w:t>p.subtract</w:t>
      </w:r>
      <w:proofErr w:type="spellEnd"/>
      <w:proofErr w:type="gramEnd"/>
      <w:r w:rsidRPr="00A24064">
        <w:t>(x1</w:t>
      </w:r>
      <w:proofErr w:type="gramStart"/>
      <w:r w:rsidRPr="00A24064">
        <w:t>).subtract</w:t>
      </w:r>
      <w:proofErr w:type="gramEnd"/>
      <w:r w:rsidRPr="00A24064">
        <w:t>(x2</w:t>
      </w:r>
      <w:proofErr w:type="gramStart"/>
      <w:r w:rsidRPr="00A24064">
        <w:t>);</w:t>
      </w:r>
      <w:proofErr w:type="gramEnd"/>
    </w:p>
    <w:p w14:paraId="6BD73550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x3 = </w:t>
      </w:r>
      <w:proofErr w:type="spellStart"/>
      <w:proofErr w:type="gramStart"/>
      <w:r w:rsidRPr="00A24064">
        <w:t>modP</w:t>
      </w:r>
      <w:proofErr w:type="spellEnd"/>
      <w:r w:rsidRPr="00A24064">
        <w:t>(</w:t>
      </w:r>
      <w:proofErr w:type="spellStart"/>
      <w:proofErr w:type="gramEnd"/>
      <w:r w:rsidRPr="00A24064">
        <w:t>Xc_raw</w:t>
      </w:r>
      <w:proofErr w:type="spellEnd"/>
      <w:proofErr w:type="gramStart"/>
      <w:r w:rsidRPr="00A24064">
        <w:t>);</w:t>
      </w:r>
      <w:proofErr w:type="gramEnd"/>
    </w:p>
    <w:p w14:paraId="3A251CD9" w14:textId="77777777" w:rsidR="00A24064" w:rsidRPr="00A24064" w:rsidRDefault="00A24064" w:rsidP="00A24064">
      <w:pPr>
        <w:pStyle w:val="afa"/>
      </w:pPr>
    </w:p>
    <w:p w14:paraId="3CD08221" w14:textId="77777777" w:rsidR="00A24064" w:rsidRPr="00A24064" w:rsidRDefault="00A24064" w:rsidP="00A24064">
      <w:pPr>
        <w:pStyle w:val="afa"/>
      </w:pPr>
      <w:r w:rsidRPr="00A24064">
        <w:t xml:space="preserve">        // </w:t>
      </w:r>
      <w:proofErr w:type="spellStart"/>
      <w:r w:rsidRPr="00A24064">
        <w:t>Yc</w:t>
      </w:r>
      <w:proofErr w:type="spellEnd"/>
      <w:r w:rsidRPr="00A24064">
        <w:t xml:space="preserve"> = lambda * (x1 - </w:t>
      </w:r>
      <w:proofErr w:type="spellStart"/>
      <w:r w:rsidRPr="00A24064">
        <w:t>Xc</w:t>
      </w:r>
      <w:proofErr w:type="spellEnd"/>
      <w:r w:rsidRPr="00A24064">
        <w:t>) - y1 mod p</w:t>
      </w:r>
    </w:p>
    <w:p w14:paraId="261D08E7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spellStart"/>
      <w:r w:rsidRPr="00A24064">
        <w:t>Yc_raw</w:t>
      </w:r>
      <w:proofErr w:type="spellEnd"/>
      <w:r w:rsidRPr="00A24064">
        <w:t xml:space="preserve"> = </w:t>
      </w:r>
      <w:proofErr w:type="spellStart"/>
      <w:proofErr w:type="gramStart"/>
      <w:r w:rsidRPr="00A24064">
        <w:t>lambda.multiply</w:t>
      </w:r>
      <w:proofErr w:type="spellEnd"/>
      <w:proofErr w:type="gramEnd"/>
      <w:r w:rsidRPr="00A24064">
        <w:t>(x</w:t>
      </w:r>
      <w:proofErr w:type="gramStart"/>
      <w:r w:rsidRPr="00A24064">
        <w:t>1.subtract</w:t>
      </w:r>
      <w:proofErr w:type="gramEnd"/>
      <w:r w:rsidRPr="00A24064">
        <w:t>(x3)</w:t>
      </w:r>
      <w:proofErr w:type="gramStart"/>
      <w:r w:rsidRPr="00A24064">
        <w:t>).subtract</w:t>
      </w:r>
      <w:proofErr w:type="gramEnd"/>
      <w:r w:rsidRPr="00A24064">
        <w:t>(y1</w:t>
      </w:r>
      <w:proofErr w:type="gramStart"/>
      <w:r w:rsidRPr="00A24064">
        <w:t>);</w:t>
      </w:r>
      <w:proofErr w:type="gramEnd"/>
    </w:p>
    <w:p w14:paraId="42EB4263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y3 = </w:t>
      </w:r>
      <w:proofErr w:type="spellStart"/>
      <w:proofErr w:type="gramStart"/>
      <w:r w:rsidRPr="00A24064">
        <w:t>modP</w:t>
      </w:r>
      <w:proofErr w:type="spellEnd"/>
      <w:r w:rsidRPr="00A24064">
        <w:t>(</w:t>
      </w:r>
      <w:proofErr w:type="spellStart"/>
      <w:proofErr w:type="gramEnd"/>
      <w:r w:rsidRPr="00A24064">
        <w:t>Yc_raw</w:t>
      </w:r>
      <w:proofErr w:type="spellEnd"/>
      <w:proofErr w:type="gramStart"/>
      <w:r w:rsidRPr="00A24064">
        <w:t>);</w:t>
      </w:r>
      <w:proofErr w:type="gramEnd"/>
    </w:p>
    <w:p w14:paraId="565E99D8" w14:textId="77777777" w:rsidR="00A24064" w:rsidRPr="00A24064" w:rsidRDefault="00A24064" w:rsidP="00A24064">
      <w:pPr>
        <w:pStyle w:val="afa"/>
      </w:pPr>
    </w:p>
    <w:p w14:paraId="0640D10F" w14:textId="77777777" w:rsidR="00A24064" w:rsidRPr="00A24064" w:rsidRDefault="00A24064" w:rsidP="00A24064">
      <w:pPr>
        <w:pStyle w:val="afa"/>
      </w:pPr>
      <w:r w:rsidRPr="00A24064">
        <w:t xml:space="preserve">        return new </w:t>
      </w:r>
      <w:proofErr w:type="gramStart"/>
      <w:r w:rsidRPr="00A24064">
        <w:t>Point(</w:t>
      </w:r>
      <w:proofErr w:type="gramEnd"/>
      <w:r w:rsidRPr="00A24064">
        <w:t>x3, y3</w:t>
      </w:r>
      <w:proofErr w:type="gramStart"/>
      <w:r w:rsidRPr="00A24064">
        <w:t>);</w:t>
      </w:r>
      <w:proofErr w:type="gramEnd"/>
    </w:p>
    <w:p w14:paraId="7FA0DAE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</w:t>
      </w:r>
      <w:r w:rsidRPr="00A24064">
        <w:rPr>
          <w:lang w:val="ru-RU"/>
        </w:rPr>
        <w:t>}</w:t>
      </w:r>
    </w:p>
    <w:p w14:paraId="58FAC16F" w14:textId="77777777" w:rsidR="00A24064" w:rsidRPr="00A24064" w:rsidRDefault="00A24064" w:rsidP="00A24064">
      <w:pPr>
        <w:pStyle w:val="afa"/>
        <w:rPr>
          <w:lang w:val="ru-RU"/>
        </w:rPr>
      </w:pPr>
    </w:p>
    <w:p w14:paraId="26DBA05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/**</w:t>
      </w:r>
    </w:p>
    <w:p w14:paraId="52A3A58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Скалярное умножение: </w:t>
      </w:r>
      <w:proofErr w:type="spellStart"/>
      <w:r w:rsidRPr="00A24064">
        <w:rPr>
          <w:lang w:val="ru-RU"/>
        </w:rPr>
        <w:t>Horner</w:t>
      </w:r>
      <w:proofErr w:type="spellEnd"/>
      <w:r w:rsidRPr="00A24064">
        <w:rPr>
          <w:lang w:val="ru-RU"/>
        </w:rPr>
        <w:t xml:space="preserve"> (MSB-</w:t>
      </w:r>
      <w:proofErr w:type="spellStart"/>
      <w:r w:rsidRPr="00A24064">
        <w:rPr>
          <w:lang w:val="ru-RU"/>
        </w:rPr>
        <w:t>first</w:t>
      </w:r>
      <w:proofErr w:type="spellEnd"/>
      <w:r w:rsidRPr="00A24064">
        <w:rPr>
          <w:lang w:val="ru-RU"/>
        </w:rPr>
        <w:t>).</w:t>
      </w:r>
    </w:p>
    <w:p w14:paraId="6B11865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k Скаляр (целое число, например, секретный ключ d).</w:t>
      </w:r>
    </w:p>
    <w:p w14:paraId="1A5C1CE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</w:t>
      </w:r>
      <w:proofErr w:type="spellStart"/>
      <w:r w:rsidRPr="00A24064">
        <w:rPr>
          <w:lang w:val="ru-RU"/>
        </w:rPr>
        <w:t>point</w:t>
      </w:r>
      <w:proofErr w:type="spellEnd"/>
      <w:r w:rsidRPr="00A24064">
        <w:rPr>
          <w:lang w:val="ru-RU"/>
        </w:rPr>
        <w:t xml:space="preserve"> Точка, которую нужно умножить (например, базовая точка P).</w:t>
      </w:r>
    </w:p>
    <w:p w14:paraId="5ACD0369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 w:rsidRPr="00A24064">
        <w:t xml:space="preserve">* @return </w:t>
      </w:r>
      <w:r w:rsidRPr="00A24064">
        <w:rPr>
          <w:lang w:val="ru-RU"/>
        </w:rPr>
        <w:t>Результирующая</w:t>
      </w:r>
      <w:r w:rsidRPr="00A24064">
        <w:t xml:space="preserve"> </w:t>
      </w:r>
      <w:r w:rsidRPr="00A24064">
        <w:rPr>
          <w:lang w:val="ru-RU"/>
        </w:rPr>
        <w:t>точка</w:t>
      </w:r>
      <w:r w:rsidRPr="00A24064">
        <w:t>.</w:t>
      </w:r>
    </w:p>
    <w:p w14:paraId="0608AFE9" w14:textId="77777777" w:rsidR="00A24064" w:rsidRPr="00A24064" w:rsidRDefault="00A24064" w:rsidP="00A24064">
      <w:pPr>
        <w:pStyle w:val="afa"/>
      </w:pPr>
      <w:r w:rsidRPr="00A24064">
        <w:t xml:space="preserve">     */</w:t>
      </w:r>
    </w:p>
    <w:p w14:paraId="16512C2E" w14:textId="77777777" w:rsidR="00A24064" w:rsidRPr="00A24064" w:rsidRDefault="00A24064" w:rsidP="00A24064">
      <w:pPr>
        <w:pStyle w:val="afa"/>
      </w:pPr>
      <w:r w:rsidRPr="00A24064">
        <w:t xml:space="preserve">    public Point scalar (</w:t>
      </w:r>
      <w:proofErr w:type="spellStart"/>
      <w:r w:rsidRPr="00A24064">
        <w:t>BigInteger</w:t>
      </w:r>
      <w:proofErr w:type="spellEnd"/>
      <w:r w:rsidRPr="00A24064">
        <w:t xml:space="preserve"> k, </w:t>
      </w:r>
      <w:proofErr w:type="gramStart"/>
      <w:r w:rsidRPr="00A24064">
        <w:t>Point</w:t>
      </w:r>
      <w:proofErr w:type="gramEnd"/>
      <w:r w:rsidRPr="00A24064">
        <w:t xml:space="preserve"> point) throws </w:t>
      </w:r>
      <w:proofErr w:type="spellStart"/>
      <w:r w:rsidRPr="00A24064">
        <w:t>AlienExceptions.IncorrectParametersException</w:t>
      </w:r>
      <w:proofErr w:type="spellEnd"/>
      <w:r w:rsidRPr="00A24064">
        <w:t xml:space="preserve"> {</w:t>
      </w:r>
    </w:p>
    <w:p w14:paraId="43188C78" w14:textId="77777777" w:rsidR="00A24064" w:rsidRPr="00A24064" w:rsidRDefault="00A24064" w:rsidP="00A24064">
      <w:pPr>
        <w:pStyle w:val="afa"/>
      </w:pPr>
      <w:r w:rsidRPr="00A24064">
        <w:t xml:space="preserve">        if (k == null) return new </w:t>
      </w:r>
      <w:proofErr w:type="gramStart"/>
      <w:r w:rsidRPr="00A24064">
        <w:t>Point(</w:t>
      </w:r>
      <w:proofErr w:type="gramEnd"/>
      <w:r w:rsidRPr="00A24064">
        <w:t>null, null</w:t>
      </w:r>
      <w:proofErr w:type="gramStart"/>
      <w:r w:rsidRPr="00A24064">
        <w:t>);</w:t>
      </w:r>
      <w:proofErr w:type="gramEnd"/>
    </w:p>
    <w:p w14:paraId="1FD1B46F" w14:textId="77777777" w:rsidR="00A24064" w:rsidRPr="00A24064" w:rsidRDefault="00A24064" w:rsidP="00A24064">
      <w:pPr>
        <w:pStyle w:val="afa"/>
      </w:pPr>
    </w:p>
    <w:p w14:paraId="4B03BBD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Приведём k к диапазону [0, q-1]</w:t>
      </w:r>
    </w:p>
    <w:p w14:paraId="69495BA7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proofErr w:type="spellStart"/>
      <w:r w:rsidRPr="00A24064">
        <w:t>BigInteger</w:t>
      </w:r>
      <w:proofErr w:type="spellEnd"/>
      <w:r w:rsidRPr="00A24064">
        <w:t xml:space="preserve"> q = 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</w:t>
      </w:r>
      <w:proofErr w:type="gramStart"/>
      <w:r w:rsidRPr="00A24064">
        <w:t>);</w:t>
      </w:r>
      <w:proofErr w:type="gramEnd"/>
    </w:p>
    <w:p w14:paraId="3E4DF2E1" w14:textId="77777777" w:rsidR="00A24064" w:rsidRPr="00A24064" w:rsidRDefault="00A24064" w:rsidP="00A24064">
      <w:pPr>
        <w:pStyle w:val="afa"/>
      </w:pPr>
      <w:r w:rsidRPr="00A24064">
        <w:t xml:space="preserve">        k = k.mod(q</w:t>
      </w:r>
      <w:proofErr w:type="gramStart"/>
      <w:r w:rsidRPr="00A24064">
        <w:t>);</w:t>
      </w:r>
      <w:proofErr w:type="gramEnd"/>
    </w:p>
    <w:p w14:paraId="4F6B7A14" w14:textId="77777777" w:rsidR="00A24064" w:rsidRPr="00A24064" w:rsidRDefault="00A24064" w:rsidP="00A24064">
      <w:pPr>
        <w:pStyle w:val="afa"/>
      </w:pPr>
    </w:p>
    <w:p w14:paraId="69373106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proofErr w:type="gramStart"/>
      <w:r w:rsidRPr="00A24064">
        <w:t>k.signum</w:t>
      </w:r>
      <w:proofErr w:type="spellEnd"/>
      <w:proofErr w:type="gramEnd"/>
      <w:r w:rsidRPr="00A24064">
        <w:t xml:space="preserve">() == 0) return new </w:t>
      </w:r>
      <w:proofErr w:type="gramStart"/>
      <w:r w:rsidRPr="00A24064">
        <w:t>Point(</w:t>
      </w:r>
      <w:proofErr w:type="gramEnd"/>
      <w:r w:rsidRPr="00A24064">
        <w:t>null, null</w:t>
      </w:r>
      <w:proofErr w:type="gramStart"/>
      <w:r w:rsidRPr="00A24064">
        <w:t>);</w:t>
      </w:r>
      <w:proofErr w:type="gramEnd"/>
    </w:p>
    <w:p w14:paraId="05609245" w14:textId="77777777" w:rsidR="00A24064" w:rsidRPr="00A24064" w:rsidRDefault="00A24064" w:rsidP="00A24064">
      <w:pPr>
        <w:pStyle w:val="afa"/>
      </w:pPr>
    </w:p>
    <w:p w14:paraId="64D8016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Нормализуем базовую точку</w:t>
      </w:r>
    </w:p>
    <w:p w14:paraId="4DBBEB2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Point </w:t>
      </w:r>
      <w:proofErr w:type="spellStart"/>
      <w:r w:rsidRPr="00A24064">
        <w:rPr>
          <w:lang w:val="ru-RU"/>
        </w:rPr>
        <w:t>base</w:t>
      </w:r>
      <w:proofErr w:type="spellEnd"/>
      <w:r w:rsidRPr="00A24064">
        <w:rPr>
          <w:lang w:val="ru-RU"/>
        </w:rPr>
        <w:t xml:space="preserve"> = </w:t>
      </w:r>
      <w:proofErr w:type="spellStart"/>
      <w:r w:rsidRPr="00A24064">
        <w:rPr>
          <w:lang w:val="ru-RU"/>
        </w:rPr>
        <w:t>point</w:t>
      </w:r>
      <w:proofErr w:type="spellEnd"/>
      <w:r w:rsidRPr="00A24064">
        <w:rPr>
          <w:lang w:val="ru-RU"/>
        </w:rPr>
        <w:t>;</w:t>
      </w:r>
    </w:p>
    <w:p w14:paraId="3D38D2E4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 w:rsidRPr="00A24064">
        <w:t>if (</w:t>
      </w:r>
      <w:proofErr w:type="spellStart"/>
      <w:r w:rsidRPr="00A24064">
        <w:t>point.</w:t>
      </w:r>
      <w:proofErr w:type="gramStart"/>
      <w:r w:rsidRPr="00A24064">
        <w:t>x</w:t>
      </w:r>
      <w:proofErr w:type="spellEnd"/>
      <w:r w:rsidRPr="00A24064">
        <w:t>() !</w:t>
      </w:r>
      <w:proofErr w:type="gramEnd"/>
      <w:r w:rsidRPr="00A24064">
        <w:t xml:space="preserve">= null &amp;&amp; </w:t>
      </w:r>
      <w:proofErr w:type="spellStart"/>
      <w:proofErr w:type="gramStart"/>
      <w:r w:rsidRPr="00A24064">
        <w:t>point.y</w:t>
      </w:r>
      <w:proofErr w:type="spellEnd"/>
      <w:proofErr w:type="gramEnd"/>
      <w:r w:rsidRPr="00A24064">
        <w:t>(</w:t>
      </w:r>
      <w:proofErr w:type="gramStart"/>
      <w:r w:rsidRPr="00A24064">
        <w:t>) !</w:t>
      </w:r>
      <w:proofErr w:type="gramEnd"/>
      <w:r w:rsidRPr="00A24064">
        <w:t xml:space="preserve">= </w:t>
      </w:r>
      <w:proofErr w:type="gramStart"/>
      <w:r w:rsidRPr="00A24064">
        <w:t>null) {</w:t>
      </w:r>
      <w:proofErr w:type="gramEnd"/>
    </w:p>
    <w:p w14:paraId="47FF569C" w14:textId="77777777" w:rsidR="00A24064" w:rsidRPr="00A24064" w:rsidRDefault="00A24064" w:rsidP="00A24064">
      <w:pPr>
        <w:pStyle w:val="afa"/>
      </w:pPr>
      <w:r w:rsidRPr="00A24064">
        <w:t xml:space="preserve">            base = new Point(</w:t>
      </w:r>
      <w:proofErr w:type="spellStart"/>
      <w:r w:rsidRPr="00A24064">
        <w:t>modP</w:t>
      </w:r>
      <w:proofErr w:type="spellEnd"/>
      <w:r w:rsidRPr="00A24064">
        <w:t>(</w:t>
      </w:r>
      <w:proofErr w:type="spellStart"/>
      <w:r w:rsidRPr="00A24064">
        <w:t>point.</w:t>
      </w:r>
      <w:proofErr w:type="gramStart"/>
      <w:r w:rsidRPr="00A24064">
        <w:t>x</w:t>
      </w:r>
      <w:proofErr w:type="spellEnd"/>
      <w:r w:rsidRPr="00A24064">
        <w:t>(</w:t>
      </w:r>
      <w:proofErr w:type="gramEnd"/>
      <w:r w:rsidRPr="00A24064">
        <w:t xml:space="preserve">)), </w:t>
      </w:r>
      <w:proofErr w:type="spellStart"/>
      <w:r w:rsidRPr="00A24064">
        <w:t>modP</w:t>
      </w:r>
      <w:proofErr w:type="spellEnd"/>
      <w:r w:rsidRPr="00A24064">
        <w:t>(</w:t>
      </w:r>
      <w:proofErr w:type="spellStart"/>
      <w:proofErr w:type="gramStart"/>
      <w:r w:rsidRPr="00A24064">
        <w:t>point.y</w:t>
      </w:r>
      <w:proofErr w:type="spellEnd"/>
      <w:proofErr w:type="gramEnd"/>
      <w:r w:rsidRPr="00A24064">
        <w:t>())</w:t>
      </w:r>
      <w:proofErr w:type="gramStart"/>
      <w:r w:rsidRPr="00A24064">
        <w:t>);</w:t>
      </w:r>
      <w:proofErr w:type="gramEnd"/>
    </w:p>
    <w:p w14:paraId="29AA7A16" w14:textId="77777777" w:rsidR="00A24064" w:rsidRPr="00A24064" w:rsidRDefault="00A24064" w:rsidP="00A24064">
      <w:pPr>
        <w:pStyle w:val="afa"/>
      </w:pPr>
      <w:r w:rsidRPr="00A24064">
        <w:t xml:space="preserve">        }</w:t>
      </w:r>
    </w:p>
    <w:p w14:paraId="0C1A688D" w14:textId="77777777" w:rsidR="00A24064" w:rsidRPr="00A24064" w:rsidRDefault="00A24064" w:rsidP="00A24064">
      <w:pPr>
        <w:pStyle w:val="afa"/>
      </w:pPr>
    </w:p>
    <w:p w14:paraId="6C29926E" w14:textId="77777777" w:rsidR="00A24064" w:rsidRPr="00A24064" w:rsidRDefault="00A24064" w:rsidP="00A24064">
      <w:pPr>
        <w:pStyle w:val="afa"/>
      </w:pPr>
      <w:r w:rsidRPr="00A24064">
        <w:t xml:space="preserve">        Point result = new </w:t>
      </w:r>
      <w:proofErr w:type="gramStart"/>
      <w:r w:rsidRPr="00A24064">
        <w:t>Point(</w:t>
      </w:r>
      <w:proofErr w:type="gramEnd"/>
      <w:r w:rsidRPr="00A24064">
        <w:t xml:space="preserve">null, null); // </w:t>
      </w:r>
      <w:r w:rsidRPr="00A24064">
        <w:rPr>
          <w:lang w:val="ru-RU"/>
        </w:rPr>
        <w:t>Нейтральный</w:t>
      </w:r>
      <w:r w:rsidRPr="00A24064">
        <w:t xml:space="preserve"> </w:t>
      </w:r>
      <w:r w:rsidRPr="00A24064">
        <w:rPr>
          <w:lang w:val="ru-RU"/>
        </w:rPr>
        <w:t>элемент</w:t>
      </w:r>
      <w:r w:rsidRPr="00A24064">
        <w:t xml:space="preserve"> O</w:t>
      </w:r>
    </w:p>
    <w:p w14:paraId="11E3826C" w14:textId="77777777" w:rsidR="00A24064" w:rsidRPr="00A24064" w:rsidRDefault="00A24064" w:rsidP="00A24064">
      <w:pPr>
        <w:pStyle w:val="afa"/>
      </w:pPr>
      <w:r w:rsidRPr="00A24064">
        <w:t xml:space="preserve">        for (int </w:t>
      </w:r>
      <w:proofErr w:type="spellStart"/>
      <w:r w:rsidRPr="00A24064">
        <w:t>i</w:t>
      </w:r>
      <w:proofErr w:type="spellEnd"/>
      <w:r w:rsidRPr="00A24064">
        <w:t xml:space="preserve"> = </w:t>
      </w:r>
      <w:proofErr w:type="spellStart"/>
      <w:proofErr w:type="gramStart"/>
      <w:r w:rsidRPr="00A24064">
        <w:t>k.bitLength</w:t>
      </w:r>
      <w:proofErr w:type="spellEnd"/>
      <w:proofErr w:type="gramEnd"/>
      <w:r w:rsidRPr="00A24064">
        <w:t xml:space="preserve">() - 1; </w:t>
      </w:r>
      <w:proofErr w:type="spellStart"/>
      <w:r w:rsidRPr="00A24064">
        <w:t>i</w:t>
      </w:r>
      <w:proofErr w:type="spellEnd"/>
      <w:r w:rsidRPr="00A24064">
        <w:t xml:space="preserve"> &gt;= 0; </w:t>
      </w:r>
      <w:proofErr w:type="spellStart"/>
      <w:r w:rsidRPr="00A24064">
        <w:t>i</w:t>
      </w:r>
      <w:proofErr w:type="spellEnd"/>
      <w:r w:rsidRPr="00A24064">
        <w:t>-</w:t>
      </w:r>
      <w:proofErr w:type="gramStart"/>
      <w:r w:rsidRPr="00A24064">
        <w:t>-) {</w:t>
      </w:r>
      <w:proofErr w:type="gramEnd"/>
    </w:p>
    <w:p w14:paraId="600F1178" w14:textId="77777777" w:rsidR="00A24064" w:rsidRPr="00A24064" w:rsidRDefault="00A24064" w:rsidP="00A24064">
      <w:pPr>
        <w:pStyle w:val="afa"/>
      </w:pPr>
      <w:r w:rsidRPr="00A24064">
        <w:t xml:space="preserve">            // </w:t>
      </w:r>
      <w:r w:rsidRPr="00A24064">
        <w:rPr>
          <w:lang w:val="ru-RU"/>
        </w:rPr>
        <w:t>Удвоение</w:t>
      </w:r>
    </w:p>
    <w:p w14:paraId="3D1E1730" w14:textId="77777777" w:rsidR="00A24064" w:rsidRPr="00A24064" w:rsidRDefault="00A24064" w:rsidP="00A24064">
      <w:pPr>
        <w:pStyle w:val="afa"/>
      </w:pPr>
      <w:r w:rsidRPr="00A24064">
        <w:t xml:space="preserve">            result = </w:t>
      </w:r>
      <w:proofErr w:type="gramStart"/>
      <w:r w:rsidRPr="00A24064">
        <w:t>sum(</w:t>
      </w:r>
      <w:proofErr w:type="gramEnd"/>
      <w:r w:rsidRPr="00A24064">
        <w:t>result, result</w:t>
      </w:r>
      <w:proofErr w:type="gramStart"/>
      <w:r w:rsidRPr="00A24064">
        <w:t>);</w:t>
      </w:r>
      <w:proofErr w:type="gramEnd"/>
    </w:p>
    <w:p w14:paraId="466C6A2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proofErr w:type="spellStart"/>
      <w:r w:rsidRPr="00A24064">
        <w:rPr>
          <w:lang w:val="ru-RU"/>
        </w:rPr>
        <w:t>if</w:t>
      </w:r>
      <w:proofErr w:type="spellEnd"/>
      <w:r w:rsidRPr="00A24064">
        <w:rPr>
          <w:lang w:val="ru-RU"/>
        </w:rPr>
        <w:t xml:space="preserve"> (</w:t>
      </w:r>
      <w:proofErr w:type="spellStart"/>
      <w:proofErr w:type="gramStart"/>
      <w:r w:rsidRPr="00A24064">
        <w:rPr>
          <w:lang w:val="ru-RU"/>
        </w:rPr>
        <w:t>k.testBit</w:t>
      </w:r>
      <w:proofErr w:type="spellEnd"/>
      <w:proofErr w:type="gramEnd"/>
      <w:r w:rsidRPr="00A24064">
        <w:rPr>
          <w:lang w:val="ru-RU"/>
        </w:rPr>
        <w:t>(i)) {</w:t>
      </w:r>
    </w:p>
    <w:p w14:paraId="4831FCB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        // Сложение с базовой точкой</w:t>
      </w:r>
    </w:p>
    <w:p w14:paraId="40B9C7EF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        </w:t>
      </w:r>
      <w:r w:rsidRPr="00A24064">
        <w:t xml:space="preserve">result = </w:t>
      </w:r>
      <w:proofErr w:type="gramStart"/>
      <w:r w:rsidRPr="00A24064">
        <w:t>sum(</w:t>
      </w:r>
      <w:proofErr w:type="gramEnd"/>
      <w:r w:rsidRPr="00A24064">
        <w:t>result, base</w:t>
      </w:r>
      <w:proofErr w:type="gramStart"/>
      <w:r w:rsidRPr="00A24064">
        <w:t>);</w:t>
      </w:r>
      <w:proofErr w:type="gramEnd"/>
    </w:p>
    <w:p w14:paraId="3237FD88" w14:textId="77777777" w:rsidR="00A24064" w:rsidRPr="00A24064" w:rsidRDefault="00A24064" w:rsidP="00A24064">
      <w:pPr>
        <w:pStyle w:val="afa"/>
      </w:pPr>
      <w:r w:rsidRPr="00A24064">
        <w:t xml:space="preserve">            }</w:t>
      </w:r>
    </w:p>
    <w:p w14:paraId="29061EDA" w14:textId="77777777" w:rsidR="00A24064" w:rsidRPr="00A24064" w:rsidRDefault="00A24064" w:rsidP="00A24064">
      <w:pPr>
        <w:pStyle w:val="afa"/>
      </w:pPr>
      <w:r w:rsidRPr="00A24064">
        <w:t xml:space="preserve">        }</w:t>
      </w:r>
    </w:p>
    <w:p w14:paraId="6ADA5FDE" w14:textId="77777777" w:rsidR="00A24064" w:rsidRPr="00A24064" w:rsidRDefault="00A24064" w:rsidP="00A24064">
      <w:pPr>
        <w:pStyle w:val="afa"/>
      </w:pPr>
      <w:r w:rsidRPr="00A24064">
        <w:t xml:space="preserve">        return </w:t>
      </w:r>
      <w:proofErr w:type="gramStart"/>
      <w:r w:rsidRPr="00A24064">
        <w:t>result;</w:t>
      </w:r>
      <w:proofErr w:type="gramEnd"/>
    </w:p>
    <w:p w14:paraId="569CBD36" w14:textId="77777777" w:rsidR="00A24064" w:rsidRPr="00A24064" w:rsidRDefault="00A24064" w:rsidP="00A24064">
      <w:pPr>
        <w:pStyle w:val="afa"/>
      </w:pPr>
      <w:r w:rsidRPr="00A24064">
        <w:t xml:space="preserve">    }</w:t>
      </w:r>
    </w:p>
    <w:p w14:paraId="48EF8B42" w14:textId="56139A4E" w:rsidR="00A24064" w:rsidRDefault="00A24064" w:rsidP="00A24064">
      <w:pPr>
        <w:pStyle w:val="afa"/>
      </w:pPr>
      <w:r w:rsidRPr="00A24064">
        <w:t>}</w:t>
      </w:r>
    </w:p>
    <w:p w14:paraId="0DFF5FF6" w14:textId="77777777" w:rsidR="00A24064" w:rsidRDefault="00A24064" w:rsidP="00A24064">
      <w:pPr>
        <w:rPr>
          <w:lang w:val="en-US"/>
        </w:rPr>
      </w:pPr>
    </w:p>
    <w:p w14:paraId="598402E7" w14:textId="77777777" w:rsidR="00A24064" w:rsidRPr="00A24064" w:rsidRDefault="00A24064" w:rsidP="00A24064">
      <w:pPr>
        <w:pStyle w:val="afa"/>
      </w:pPr>
      <w:r w:rsidRPr="00A24064">
        <w:t xml:space="preserve">package </w:t>
      </w:r>
      <w:proofErr w:type="spellStart"/>
      <w:proofErr w:type="gramStart"/>
      <w:r w:rsidRPr="00A24064">
        <w:t>gost.signature</w:t>
      </w:r>
      <w:proofErr w:type="spellEnd"/>
      <w:proofErr w:type="gramEnd"/>
      <w:r w:rsidRPr="00A24064">
        <w:t>;</w:t>
      </w:r>
    </w:p>
    <w:p w14:paraId="38704491" w14:textId="77777777" w:rsidR="00A24064" w:rsidRPr="00A24064" w:rsidRDefault="00A24064" w:rsidP="00A24064">
      <w:pPr>
        <w:pStyle w:val="afa"/>
      </w:pPr>
    </w:p>
    <w:p w14:paraId="460330B0" w14:textId="77777777" w:rsidR="00A24064" w:rsidRPr="00A24064" w:rsidRDefault="00A24064" w:rsidP="00A24064">
      <w:pPr>
        <w:pStyle w:val="afa"/>
      </w:pPr>
      <w:r w:rsidRPr="00A24064">
        <w:t xml:space="preserve">import </w:t>
      </w:r>
      <w:proofErr w:type="spellStart"/>
      <w:proofErr w:type="gramStart"/>
      <w:r w:rsidRPr="00A24064">
        <w:t>java.math</w:t>
      </w:r>
      <w:proofErr w:type="gramEnd"/>
      <w:r w:rsidRPr="00A24064">
        <w:t>.</w:t>
      </w:r>
      <w:proofErr w:type="gramStart"/>
      <w:r w:rsidRPr="00A24064">
        <w:t>BigInteger</w:t>
      </w:r>
      <w:proofErr w:type="spellEnd"/>
      <w:r w:rsidRPr="00A24064">
        <w:t>;</w:t>
      </w:r>
      <w:proofErr w:type="gramEnd"/>
    </w:p>
    <w:p w14:paraId="036FAAC1" w14:textId="77777777" w:rsidR="00A24064" w:rsidRPr="00A24064" w:rsidRDefault="00A24064" w:rsidP="00A24064">
      <w:pPr>
        <w:pStyle w:val="afa"/>
        <w:rPr>
          <w:lang w:val="ru-RU"/>
        </w:rPr>
      </w:pPr>
      <w:proofErr w:type="spellStart"/>
      <w:r w:rsidRPr="00A24064">
        <w:rPr>
          <w:lang w:val="ru-RU"/>
        </w:rPr>
        <w:t>import</w:t>
      </w:r>
      <w:proofErr w:type="spellEnd"/>
      <w:r w:rsidRPr="00A24064">
        <w:rPr>
          <w:lang w:val="ru-RU"/>
        </w:rPr>
        <w:t xml:space="preserve"> </w:t>
      </w:r>
      <w:proofErr w:type="spellStart"/>
      <w:proofErr w:type="gramStart"/>
      <w:r w:rsidRPr="00A24064">
        <w:rPr>
          <w:lang w:val="ru-RU"/>
        </w:rPr>
        <w:t>java.security</w:t>
      </w:r>
      <w:proofErr w:type="gramEnd"/>
      <w:r w:rsidRPr="00A24064">
        <w:rPr>
          <w:lang w:val="ru-RU"/>
        </w:rPr>
        <w:t>.SecureRandom</w:t>
      </w:r>
      <w:proofErr w:type="spellEnd"/>
      <w:r w:rsidRPr="00A24064">
        <w:rPr>
          <w:lang w:val="ru-RU"/>
        </w:rPr>
        <w:t>;</w:t>
      </w:r>
    </w:p>
    <w:p w14:paraId="6DF66748" w14:textId="77777777" w:rsidR="00A24064" w:rsidRPr="00A24064" w:rsidRDefault="00A24064" w:rsidP="00A24064">
      <w:pPr>
        <w:pStyle w:val="afa"/>
        <w:rPr>
          <w:lang w:val="ru-RU"/>
        </w:rPr>
      </w:pPr>
    </w:p>
    <w:p w14:paraId="20E525B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>/**</w:t>
      </w:r>
    </w:p>
    <w:p w14:paraId="11E4174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Класс, реализующий процесс формирования ЭЦП по ГОСТ Р </w:t>
      </w:r>
      <w:proofErr w:type="gramStart"/>
      <w:r w:rsidRPr="00A24064">
        <w:rPr>
          <w:lang w:val="ru-RU"/>
        </w:rPr>
        <w:t>34.10-2018</w:t>
      </w:r>
      <w:proofErr w:type="gramEnd"/>
      <w:r w:rsidRPr="00A24064">
        <w:rPr>
          <w:lang w:val="ru-RU"/>
        </w:rPr>
        <w:t>.</w:t>
      </w:r>
    </w:p>
    <w:p w14:paraId="765DAAB3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</w:t>
      </w:r>
      <w:r w:rsidRPr="00A24064">
        <w:t>*/</w:t>
      </w:r>
    </w:p>
    <w:p w14:paraId="026A7FCE" w14:textId="77777777" w:rsidR="00A24064" w:rsidRPr="00A24064" w:rsidRDefault="00A24064" w:rsidP="00A24064">
      <w:pPr>
        <w:pStyle w:val="afa"/>
      </w:pPr>
      <w:r w:rsidRPr="00A24064">
        <w:t>public class Sign {</w:t>
      </w:r>
    </w:p>
    <w:p w14:paraId="4AB5AF2B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SignatureParameters</w:t>
      </w:r>
      <w:proofErr w:type="spellEnd"/>
      <w:r w:rsidRPr="00A24064">
        <w:t xml:space="preserve"> </w:t>
      </w:r>
      <w:proofErr w:type="gramStart"/>
      <w:r w:rsidRPr="00A24064">
        <w:t>parameters;</w:t>
      </w:r>
      <w:proofErr w:type="gramEnd"/>
    </w:p>
    <w:p w14:paraId="370DDA58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k;</w:t>
      </w:r>
      <w:proofErr w:type="gramEnd"/>
    </w:p>
    <w:p w14:paraId="297E24A8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e;</w:t>
      </w:r>
      <w:proofErr w:type="gramEnd"/>
    </w:p>
    <w:p w14:paraId="67510DD5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d; // </w:t>
      </w:r>
      <w:r w:rsidRPr="00A24064">
        <w:rPr>
          <w:lang w:val="ru-RU"/>
        </w:rPr>
        <w:t>Секретный</w:t>
      </w:r>
      <w:r w:rsidRPr="00A24064">
        <w:t xml:space="preserve"> </w:t>
      </w:r>
      <w:r w:rsidRPr="00A24064">
        <w:rPr>
          <w:lang w:val="ru-RU"/>
        </w:rPr>
        <w:t>ключ</w:t>
      </w:r>
    </w:p>
    <w:p w14:paraId="2B8C8530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r;</w:t>
      </w:r>
      <w:proofErr w:type="gramEnd"/>
    </w:p>
    <w:p w14:paraId="48DE4FFD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s;</w:t>
      </w:r>
      <w:proofErr w:type="gramEnd"/>
    </w:p>
    <w:p w14:paraId="13AF76AD" w14:textId="77777777" w:rsidR="00A24064" w:rsidRPr="00A24064" w:rsidRDefault="00A24064" w:rsidP="00A24064">
      <w:pPr>
        <w:pStyle w:val="afa"/>
      </w:pPr>
    </w:p>
    <w:p w14:paraId="4D68958D" w14:textId="77777777" w:rsidR="00A24064" w:rsidRPr="00A24064" w:rsidRDefault="00A24064" w:rsidP="00A24064">
      <w:pPr>
        <w:pStyle w:val="afa"/>
      </w:pPr>
      <w:r w:rsidRPr="00A24064">
        <w:t xml:space="preserve">    private </w:t>
      </w:r>
      <w:proofErr w:type="spellStart"/>
      <w:r w:rsidRPr="00A24064">
        <w:t>EllipticCurve</w:t>
      </w:r>
      <w:proofErr w:type="spellEnd"/>
      <w:r w:rsidRPr="00A24064">
        <w:t xml:space="preserve"> </w:t>
      </w:r>
      <w:proofErr w:type="spellStart"/>
      <w:proofErr w:type="gramStart"/>
      <w:r w:rsidRPr="00A24064">
        <w:t>curveOperation</w:t>
      </w:r>
      <w:proofErr w:type="spellEnd"/>
      <w:r w:rsidRPr="00A24064">
        <w:t>;</w:t>
      </w:r>
      <w:proofErr w:type="gramEnd"/>
    </w:p>
    <w:p w14:paraId="403E1FBC" w14:textId="77777777" w:rsidR="00A24064" w:rsidRPr="00A24064" w:rsidRDefault="00A24064" w:rsidP="00A24064">
      <w:pPr>
        <w:pStyle w:val="afa"/>
      </w:pPr>
    </w:p>
    <w:p w14:paraId="2A543D2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</w:t>
      </w:r>
      <w:r w:rsidRPr="00A24064">
        <w:rPr>
          <w:lang w:val="ru-RU"/>
        </w:rPr>
        <w:t>/**</w:t>
      </w:r>
    </w:p>
    <w:p w14:paraId="7CBAAA1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Основной метод для формирования ЭЦП.</w:t>
      </w:r>
    </w:p>
    <w:p w14:paraId="201BA1D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</w:t>
      </w:r>
      <w:proofErr w:type="spellStart"/>
      <w:r w:rsidRPr="00A24064">
        <w:rPr>
          <w:lang w:val="ru-RU"/>
        </w:rPr>
        <w:t>hash</w:t>
      </w:r>
      <w:proofErr w:type="spellEnd"/>
      <w:r w:rsidRPr="00A24064">
        <w:rPr>
          <w:lang w:val="ru-RU"/>
        </w:rPr>
        <w:t xml:space="preserve"> Хэш сообщения (результат работы Стрибога).</w:t>
      </w:r>
    </w:p>
    <w:p w14:paraId="5F1CE0E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d Секретный ключ.</w:t>
      </w:r>
    </w:p>
    <w:p w14:paraId="71ED5E1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@param </w:t>
      </w:r>
      <w:proofErr w:type="spellStart"/>
      <w:r w:rsidRPr="00A24064">
        <w:rPr>
          <w:lang w:val="ru-RU"/>
        </w:rPr>
        <w:t>parameters</w:t>
      </w:r>
      <w:proofErr w:type="spellEnd"/>
      <w:r w:rsidRPr="00A24064">
        <w:rPr>
          <w:lang w:val="ru-RU"/>
        </w:rPr>
        <w:t xml:space="preserve"> Параметры кривой.</w:t>
      </w:r>
    </w:p>
    <w:p w14:paraId="3A3FF74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@return Подпись в виде конкатенированной строки (r || s).</w:t>
      </w:r>
    </w:p>
    <w:p w14:paraId="42FDD43A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lastRenderedPageBreak/>
        <w:t xml:space="preserve">     </w:t>
      </w:r>
      <w:r w:rsidRPr="00A24064">
        <w:t>*/</w:t>
      </w:r>
    </w:p>
    <w:p w14:paraId="1EC39DD3" w14:textId="77777777" w:rsidR="00A24064" w:rsidRPr="00A24064" w:rsidRDefault="00A24064" w:rsidP="00A24064">
      <w:pPr>
        <w:pStyle w:val="afa"/>
      </w:pPr>
      <w:r w:rsidRPr="00A24064">
        <w:t xml:space="preserve">    public String signing (</w:t>
      </w:r>
      <w:proofErr w:type="spellStart"/>
      <w:r w:rsidRPr="00A24064">
        <w:t>BigInteger</w:t>
      </w:r>
      <w:proofErr w:type="spellEnd"/>
      <w:r w:rsidRPr="00A24064">
        <w:t xml:space="preserve"> hash, </w:t>
      </w:r>
      <w:proofErr w:type="spellStart"/>
      <w:r w:rsidRPr="00A24064">
        <w:t>BigInteger</w:t>
      </w:r>
      <w:proofErr w:type="spellEnd"/>
      <w:r w:rsidRPr="00A24064">
        <w:t xml:space="preserve"> d, </w:t>
      </w:r>
      <w:proofErr w:type="spellStart"/>
      <w:r w:rsidRPr="00A24064">
        <w:t>SignatureParameters</w:t>
      </w:r>
      <w:proofErr w:type="spellEnd"/>
      <w:r w:rsidRPr="00A24064">
        <w:t xml:space="preserve"> parameters) throws Exception {</w:t>
      </w:r>
    </w:p>
    <w:p w14:paraId="518A5894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proofErr w:type="gramStart"/>
      <w:r w:rsidRPr="00A24064">
        <w:t>this.parameters</w:t>
      </w:r>
      <w:proofErr w:type="spellEnd"/>
      <w:proofErr w:type="gramEnd"/>
      <w:r w:rsidRPr="00A24064">
        <w:t xml:space="preserve"> = </w:t>
      </w:r>
      <w:proofErr w:type="gramStart"/>
      <w:r w:rsidRPr="00A24064">
        <w:t>parameters;</w:t>
      </w:r>
      <w:proofErr w:type="gramEnd"/>
    </w:p>
    <w:p w14:paraId="4375170F" w14:textId="77777777" w:rsidR="00A24064" w:rsidRPr="00A24064" w:rsidRDefault="00A24064" w:rsidP="00A24064">
      <w:pPr>
        <w:pStyle w:val="afa"/>
      </w:pPr>
      <w:r w:rsidRPr="00A24064">
        <w:t xml:space="preserve">        </w:t>
      </w:r>
      <w:proofErr w:type="spellStart"/>
      <w:r w:rsidRPr="00A24064">
        <w:t>curveOperation</w:t>
      </w:r>
      <w:proofErr w:type="spellEnd"/>
      <w:r w:rsidRPr="00A24064">
        <w:t xml:space="preserve"> = new </w:t>
      </w:r>
      <w:proofErr w:type="spellStart"/>
      <w:r w:rsidRPr="00A24064">
        <w:t>EllipticCurve</w:t>
      </w:r>
      <w:proofErr w:type="spellEnd"/>
      <w:r w:rsidRPr="00A24064">
        <w:t>(parameters</w:t>
      </w:r>
      <w:proofErr w:type="gramStart"/>
      <w:r w:rsidRPr="00A24064">
        <w:t>);</w:t>
      </w:r>
      <w:proofErr w:type="gramEnd"/>
    </w:p>
    <w:p w14:paraId="7E02667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proofErr w:type="spellStart"/>
      <w:proofErr w:type="gramStart"/>
      <w:r w:rsidRPr="00A24064">
        <w:rPr>
          <w:lang w:val="ru-RU"/>
        </w:rPr>
        <w:t>this.d</w:t>
      </w:r>
      <w:proofErr w:type="spellEnd"/>
      <w:proofErr w:type="gramEnd"/>
      <w:r w:rsidRPr="00A24064">
        <w:rPr>
          <w:lang w:val="ru-RU"/>
        </w:rPr>
        <w:t xml:space="preserve"> = d;</w:t>
      </w:r>
    </w:p>
    <w:p w14:paraId="3D23245A" w14:textId="77777777" w:rsidR="00A24064" w:rsidRPr="00A24064" w:rsidRDefault="00A24064" w:rsidP="00A24064">
      <w:pPr>
        <w:pStyle w:val="afa"/>
        <w:rPr>
          <w:lang w:val="ru-RU"/>
        </w:rPr>
      </w:pPr>
    </w:p>
    <w:p w14:paraId="0836613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Шаги </w:t>
      </w:r>
      <w:proofErr w:type="gramStart"/>
      <w:r w:rsidRPr="00A24064">
        <w:rPr>
          <w:lang w:val="ru-RU"/>
        </w:rPr>
        <w:t>2-3</w:t>
      </w:r>
      <w:proofErr w:type="gramEnd"/>
      <w:r w:rsidRPr="00A24064">
        <w:rPr>
          <w:lang w:val="ru-RU"/>
        </w:rPr>
        <w:t>: Вычисление e</w:t>
      </w:r>
    </w:p>
    <w:p w14:paraId="293D6B7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 w:rsidRPr="00A24064">
        <w:rPr>
          <w:lang w:val="ru-RU"/>
        </w:rPr>
        <w:t>calcE</w:t>
      </w:r>
      <w:proofErr w:type="spellEnd"/>
      <w:r w:rsidRPr="00A24064">
        <w:rPr>
          <w:lang w:val="ru-RU"/>
        </w:rPr>
        <w:t>(</w:t>
      </w:r>
      <w:proofErr w:type="spellStart"/>
      <w:r w:rsidRPr="00A24064">
        <w:rPr>
          <w:lang w:val="ru-RU"/>
        </w:rPr>
        <w:t>hash</w:t>
      </w:r>
      <w:proofErr w:type="spellEnd"/>
      <w:r w:rsidRPr="00A24064">
        <w:rPr>
          <w:lang w:val="ru-RU"/>
        </w:rPr>
        <w:t>);</w:t>
      </w:r>
    </w:p>
    <w:p w14:paraId="34510D00" w14:textId="77777777" w:rsidR="00A24064" w:rsidRPr="00A24064" w:rsidRDefault="00A24064" w:rsidP="00A24064">
      <w:pPr>
        <w:pStyle w:val="afa"/>
        <w:rPr>
          <w:lang w:val="ru-RU"/>
        </w:rPr>
      </w:pPr>
    </w:p>
    <w:p w14:paraId="246C7F23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Шаги </w:t>
      </w:r>
      <w:proofErr w:type="gramStart"/>
      <w:r w:rsidRPr="00A24064">
        <w:rPr>
          <w:lang w:val="ru-RU"/>
        </w:rPr>
        <w:t>4-7</w:t>
      </w:r>
      <w:proofErr w:type="gramEnd"/>
      <w:r w:rsidRPr="00A24064">
        <w:rPr>
          <w:lang w:val="ru-RU"/>
        </w:rPr>
        <w:t>: Генерация k, вычисление r и s (с рекурсией)</w:t>
      </w:r>
    </w:p>
    <w:p w14:paraId="715615C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proofErr w:type="gramStart"/>
      <w:r w:rsidRPr="00A24064">
        <w:rPr>
          <w:lang w:val="ru-RU"/>
        </w:rPr>
        <w:t>randK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</w:t>
      </w:r>
    </w:p>
    <w:p w14:paraId="0E8EC971" w14:textId="77777777" w:rsidR="00A24064" w:rsidRPr="00A24064" w:rsidRDefault="00A24064" w:rsidP="00A24064">
      <w:pPr>
        <w:pStyle w:val="afa"/>
        <w:rPr>
          <w:lang w:val="ru-RU"/>
        </w:rPr>
      </w:pPr>
    </w:p>
    <w:p w14:paraId="16D2ACA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 8: Формирование и конкатенация подписи</w:t>
      </w:r>
    </w:p>
    <w:p w14:paraId="2B352EEC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 w:rsidRPr="00A24064">
        <w:t xml:space="preserve">return </w:t>
      </w:r>
      <w:proofErr w:type="gramStart"/>
      <w:r w:rsidRPr="00A24064">
        <w:t>concatenation();</w:t>
      </w:r>
      <w:proofErr w:type="gramEnd"/>
    </w:p>
    <w:p w14:paraId="3255E170" w14:textId="77777777" w:rsidR="00A24064" w:rsidRPr="00A24064" w:rsidRDefault="00A24064" w:rsidP="00A24064">
      <w:pPr>
        <w:pStyle w:val="afa"/>
      </w:pPr>
      <w:r w:rsidRPr="00A24064">
        <w:t xml:space="preserve">    }</w:t>
      </w:r>
    </w:p>
    <w:p w14:paraId="23B64707" w14:textId="77777777" w:rsidR="00A24064" w:rsidRPr="00A24064" w:rsidRDefault="00A24064" w:rsidP="00A24064">
      <w:pPr>
        <w:pStyle w:val="afa"/>
      </w:pPr>
    </w:p>
    <w:p w14:paraId="22CF9A02" w14:textId="77777777" w:rsidR="00A24064" w:rsidRPr="00A24064" w:rsidRDefault="00A24064" w:rsidP="00A24064">
      <w:pPr>
        <w:pStyle w:val="afa"/>
      </w:pPr>
      <w:r w:rsidRPr="00A24064">
        <w:t xml:space="preserve">    // </w:t>
      </w:r>
      <w:r w:rsidRPr="00A24064">
        <w:rPr>
          <w:lang w:val="ru-RU"/>
        </w:rPr>
        <w:t>Шаги</w:t>
      </w:r>
      <w:r w:rsidRPr="00A24064">
        <w:t xml:space="preserve"> 2-3: e = H(m) mod q. </w:t>
      </w:r>
      <w:r w:rsidRPr="00A24064">
        <w:rPr>
          <w:lang w:val="ru-RU"/>
        </w:rPr>
        <w:t>Если</w:t>
      </w:r>
      <w:r w:rsidRPr="00A24064">
        <w:t xml:space="preserve"> e=0, </w:t>
      </w:r>
      <w:r w:rsidRPr="00A24064">
        <w:rPr>
          <w:lang w:val="ru-RU"/>
        </w:rPr>
        <w:t>то</w:t>
      </w:r>
      <w:r w:rsidRPr="00A24064">
        <w:t xml:space="preserve"> e=1.</w:t>
      </w:r>
    </w:p>
    <w:p w14:paraId="1153F6A0" w14:textId="77777777" w:rsidR="00A24064" w:rsidRPr="00A24064" w:rsidRDefault="00A24064" w:rsidP="00A24064">
      <w:pPr>
        <w:pStyle w:val="afa"/>
      </w:pPr>
      <w:r w:rsidRPr="00A24064">
        <w:t xml:space="preserve">    private void </w:t>
      </w:r>
      <w:proofErr w:type="spellStart"/>
      <w:proofErr w:type="gramStart"/>
      <w:r w:rsidRPr="00A24064">
        <w:t>calcE</w:t>
      </w:r>
      <w:proofErr w:type="spellEnd"/>
      <w:r w:rsidRPr="00A24064">
        <w:t>(</w:t>
      </w:r>
      <w:proofErr w:type="spellStart"/>
      <w:proofErr w:type="gramEnd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hash) {</w:t>
      </w:r>
      <w:proofErr w:type="gramEnd"/>
    </w:p>
    <w:p w14:paraId="5D291EEE" w14:textId="77777777" w:rsidR="00A24064" w:rsidRPr="00A24064" w:rsidRDefault="00A24064" w:rsidP="00A24064">
      <w:pPr>
        <w:pStyle w:val="afa"/>
      </w:pPr>
      <w:r w:rsidRPr="00A24064">
        <w:t xml:space="preserve">        e = hash.mod(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0D948341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proofErr w:type="gramStart"/>
      <w:r w:rsidRPr="00A24064">
        <w:t>e.equals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))</w:t>
      </w:r>
    </w:p>
    <w:p w14:paraId="157C1295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r w:rsidRPr="00A24064">
        <w:rPr>
          <w:lang w:val="ru-RU"/>
        </w:rPr>
        <w:t>e = BigInteger.ONE;</w:t>
      </w:r>
    </w:p>
    <w:p w14:paraId="53E199E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10DACAA1" w14:textId="77777777" w:rsidR="00A24064" w:rsidRPr="00A24064" w:rsidRDefault="00A24064" w:rsidP="00A24064">
      <w:pPr>
        <w:pStyle w:val="afa"/>
        <w:rPr>
          <w:lang w:val="ru-RU"/>
        </w:rPr>
      </w:pPr>
    </w:p>
    <w:p w14:paraId="349C387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Шаг 4: Генерация криптостойкого псевдослучайного числа k (0 </w:t>
      </w:r>
      <w:proofErr w:type="gramStart"/>
      <w:r w:rsidRPr="00A24064">
        <w:rPr>
          <w:lang w:val="ru-RU"/>
        </w:rPr>
        <w:t>&lt; k</w:t>
      </w:r>
      <w:proofErr w:type="gramEnd"/>
      <w:r w:rsidRPr="00A24064">
        <w:rPr>
          <w:lang w:val="ru-RU"/>
        </w:rPr>
        <w:t xml:space="preserve"> </w:t>
      </w:r>
      <w:proofErr w:type="gramStart"/>
      <w:r w:rsidRPr="00A24064">
        <w:rPr>
          <w:lang w:val="ru-RU"/>
        </w:rPr>
        <w:t>&lt; q</w:t>
      </w:r>
      <w:proofErr w:type="gramEnd"/>
      <w:r w:rsidRPr="00A24064">
        <w:rPr>
          <w:lang w:val="ru-RU"/>
        </w:rPr>
        <w:t>).</w:t>
      </w:r>
    </w:p>
    <w:p w14:paraId="682DF222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void </w:t>
      </w:r>
      <w:proofErr w:type="spellStart"/>
      <w:proofErr w:type="gramStart"/>
      <w:r w:rsidRPr="00A24064">
        <w:t>randK</w:t>
      </w:r>
      <w:proofErr w:type="spellEnd"/>
      <w:r w:rsidRPr="00A24064">
        <w:t>(</w:t>
      </w:r>
      <w:proofErr w:type="gramEnd"/>
      <w:r w:rsidRPr="00A24064">
        <w:t>) throws Exception {</w:t>
      </w:r>
    </w:p>
    <w:p w14:paraId="45AEED33" w14:textId="77777777" w:rsidR="00A24064" w:rsidRPr="00A24064" w:rsidRDefault="00A24064" w:rsidP="00A24064">
      <w:pPr>
        <w:pStyle w:val="afa"/>
      </w:pPr>
      <w:r w:rsidRPr="00A24064">
        <w:t xml:space="preserve">        var rand = new </w:t>
      </w:r>
      <w:proofErr w:type="spellStart"/>
      <w:proofErr w:type="gramStart"/>
      <w:r w:rsidRPr="00A24064">
        <w:t>SecureRandom</w:t>
      </w:r>
      <w:proofErr w:type="spellEnd"/>
      <w:r w:rsidRPr="00A24064">
        <w:t>();</w:t>
      </w:r>
      <w:proofErr w:type="gramEnd"/>
    </w:p>
    <w:p w14:paraId="62CE981D" w14:textId="77777777" w:rsidR="00A24064" w:rsidRPr="00A24064" w:rsidRDefault="00A24064" w:rsidP="00A24064">
      <w:pPr>
        <w:pStyle w:val="afa"/>
      </w:pPr>
      <w:r w:rsidRPr="00A24064">
        <w:t xml:space="preserve">        var q = 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</w:t>
      </w:r>
      <w:proofErr w:type="gramStart"/>
      <w:r w:rsidRPr="00A24064">
        <w:t>);</w:t>
      </w:r>
      <w:proofErr w:type="gramEnd"/>
    </w:p>
    <w:p w14:paraId="2AAE8187" w14:textId="77777777" w:rsidR="00A24064" w:rsidRPr="00A24064" w:rsidRDefault="00A24064" w:rsidP="00A24064">
      <w:pPr>
        <w:pStyle w:val="afa"/>
      </w:pPr>
    </w:p>
    <w:p w14:paraId="03ABEE97" w14:textId="77777777" w:rsidR="00A24064" w:rsidRPr="00A24064" w:rsidRDefault="00A24064" w:rsidP="00A24064">
      <w:pPr>
        <w:pStyle w:val="afa"/>
      </w:pPr>
      <w:r w:rsidRPr="00A24064">
        <w:t xml:space="preserve">        k = new </w:t>
      </w:r>
      <w:proofErr w:type="spellStart"/>
      <w:r w:rsidRPr="00A24064">
        <w:t>BigInteger</w:t>
      </w:r>
      <w:proofErr w:type="spellEnd"/>
      <w:r w:rsidRPr="00A24064">
        <w:t>(</w:t>
      </w:r>
      <w:proofErr w:type="spellStart"/>
      <w:proofErr w:type="gramStart"/>
      <w:r w:rsidRPr="00A24064">
        <w:t>q.bitLength</w:t>
      </w:r>
      <w:proofErr w:type="spellEnd"/>
      <w:proofErr w:type="gramEnd"/>
      <w:r w:rsidRPr="00A24064">
        <w:t>(), rand</w:t>
      </w:r>
      <w:proofErr w:type="gramStart"/>
      <w:r w:rsidRPr="00A24064">
        <w:t>);</w:t>
      </w:r>
      <w:proofErr w:type="gramEnd"/>
    </w:p>
    <w:p w14:paraId="75ECC276" w14:textId="77777777" w:rsidR="00A24064" w:rsidRPr="00A24064" w:rsidRDefault="00A24064" w:rsidP="00A24064">
      <w:pPr>
        <w:pStyle w:val="afa"/>
      </w:pPr>
      <w:r w:rsidRPr="00A24064">
        <w:t xml:space="preserve">        while (</w:t>
      </w:r>
      <w:proofErr w:type="spellStart"/>
      <w:proofErr w:type="gramStart"/>
      <w:r w:rsidRPr="00A24064">
        <w:t>k.compareTo</w:t>
      </w:r>
      <w:proofErr w:type="spellEnd"/>
      <w:proofErr w:type="gramEnd"/>
      <w:r w:rsidRPr="00A24064">
        <w:t xml:space="preserve">(q) &gt;= 0 || </w:t>
      </w:r>
      <w:proofErr w:type="spellStart"/>
      <w:proofErr w:type="gramStart"/>
      <w:r w:rsidRPr="00A24064">
        <w:t>k.compareTo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 &lt; 1)</w:t>
      </w:r>
    </w:p>
    <w:p w14:paraId="16ED1E22" w14:textId="77777777" w:rsidR="00A24064" w:rsidRPr="00A24064" w:rsidRDefault="00A24064" w:rsidP="00A24064">
      <w:pPr>
        <w:pStyle w:val="afa"/>
      </w:pPr>
      <w:r w:rsidRPr="00A24064">
        <w:t xml:space="preserve">            k = new </w:t>
      </w:r>
      <w:proofErr w:type="spellStart"/>
      <w:r w:rsidRPr="00A24064">
        <w:t>BigInteger</w:t>
      </w:r>
      <w:proofErr w:type="spellEnd"/>
      <w:r w:rsidRPr="00A24064">
        <w:t>(</w:t>
      </w:r>
      <w:proofErr w:type="spellStart"/>
      <w:proofErr w:type="gramStart"/>
      <w:r w:rsidRPr="00A24064">
        <w:t>q.bitLength</w:t>
      </w:r>
      <w:proofErr w:type="spellEnd"/>
      <w:proofErr w:type="gramEnd"/>
      <w:r w:rsidRPr="00A24064">
        <w:t>(), rand</w:t>
      </w:r>
      <w:proofErr w:type="gramStart"/>
      <w:r w:rsidRPr="00A24064">
        <w:t>);</w:t>
      </w:r>
      <w:proofErr w:type="gramEnd"/>
    </w:p>
    <w:p w14:paraId="21A9BC2B" w14:textId="77777777" w:rsidR="00A24064" w:rsidRPr="00A24064" w:rsidRDefault="00A24064" w:rsidP="00A24064">
      <w:pPr>
        <w:pStyle w:val="afa"/>
      </w:pPr>
    </w:p>
    <w:p w14:paraId="07A491D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Переходим к Шагу 5</w:t>
      </w:r>
    </w:p>
    <w:p w14:paraId="4F7BC53D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proofErr w:type="gramStart"/>
      <w:r w:rsidRPr="00A24064">
        <w:rPr>
          <w:lang w:val="ru-RU"/>
        </w:rPr>
        <w:t>genC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</w:t>
      </w:r>
    </w:p>
    <w:p w14:paraId="5A4A90B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799EE1B2" w14:textId="77777777" w:rsidR="00A24064" w:rsidRPr="00A24064" w:rsidRDefault="00A24064" w:rsidP="00A24064">
      <w:pPr>
        <w:pStyle w:val="afa"/>
        <w:rPr>
          <w:lang w:val="ru-RU"/>
        </w:rPr>
      </w:pPr>
    </w:p>
    <w:p w14:paraId="5F45575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Шаг 5: Вычисление точки C = k * P</w:t>
      </w:r>
    </w:p>
    <w:p w14:paraId="02353B45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void </w:t>
      </w:r>
      <w:proofErr w:type="spellStart"/>
      <w:proofErr w:type="gramStart"/>
      <w:r w:rsidRPr="00A24064">
        <w:t>genC</w:t>
      </w:r>
      <w:proofErr w:type="spellEnd"/>
      <w:r w:rsidRPr="00A24064">
        <w:t>(</w:t>
      </w:r>
      <w:proofErr w:type="gramEnd"/>
      <w:r w:rsidRPr="00A24064">
        <w:t>) throws Exception {</w:t>
      </w:r>
    </w:p>
    <w:p w14:paraId="4F2F672F" w14:textId="77777777" w:rsidR="00A24064" w:rsidRPr="00A24064" w:rsidRDefault="00A24064" w:rsidP="00A24064">
      <w:pPr>
        <w:pStyle w:val="afa"/>
      </w:pPr>
      <w:r w:rsidRPr="00A24064">
        <w:t xml:space="preserve">        var </w:t>
      </w:r>
      <w:proofErr w:type="spellStart"/>
      <w:r w:rsidRPr="00A24064">
        <w:t>pnt</w:t>
      </w:r>
      <w:proofErr w:type="spellEnd"/>
      <w:r w:rsidRPr="00A24064">
        <w:t xml:space="preserve"> = </w:t>
      </w:r>
      <w:proofErr w:type="spellStart"/>
      <w:r w:rsidRPr="00A24064">
        <w:t>curveOperation.scalar</w:t>
      </w:r>
      <w:proofErr w:type="spellEnd"/>
      <w:r w:rsidRPr="00A24064">
        <w:t xml:space="preserve">(k, </w:t>
      </w:r>
      <w:proofErr w:type="spellStart"/>
      <w:proofErr w:type="gramStart"/>
      <w:r w:rsidRPr="00A24064">
        <w:t>parameters.P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68965ADA" w14:textId="77777777" w:rsidR="00A24064" w:rsidRPr="00A24064" w:rsidRDefault="00A24064" w:rsidP="00A24064">
      <w:pPr>
        <w:pStyle w:val="afa"/>
      </w:pPr>
    </w:p>
    <w:p w14:paraId="6B2859C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</w:t>
      </w:r>
      <w:r w:rsidRPr="00A24064">
        <w:rPr>
          <w:lang w:val="ru-RU"/>
        </w:rPr>
        <w:t>// Переходим к Шагу 6</w:t>
      </w:r>
    </w:p>
    <w:p w14:paraId="0609E9F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r w:rsidRPr="00A24064">
        <w:rPr>
          <w:lang w:val="ru-RU"/>
        </w:rPr>
        <w:t>calcR</w:t>
      </w:r>
      <w:proofErr w:type="spellEnd"/>
      <w:r w:rsidRPr="00A24064">
        <w:rPr>
          <w:lang w:val="ru-RU"/>
        </w:rPr>
        <w:t>(</w:t>
      </w:r>
      <w:proofErr w:type="spellStart"/>
      <w:r w:rsidRPr="00A24064">
        <w:rPr>
          <w:lang w:val="ru-RU"/>
        </w:rPr>
        <w:t>pnt</w:t>
      </w:r>
      <w:proofErr w:type="spellEnd"/>
      <w:r w:rsidRPr="00A24064">
        <w:rPr>
          <w:lang w:val="ru-RU"/>
        </w:rPr>
        <w:t>);</w:t>
      </w:r>
    </w:p>
    <w:p w14:paraId="4560555C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>}</w:t>
      </w:r>
    </w:p>
    <w:p w14:paraId="1BB7749A" w14:textId="77777777" w:rsidR="00A24064" w:rsidRPr="00A24064" w:rsidRDefault="00A24064" w:rsidP="00A24064">
      <w:pPr>
        <w:pStyle w:val="afa"/>
      </w:pPr>
    </w:p>
    <w:p w14:paraId="68010B0A" w14:textId="77777777" w:rsidR="00A24064" w:rsidRPr="00A24064" w:rsidRDefault="00A24064" w:rsidP="00A24064">
      <w:pPr>
        <w:pStyle w:val="afa"/>
      </w:pPr>
      <w:r w:rsidRPr="00A24064">
        <w:t xml:space="preserve">    // </w:t>
      </w:r>
      <w:proofErr w:type="gramStart"/>
      <w:r w:rsidRPr="00A24064">
        <w:rPr>
          <w:lang w:val="ru-RU"/>
        </w:rPr>
        <w:t>Шаг</w:t>
      </w:r>
      <w:r w:rsidRPr="00A24064">
        <w:t xml:space="preserve"> 6</w:t>
      </w:r>
      <w:proofErr w:type="gramEnd"/>
      <w:r w:rsidRPr="00A24064">
        <w:t xml:space="preserve">: r = </w:t>
      </w:r>
      <w:proofErr w:type="spellStart"/>
      <w:r w:rsidRPr="00A24064">
        <w:t>x_C</w:t>
      </w:r>
      <w:proofErr w:type="spellEnd"/>
      <w:r w:rsidRPr="00A24064">
        <w:t xml:space="preserve"> mod q</w:t>
      </w:r>
    </w:p>
    <w:p w14:paraId="0B116956" w14:textId="77777777" w:rsidR="00A24064" w:rsidRPr="00A24064" w:rsidRDefault="00A24064" w:rsidP="00A24064">
      <w:pPr>
        <w:pStyle w:val="afa"/>
      </w:pPr>
      <w:r w:rsidRPr="00A24064">
        <w:t xml:space="preserve">    private void </w:t>
      </w:r>
      <w:proofErr w:type="spellStart"/>
      <w:proofErr w:type="gramStart"/>
      <w:r w:rsidRPr="00A24064">
        <w:t>calcR</w:t>
      </w:r>
      <w:proofErr w:type="spellEnd"/>
      <w:r w:rsidRPr="00A24064">
        <w:t>(</w:t>
      </w:r>
      <w:proofErr w:type="gramEnd"/>
      <w:r w:rsidRPr="00A24064">
        <w:t>Point C) throws Exception {</w:t>
      </w:r>
    </w:p>
    <w:p w14:paraId="3602AE88" w14:textId="77777777" w:rsidR="00A24064" w:rsidRPr="00A24064" w:rsidRDefault="00A24064" w:rsidP="00A24064">
      <w:pPr>
        <w:pStyle w:val="afa"/>
      </w:pPr>
      <w:r w:rsidRPr="00A24064">
        <w:t xml:space="preserve">        r = </w:t>
      </w:r>
      <w:proofErr w:type="spellStart"/>
      <w:r w:rsidRPr="00A24064">
        <w:t>C.x</w:t>
      </w:r>
      <w:proofErr w:type="spellEnd"/>
      <w:r w:rsidRPr="00A24064">
        <w:t>().mod(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1FEE6A47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proofErr w:type="gramStart"/>
      <w:r w:rsidRPr="00A24064">
        <w:t>r.equals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))</w:t>
      </w:r>
    </w:p>
    <w:p w14:paraId="186FFB97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proofErr w:type="spellStart"/>
      <w:proofErr w:type="gramStart"/>
      <w:r w:rsidRPr="00A24064">
        <w:rPr>
          <w:lang w:val="ru-RU"/>
        </w:rPr>
        <w:t>randK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 // Если r=0, повторяем Шаг 4</w:t>
      </w:r>
    </w:p>
    <w:p w14:paraId="1B138282" w14:textId="77777777" w:rsidR="00A24064" w:rsidRPr="00A24064" w:rsidRDefault="00A24064" w:rsidP="00A24064">
      <w:pPr>
        <w:pStyle w:val="afa"/>
        <w:rPr>
          <w:lang w:val="ru-RU"/>
        </w:rPr>
      </w:pPr>
    </w:p>
    <w:p w14:paraId="568286F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Переходим к Шагу 7</w:t>
      </w:r>
    </w:p>
    <w:p w14:paraId="6880DED0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proofErr w:type="spellStart"/>
      <w:proofErr w:type="gramStart"/>
      <w:r w:rsidRPr="00A24064">
        <w:rPr>
          <w:lang w:val="ru-RU"/>
        </w:rPr>
        <w:t>calcS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</w:t>
      </w:r>
    </w:p>
    <w:p w14:paraId="32F0C20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59507908" w14:textId="77777777" w:rsidR="00A24064" w:rsidRPr="00A24064" w:rsidRDefault="00A24064" w:rsidP="00A24064">
      <w:pPr>
        <w:pStyle w:val="afa"/>
        <w:rPr>
          <w:lang w:val="ru-RU"/>
        </w:rPr>
      </w:pPr>
    </w:p>
    <w:p w14:paraId="7F4016B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// Шаг 7: s = (r*d + k*e) </w:t>
      </w:r>
      <w:proofErr w:type="spellStart"/>
      <w:r w:rsidRPr="00A24064">
        <w:rPr>
          <w:lang w:val="ru-RU"/>
        </w:rPr>
        <w:t>mod</w:t>
      </w:r>
      <w:proofErr w:type="spellEnd"/>
      <w:r w:rsidRPr="00A24064">
        <w:rPr>
          <w:lang w:val="ru-RU"/>
        </w:rPr>
        <w:t xml:space="preserve"> q</w:t>
      </w:r>
    </w:p>
    <w:p w14:paraId="58B4A9D9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void </w:t>
      </w:r>
      <w:proofErr w:type="spellStart"/>
      <w:proofErr w:type="gramStart"/>
      <w:r w:rsidRPr="00A24064">
        <w:t>calcS</w:t>
      </w:r>
      <w:proofErr w:type="spellEnd"/>
      <w:r w:rsidRPr="00A24064">
        <w:t>(</w:t>
      </w:r>
      <w:proofErr w:type="gramEnd"/>
      <w:r w:rsidRPr="00A24064">
        <w:t>) throws Exception {</w:t>
      </w:r>
    </w:p>
    <w:p w14:paraId="25E4C060" w14:textId="77777777" w:rsidR="00A24064" w:rsidRPr="00A24064" w:rsidRDefault="00A24064" w:rsidP="00A24064">
      <w:pPr>
        <w:pStyle w:val="afa"/>
      </w:pPr>
      <w:r w:rsidRPr="00A24064">
        <w:t xml:space="preserve">        s </w:t>
      </w:r>
      <w:proofErr w:type="gramStart"/>
      <w:r w:rsidRPr="00A24064">
        <w:t>= ((</w:t>
      </w:r>
      <w:proofErr w:type="spellStart"/>
      <w:r w:rsidRPr="00A24064">
        <w:t>r.multiply</w:t>
      </w:r>
      <w:proofErr w:type="spellEnd"/>
      <w:proofErr w:type="gramEnd"/>
      <w:r w:rsidRPr="00A24064">
        <w:t>(d)</w:t>
      </w:r>
      <w:proofErr w:type="gramStart"/>
      <w:r w:rsidRPr="00A24064">
        <w:t>).add</w:t>
      </w:r>
      <w:proofErr w:type="gramEnd"/>
      <w:r w:rsidRPr="00A24064">
        <w:t>(</w:t>
      </w:r>
      <w:proofErr w:type="spellStart"/>
      <w:proofErr w:type="gramStart"/>
      <w:r w:rsidRPr="00A24064">
        <w:t>k.multiply</w:t>
      </w:r>
      <w:proofErr w:type="spellEnd"/>
      <w:proofErr w:type="gramEnd"/>
      <w:r w:rsidRPr="00A24064">
        <w:t>(e))).mod(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()</w:t>
      </w:r>
      <w:proofErr w:type="gramStart"/>
      <w:r w:rsidRPr="00A24064">
        <w:t>);</w:t>
      </w:r>
      <w:proofErr w:type="gramEnd"/>
    </w:p>
    <w:p w14:paraId="53B4F4D8" w14:textId="77777777" w:rsidR="00A24064" w:rsidRPr="00A24064" w:rsidRDefault="00A24064" w:rsidP="00A24064">
      <w:pPr>
        <w:pStyle w:val="afa"/>
      </w:pPr>
      <w:r w:rsidRPr="00A24064">
        <w:t xml:space="preserve">        if (</w:t>
      </w:r>
      <w:proofErr w:type="spellStart"/>
      <w:proofErr w:type="gramStart"/>
      <w:r w:rsidRPr="00A24064">
        <w:t>s.equals</w:t>
      </w:r>
      <w:proofErr w:type="spellEnd"/>
      <w:proofErr w:type="gramEnd"/>
      <w:r w:rsidRPr="00A24064">
        <w:t>(</w:t>
      </w:r>
      <w:proofErr w:type="spellStart"/>
      <w:r w:rsidRPr="00A24064">
        <w:t>BigInteger.ZERO</w:t>
      </w:r>
      <w:proofErr w:type="spellEnd"/>
      <w:r w:rsidRPr="00A24064">
        <w:t>))</w:t>
      </w:r>
    </w:p>
    <w:p w14:paraId="6021F7B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        </w:t>
      </w:r>
      <w:proofErr w:type="spellStart"/>
      <w:proofErr w:type="gramStart"/>
      <w:r w:rsidRPr="00A24064">
        <w:rPr>
          <w:lang w:val="ru-RU"/>
        </w:rPr>
        <w:t>randK</w:t>
      </w:r>
      <w:proofErr w:type="spellEnd"/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>); // Если s=0, повторяем Шаг 4</w:t>
      </w:r>
    </w:p>
    <w:p w14:paraId="1229A50A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}</w:t>
      </w:r>
    </w:p>
    <w:p w14:paraId="62AD3DE2" w14:textId="77777777" w:rsidR="00A24064" w:rsidRPr="00A24064" w:rsidRDefault="00A24064" w:rsidP="00A24064">
      <w:pPr>
        <w:pStyle w:val="afa"/>
        <w:rPr>
          <w:lang w:val="ru-RU"/>
        </w:rPr>
      </w:pPr>
    </w:p>
    <w:p w14:paraId="2B2BEB5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lastRenderedPageBreak/>
        <w:t xml:space="preserve">    // Вспомогательный метод для дополнения r или s нулями до требуемой длины</w:t>
      </w:r>
    </w:p>
    <w:p w14:paraId="4EF0DD3F" w14:textId="77777777" w:rsidR="00A24064" w:rsidRPr="00A24064" w:rsidRDefault="00A24064" w:rsidP="00A24064">
      <w:pPr>
        <w:pStyle w:val="afa"/>
      </w:pPr>
      <w:r w:rsidRPr="00A24064">
        <w:rPr>
          <w:lang w:val="ru-RU"/>
        </w:rPr>
        <w:t xml:space="preserve">    </w:t>
      </w:r>
      <w:r w:rsidRPr="00A24064">
        <w:t xml:space="preserve">private String </w:t>
      </w:r>
      <w:proofErr w:type="gramStart"/>
      <w:r w:rsidRPr="00A24064">
        <w:t>completion(</w:t>
      </w:r>
      <w:proofErr w:type="spellStart"/>
      <w:proofErr w:type="gramEnd"/>
      <w:r w:rsidRPr="00A24064">
        <w:t>BigInteger</w:t>
      </w:r>
      <w:proofErr w:type="spellEnd"/>
      <w:r w:rsidRPr="00A24064">
        <w:t xml:space="preserve"> </w:t>
      </w:r>
      <w:proofErr w:type="gramStart"/>
      <w:r w:rsidRPr="00A24064">
        <w:t>num) {</w:t>
      </w:r>
      <w:proofErr w:type="gramEnd"/>
    </w:p>
    <w:p w14:paraId="096495E7" w14:textId="77777777" w:rsidR="00A24064" w:rsidRPr="00A24064" w:rsidRDefault="00A24064" w:rsidP="00A24064">
      <w:pPr>
        <w:pStyle w:val="afa"/>
      </w:pPr>
      <w:r w:rsidRPr="00A24064">
        <w:t xml:space="preserve">        int </w:t>
      </w:r>
      <w:proofErr w:type="spellStart"/>
      <w:r w:rsidRPr="00A24064">
        <w:t>targetLength</w:t>
      </w:r>
      <w:proofErr w:type="spellEnd"/>
      <w:r w:rsidRPr="00A24064">
        <w:t xml:space="preserve"> = (</w:t>
      </w:r>
      <w:proofErr w:type="spellStart"/>
      <w:proofErr w:type="gramStart"/>
      <w:r w:rsidRPr="00A24064">
        <w:t>parameters.q</w:t>
      </w:r>
      <w:proofErr w:type="spellEnd"/>
      <w:proofErr w:type="gramEnd"/>
      <w:r w:rsidRPr="00A24064">
        <w:t>(</w:t>
      </w:r>
      <w:proofErr w:type="gramStart"/>
      <w:r w:rsidRPr="00A24064">
        <w:t>).</w:t>
      </w:r>
      <w:proofErr w:type="spellStart"/>
      <w:r w:rsidRPr="00A24064">
        <w:t>bitLength</w:t>
      </w:r>
      <w:proofErr w:type="spellEnd"/>
      <w:proofErr w:type="gramEnd"/>
      <w:r w:rsidRPr="00A24064">
        <w:t>() + 3) / 4; // ceil(bits/4)</w:t>
      </w:r>
    </w:p>
    <w:p w14:paraId="72D7747D" w14:textId="77777777" w:rsidR="00A24064" w:rsidRPr="00A24064" w:rsidRDefault="00A24064" w:rsidP="00A24064">
      <w:pPr>
        <w:pStyle w:val="afa"/>
      </w:pPr>
      <w:r w:rsidRPr="00A24064">
        <w:t xml:space="preserve">        var str = new StringBuilder(</w:t>
      </w:r>
      <w:proofErr w:type="spellStart"/>
      <w:proofErr w:type="gramStart"/>
      <w:r w:rsidRPr="00A24064">
        <w:t>num.toString</w:t>
      </w:r>
      <w:proofErr w:type="spellEnd"/>
      <w:proofErr w:type="gramEnd"/>
      <w:r w:rsidRPr="00A24064">
        <w:t>(16)</w:t>
      </w:r>
      <w:proofErr w:type="gramStart"/>
      <w:r w:rsidRPr="00A24064">
        <w:t>);</w:t>
      </w:r>
      <w:proofErr w:type="gramEnd"/>
    </w:p>
    <w:p w14:paraId="4E9CDABE" w14:textId="77777777" w:rsidR="00A24064" w:rsidRPr="00A24064" w:rsidRDefault="00A24064" w:rsidP="00A24064">
      <w:pPr>
        <w:pStyle w:val="afa"/>
      </w:pPr>
      <w:r w:rsidRPr="00A24064">
        <w:t xml:space="preserve">        while (</w:t>
      </w:r>
      <w:proofErr w:type="spellStart"/>
      <w:proofErr w:type="gramStart"/>
      <w:r w:rsidRPr="00A24064">
        <w:t>str.length</w:t>
      </w:r>
      <w:proofErr w:type="spellEnd"/>
      <w:proofErr w:type="gramEnd"/>
      <w:r w:rsidRPr="00A24064">
        <w:t xml:space="preserve">() &lt; </w:t>
      </w:r>
      <w:proofErr w:type="spellStart"/>
      <w:r w:rsidRPr="00A24064">
        <w:t>targetLength</w:t>
      </w:r>
      <w:proofErr w:type="spellEnd"/>
      <w:r w:rsidRPr="00A24064">
        <w:t xml:space="preserve">) </w:t>
      </w:r>
      <w:proofErr w:type="spellStart"/>
      <w:proofErr w:type="gramStart"/>
      <w:r w:rsidRPr="00A24064">
        <w:t>str.insert</w:t>
      </w:r>
      <w:proofErr w:type="spellEnd"/>
      <w:proofErr w:type="gramEnd"/>
      <w:r w:rsidRPr="00A24064">
        <w:t>(0, "0"</w:t>
      </w:r>
      <w:proofErr w:type="gramStart"/>
      <w:r w:rsidRPr="00A24064">
        <w:t>);</w:t>
      </w:r>
      <w:proofErr w:type="gramEnd"/>
    </w:p>
    <w:p w14:paraId="72808443" w14:textId="77777777" w:rsidR="00A24064" w:rsidRPr="00A24064" w:rsidRDefault="00A24064" w:rsidP="00A24064">
      <w:pPr>
        <w:pStyle w:val="afa"/>
      </w:pPr>
      <w:r w:rsidRPr="00A24064">
        <w:t xml:space="preserve">        return </w:t>
      </w:r>
      <w:proofErr w:type="spellStart"/>
      <w:proofErr w:type="gramStart"/>
      <w:r w:rsidRPr="00A24064">
        <w:t>str.toString</w:t>
      </w:r>
      <w:proofErr w:type="spellEnd"/>
      <w:proofErr w:type="gramEnd"/>
      <w:r w:rsidRPr="00A24064">
        <w:t>(</w:t>
      </w:r>
      <w:proofErr w:type="gramStart"/>
      <w:r w:rsidRPr="00A24064">
        <w:t>);</w:t>
      </w:r>
      <w:proofErr w:type="gramEnd"/>
    </w:p>
    <w:p w14:paraId="475EE4FE" w14:textId="77777777" w:rsidR="00A24064" w:rsidRPr="00A24064" w:rsidRDefault="00A24064" w:rsidP="00A24064">
      <w:pPr>
        <w:pStyle w:val="afa"/>
      </w:pPr>
      <w:r w:rsidRPr="00A24064">
        <w:t xml:space="preserve">    }</w:t>
      </w:r>
    </w:p>
    <w:p w14:paraId="1E83B86C" w14:textId="77777777" w:rsidR="00A24064" w:rsidRPr="00A24064" w:rsidRDefault="00A24064" w:rsidP="00A24064">
      <w:pPr>
        <w:pStyle w:val="afa"/>
      </w:pPr>
    </w:p>
    <w:p w14:paraId="3E46BA09" w14:textId="77777777" w:rsidR="00A24064" w:rsidRPr="00A24064" w:rsidRDefault="00A24064" w:rsidP="00A24064">
      <w:pPr>
        <w:pStyle w:val="afa"/>
      </w:pPr>
      <w:r w:rsidRPr="00A24064">
        <w:t xml:space="preserve">    private String </w:t>
      </w:r>
      <w:proofErr w:type="gramStart"/>
      <w:r w:rsidRPr="00A24064">
        <w:t>concatenation(</w:t>
      </w:r>
      <w:proofErr w:type="gramEnd"/>
      <w:r w:rsidRPr="00A24064">
        <w:t>) {</w:t>
      </w:r>
    </w:p>
    <w:p w14:paraId="3A5BCAF4" w14:textId="77777777" w:rsidR="00A24064" w:rsidRPr="00A24064" w:rsidRDefault="00A24064" w:rsidP="00A24064">
      <w:pPr>
        <w:pStyle w:val="afa"/>
      </w:pPr>
      <w:r w:rsidRPr="00A24064">
        <w:t xml:space="preserve">        return completion(r) + completion(s</w:t>
      </w:r>
      <w:proofErr w:type="gramStart"/>
      <w:r w:rsidRPr="00A24064">
        <w:t>);</w:t>
      </w:r>
      <w:proofErr w:type="gramEnd"/>
    </w:p>
    <w:p w14:paraId="6E85CAC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t xml:space="preserve">    </w:t>
      </w:r>
      <w:r w:rsidRPr="00A24064">
        <w:rPr>
          <w:lang w:val="ru-RU"/>
        </w:rPr>
        <w:t>}</w:t>
      </w:r>
    </w:p>
    <w:p w14:paraId="3D58CC7B" w14:textId="1DC03F55" w:rsidR="00A24064" w:rsidRDefault="00A24064" w:rsidP="00A24064">
      <w:pPr>
        <w:pStyle w:val="afa"/>
      </w:pPr>
      <w:r w:rsidRPr="00A24064">
        <w:rPr>
          <w:lang w:val="ru-RU"/>
        </w:rPr>
        <w:t>}</w:t>
      </w:r>
    </w:p>
    <w:p w14:paraId="0812FD37" w14:textId="77777777" w:rsidR="00A24064" w:rsidRDefault="00A24064" w:rsidP="00A24064">
      <w:pPr>
        <w:rPr>
          <w:lang w:val="en-US"/>
        </w:rPr>
      </w:pPr>
    </w:p>
    <w:p w14:paraId="2A20A3F9" w14:textId="77777777" w:rsidR="00A24064" w:rsidRDefault="00A24064" w:rsidP="00A24064">
      <w:pPr>
        <w:rPr>
          <w:lang w:val="en-US"/>
        </w:rPr>
      </w:pPr>
    </w:p>
    <w:p w14:paraId="4BE089B5" w14:textId="77777777" w:rsidR="00A24064" w:rsidRDefault="00A24064" w:rsidP="00A24064">
      <w:pPr>
        <w:pStyle w:val="afa"/>
      </w:pPr>
      <w:r>
        <w:t xml:space="preserve">package </w:t>
      </w:r>
      <w:proofErr w:type="spellStart"/>
      <w:proofErr w:type="gramStart"/>
      <w:r>
        <w:t>gost.signature</w:t>
      </w:r>
      <w:proofErr w:type="spellEnd"/>
      <w:proofErr w:type="gramEnd"/>
      <w:r>
        <w:t>;</w:t>
      </w:r>
    </w:p>
    <w:p w14:paraId="000FD108" w14:textId="77777777" w:rsidR="00A24064" w:rsidRDefault="00A24064" w:rsidP="00A24064">
      <w:pPr>
        <w:pStyle w:val="afa"/>
      </w:pPr>
    </w:p>
    <w:p w14:paraId="79D2BF13" w14:textId="77777777" w:rsidR="00A24064" w:rsidRDefault="00A24064" w:rsidP="00A24064">
      <w:pPr>
        <w:pStyle w:val="afa"/>
      </w:pPr>
      <w:r>
        <w:t xml:space="preserve">import </w:t>
      </w:r>
      <w:proofErr w:type="spellStart"/>
      <w:proofErr w:type="gramStart"/>
      <w:r>
        <w:t>gost.occasion</w:t>
      </w:r>
      <w:proofErr w:type="gramEnd"/>
      <w:r>
        <w:t>.</w:t>
      </w:r>
      <w:proofErr w:type="gramStart"/>
      <w:r>
        <w:t>AlienExceptions</w:t>
      </w:r>
      <w:proofErr w:type="spellEnd"/>
      <w:r>
        <w:t>;</w:t>
      </w:r>
      <w:proofErr w:type="gramEnd"/>
    </w:p>
    <w:p w14:paraId="24F92B53" w14:textId="77777777" w:rsidR="00A24064" w:rsidRDefault="00A24064" w:rsidP="00A24064">
      <w:pPr>
        <w:pStyle w:val="afa"/>
      </w:pPr>
    </w:p>
    <w:p w14:paraId="05FFD42A" w14:textId="77777777" w:rsidR="00A24064" w:rsidRPr="00A24064" w:rsidRDefault="00A24064" w:rsidP="00A24064">
      <w:pPr>
        <w:pStyle w:val="afa"/>
        <w:rPr>
          <w:lang w:val="ru-RU"/>
        </w:rPr>
      </w:pPr>
      <w:r>
        <w:t>import</w:t>
      </w:r>
      <w:r w:rsidRPr="00A24064">
        <w:rPr>
          <w:lang w:val="ru-RU"/>
        </w:rPr>
        <w:t xml:space="preserve"> </w:t>
      </w:r>
      <w:proofErr w:type="gramStart"/>
      <w:r>
        <w:t>java</w:t>
      </w:r>
      <w:r w:rsidRPr="00A24064">
        <w:rPr>
          <w:lang w:val="ru-RU"/>
        </w:rPr>
        <w:t>.</w:t>
      </w:r>
      <w:r>
        <w:t>math</w:t>
      </w:r>
      <w:proofErr w:type="gramEnd"/>
      <w:r w:rsidRPr="00A24064">
        <w:rPr>
          <w:lang w:val="ru-RU"/>
        </w:rPr>
        <w:t>.</w:t>
      </w:r>
      <w:proofErr w:type="spellStart"/>
      <w:proofErr w:type="gramStart"/>
      <w:r>
        <w:t>BigInteger</w:t>
      </w:r>
      <w:proofErr w:type="spellEnd"/>
      <w:r w:rsidRPr="00A24064">
        <w:rPr>
          <w:lang w:val="ru-RU"/>
        </w:rPr>
        <w:t>;</w:t>
      </w:r>
      <w:proofErr w:type="gramEnd"/>
    </w:p>
    <w:p w14:paraId="427B0DE6" w14:textId="77777777" w:rsidR="00A24064" w:rsidRPr="00A24064" w:rsidRDefault="00A24064" w:rsidP="00A24064">
      <w:pPr>
        <w:pStyle w:val="afa"/>
        <w:rPr>
          <w:lang w:val="ru-RU"/>
        </w:rPr>
      </w:pPr>
    </w:p>
    <w:p w14:paraId="05D104B4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>/**</w:t>
      </w:r>
    </w:p>
    <w:p w14:paraId="3EAE203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* Класс, реализующий процесс проверки ЭЦП по ГОСТ Р </w:t>
      </w:r>
      <w:proofErr w:type="gramStart"/>
      <w:r w:rsidRPr="00A24064">
        <w:rPr>
          <w:lang w:val="ru-RU"/>
        </w:rPr>
        <w:t>34.10-2018</w:t>
      </w:r>
      <w:proofErr w:type="gramEnd"/>
      <w:r w:rsidRPr="00A24064">
        <w:rPr>
          <w:lang w:val="ru-RU"/>
        </w:rPr>
        <w:t>.</w:t>
      </w:r>
    </w:p>
    <w:p w14:paraId="3915D77C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</w:t>
      </w:r>
      <w:r>
        <w:t>*/</w:t>
      </w:r>
    </w:p>
    <w:p w14:paraId="15F8882A" w14:textId="77777777" w:rsidR="00A24064" w:rsidRDefault="00A24064" w:rsidP="00A24064">
      <w:pPr>
        <w:pStyle w:val="afa"/>
      </w:pPr>
      <w:proofErr w:type="gramStart"/>
      <w:r>
        <w:t>public</w:t>
      </w:r>
      <w:proofErr w:type="gramEnd"/>
      <w:r>
        <w:t xml:space="preserve"> class Verify {</w:t>
      </w:r>
    </w:p>
    <w:p w14:paraId="7A8C7E1C" w14:textId="77777777" w:rsidR="00A24064" w:rsidRDefault="00A24064" w:rsidP="00A24064">
      <w:pPr>
        <w:pStyle w:val="afa"/>
      </w:pPr>
      <w:r>
        <w:t xml:space="preserve">    private </w:t>
      </w:r>
      <w:proofErr w:type="spellStart"/>
      <w:r>
        <w:t>SignatureParameters</w:t>
      </w:r>
      <w:proofErr w:type="spellEnd"/>
      <w:r>
        <w:t xml:space="preserve"> </w:t>
      </w:r>
      <w:proofErr w:type="gramStart"/>
      <w:r>
        <w:t>parameters;</w:t>
      </w:r>
      <w:proofErr w:type="gramEnd"/>
    </w:p>
    <w:p w14:paraId="7ACEE39E" w14:textId="77777777" w:rsidR="00A24064" w:rsidRDefault="00A24064" w:rsidP="00A24064">
      <w:pPr>
        <w:pStyle w:val="afa"/>
      </w:pPr>
    </w:p>
    <w:p w14:paraId="6DFF1084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</w:t>
      </w:r>
      <w:r w:rsidRPr="00A24064">
        <w:rPr>
          <w:lang w:val="ru-RU"/>
        </w:rPr>
        <w:t>/**</w:t>
      </w:r>
    </w:p>
    <w:p w14:paraId="6D299C59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Основной метод для проверки ЭЦП.</w:t>
      </w:r>
    </w:p>
    <w:p w14:paraId="7060010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param</w:t>
      </w:r>
      <w:r w:rsidRPr="00A24064">
        <w:rPr>
          <w:lang w:val="ru-RU"/>
        </w:rPr>
        <w:t xml:space="preserve"> </w:t>
      </w:r>
      <w:r>
        <w:t>sign</w:t>
      </w:r>
      <w:r w:rsidRPr="00A24064">
        <w:rPr>
          <w:lang w:val="ru-RU"/>
        </w:rPr>
        <w:t xml:space="preserve"> Подпись в формате (</w:t>
      </w:r>
      <w:r>
        <w:t>r</w:t>
      </w:r>
      <w:r w:rsidRPr="00A24064">
        <w:rPr>
          <w:lang w:val="ru-RU"/>
        </w:rPr>
        <w:t xml:space="preserve"> || </w:t>
      </w:r>
      <w:r>
        <w:t>s</w:t>
      </w:r>
      <w:r w:rsidRPr="00A24064">
        <w:rPr>
          <w:lang w:val="ru-RU"/>
        </w:rPr>
        <w:t xml:space="preserve">) в </w:t>
      </w:r>
      <w:r>
        <w:t>hex</w:t>
      </w:r>
      <w:r w:rsidRPr="00A24064">
        <w:rPr>
          <w:lang w:val="ru-RU"/>
        </w:rPr>
        <w:t>-строке.</w:t>
      </w:r>
    </w:p>
    <w:p w14:paraId="2E14961B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param</w:t>
      </w:r>
      <w:r w:rsidRPr="00A24064">
        <w:rPr>
          <w:lang w:val="ru-RU"/>
        </w:rPr>
        <w:t xml:space="preserve"> </w:t>
      </w:r>
      <w:r>
        <w:t>Q</w:t>
      </w:r>
      <w:r w:rsidRPr="00A24064">
        <w:rPr>
          <w:lang w:val="ru-RU"/>
        </w:rPr>
        <w:t xml:space="preserve"> Публичный ключ (точка на кривой).</w:t>
      </w:r>
    </w:p>
    <w:p w14:paraId="66CF499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param</w:t>
      </w:r>
      <w:r w:rsidRPr="00A24064">
        <w:rPr>
          <w:lang w:val="ru-RU"/>
        </w:rPr>
        <w:t xml:space="preserve"> </w:t>
      </w:r>
      <w:r>
        <w:t>hash</w:t>
      </w:r>
      <w:r w:rsidRPr="00A24064">
        <w:rPr>
          <w:lang w:val="ru-RU"/>
        </w:rPr>
        <w:t xml:space="preserve"> Хэш сообщения.</w:t>
      </w:r>
    </w:p>
    <w:p w14:paraId="394655FC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param</w:t>
      </w:r>
      <w:r w:rsidRPr="00A24064">
        <w:rPr>
          <w:lang w:val="ru-RU"/>
        </w:rPr>
        <w:t xml:space="preserve"> </w:t>
      </w:r>
      <w:r>
        <w:t>para</w:t>
      </w:r>
      <w:r w:rsidRPr="00A24064">
        <w:rPr>
          <w:lang w:val="ru-RU"/>
        </w:rPr>
        <w:t xml:space="preserve"> Параметры кривой.</w:t>
      </w:r>
    </w:p>
    <w:p w14:paraId="5A5D6642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* @</w:t>
      </w:r>
      <w:r>
        <w:t>return</w:t>
      </w:r>
      <w:r w:rsidRPr="00A24064">
        <w:rPr>
          <w:lang w:val="ru-RU"/>
        </w:rPr>
        <w:t xml:space="preserve"> </w:t>
      </w:r>
      <w:r>
        <w:t>true</w:t>
      </w:r>
      <w:r w:rsidRPr="00A24064">
        <w:rPr>
          <w:lang w:val="ru-RU"/>
        </w:rPr>
        <w:t xml:space="preserve">, если подпись верна; </w:t>
      </w:r>
      <w:r>
        <w:t>false</w:t>
      </w:r>
      <w:r w:rsidRPr="00A24064">
        <w:rPr>
          <w:lang w:val="ru-RU"/>
        </w:rPr>
        <w:t xml:space="preserve"> в противном случае.</w:t>
      </w:r>
    </w:p>
    <w:p w14:paraId="4C28D747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</w:t>
      </w:r>
      <w:r>
        <w:t>*/</w:t>
      </w:r>
    </w:p>
    <w:p w14:paraId="55D7AECF" w14:textId="77777777" w:rsidR="00A24064" w:rsidRDefault="00A24064" w:rsidP="00A24064">
      <w:pPr>
        <w:pStyle w:val="afa"/>
      </w:pPr>
      <w:r>
        <w:t xml:space="preserve">    public </w:t>
      </w:r>
      <w:proofErr w:type="spellStart"/>
      <w:r>
        <w:t>boolean</w:t>
      </w:r>
      <w:proofErr w:type="spellEnd"/>
      <w:r>
        <w:t xml:space="preserve"> check (String sign, Point Q, </w:t>
      </w:r>
      <w:proofErr w:type="spellStart"/>
      <w:r>
        <w:t>BigInteger</w:t>
      </w:r>
      <w:proofErr w:type="spellEnd"/>
      <w:r>
        <w:t xml:space="preserve"> hash, </w:t>
      </w:r>
      <w:proofErr w:type="spellStart"/>
      <w:r>
        <w:t>SignatureParameters</w:t>
      </w:r>
      <w:proofErr w:type="spellEnd"/>
      <w:r>
        <w:t xml:space="preserve"> para) throws Exception {</w:t>
      </w:r>
    </w:p>
    <w:p w14:paraId="4E5A2A3E" w14:textId="77777777" w:rsidR="00A24064" w:rsidRDefault="00A24064" w:rsidP="00A24064">
      <w:pPr>
        <w:pStyle w:val="afa"/>
      </w:pPr>
      <w:r>
        <w:t xml:space="preserve">        </w:t>
      </w:r>
      <w:proofErr w:type="spellStart"/>
      <w:proofErr w:type="gramStart"/>
      <w:r>
        <w:t>this.parameters</w:t>
      </w:r>
      <w:proofErr w:type="spellEnd"/>
      <w:proofErr w:type="gramEnd"/>
      <w:r>
        <w:t xml:space="preserve"> = </w:t>
      </w:r>
      <w:proofErr w:type="gramStart"/>
      <w:r>
        <w:t>para;</w:t>
      </w:r>
      <w:proofErr w:type="gramEnd"/>
    </w:p>
    <w:p w14:paraId="74136DB4" w14:textId="77777777" w:rsidR="00A24064" w:rsidRDefault="00A24064" w:rsidP="00A24064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r, </w:t>
      </w:r>
      <w:proofErr w:type="gramStart"/>
      <w:r>
        <w:t>s;</w:t>
      </w:r>
      <w:proofErr w:type="gramEnd"/>
    </w:p>
    <w:p w14:paraId="286482C9" w14:textId="77777777" w:rsidR="00A24064" w:rsidRDefault="00A24064" w:rsidP="00A24064">
      <w:pPr>
        <w:pStyle w:val="afa"/>
      </w:pPr>
    </w:p>
    <w:p w14:paraId="32FA1E2E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 xml:space="preserve">// Шаг 1: Извлечение </w:t>
      </w:r>
      <w:r>
        <w:t>r</w:t>
      </w:r>
      <w:r w:rsidRPr="00A24064">
        <w:rPr>
          <w:lang w:val="ru-RU"/>
        </w:rPr>
        <w:t xml:space="preserve"> и </w:t>
      </w:r>
      <w:r>
        <w:t>s</w:t>
      </w:r>
      <w:r w:rsidRPr="00A24064">
        <w:rPr>
          <w:lang w:val="ru-RU"/>
        </w:rPr>
        <w:t xml:space="preserve"> из подписи</w:t>
      </w:r>
    </w:p>
    <w:p w14:paraId="4064974A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>
        <w:t>try {</w:t>
      </w:r>
    </w:p>
    <w:p w14:paraId="6E0CBDC8" w14:textId="77777777" w:rsidR="00A24064" w:rsidRDefault="00A24064" w:rsidP="00A24064">
      <w:pPr>
        <w:pStyle w:val="afa"/>
      </w:pPr>
      <w:r>
        <w:t xml:space="preserve">            int </w:t>
      </w:r>
      <w:proofErr w:type="spellStart"/>
      <w:r>
        <w:t>partLength</w:t>
      </w:r>
      <w:proofErr w:type="spellEnd"/>
      <w:r>
        <w:t xml:space="preserve"> = (</w:t>
      </w:r>
      <w:proofErr w:type="spellStart"/>
      <w:proofErr w:type="gramStart"/>
      <w:r>
        <w:t>parameters.q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bitLength</w:t>
      </w:r>
      <w:proofErr w:type="spellEnd"/>
      <w:proofErr w:type="gramEnd"/>
      <w:r>
        <w:t xml:space="preserve">() + 3) / </w:t>
      </w:r>
      <w:proofErr w:type="gramStart"/>
      <w:r>
        <w:t>4;</w:t>
      </w:r>
      <w:proofErr w:type="gramEnd"/>
    </w:p>
    <w:p w14:paraId="79D9A1EE" w14:textId="77777777" w:rsidR="00A24064" w:rsidRDefault="00A24064" w:rsidP="00A24064">
      <w:pPr>
        <w:pStyle w:val="afa"/>
      </w:pPr>
      <w:r>
        <w:t xml:space="preserve">            if (</w:t>
      </w:r>
      <w:proofErr w:type="spellStart"/>
      <w:proofErr w:type="gramStart"/>
      <w:r>
        <w:t>sign.length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partLength</w:t>
      </w:r>
      <w:proofErr w:type="spellEnd"/>
      <w:r>
        <w:t xml:space="preserve"> * </w:t>
      </w:r>
      <w:proofErr w:type="gramStart"/>
      <w:r>
        <w:t>2) {</w:t>
      </w:r>
      <w:proofErr w:type="gramEnd"/>
    </w:p>
    <w:p w14:paraId="2D262677" w14:textId="77777777" w:rsidR="00A24064" w:rsidRDefault="00A24064" w:rsidP="00A24064">
      <w:pPr>
        <w:pStyle w:val="afa"/>
      </w:pPr>
      <w:r>
        <w:t xml:space="preserve">                throw new </w:t>
      </w:r>
      <w:proofErr w:type="spellStart"/>
      <w:r>
        <w:t>AlienExceptions.SignatureUnreadableException</w:t>
      </w:r>
      <w:proofErr w:type="spellEnd"/>
      <w:r>
        <w:t>(</w:t>
      </w:r>
      <w:proofErr w:type="gramStart"/>
      <w:r>
        <w:t>);</w:t>
      </w:r>
      <w:proofErr w:type="gramEnd"/>
    </w:p>
    <w:p w14:paraId="2B9E7893" w14:textId="77777777" w:rsidR="00A24064" w:rsidRDefault="00A24064" w:rsidP="00A24064">
      <w:pPr>
        <w:pStyle w:val="afa"/>
      </w:pPr>
      <w:r>
        <w:t xml:space="preserve">            }</w:t>
      </w:r>
    </w:p>
    <w:p w14:paraId="798474F8" w14:textId="77777777" w:rsidR="00A24064" w:rsidRDefault="00A24064" w:rsidP="00A24064">
      <w:pPr>
        <w:pStyle w:val="afa"/>
      </w:pPr>
      <w:r>
        <w:t xml:space="preserve">            r = new </w:t>
      </w:r>
      <w:proofErr w:type="spellStart"/>
      <w:proofErr w:type="gramStart"/>
      <w:r>
        <w:t>BigInteger</w:t>
      </w:r>
      <w:proofErr w:type="spellEnd"/>
      <w:r>
        <w:t>(</w:t>
      </w:r>
      <w:proofErr w:type="spellStart"/>
      <w:r>
        <w:t>sign.substring</w:t>
      </w:r>
      <w:proofErr w:type="spellEnd"/>
      <w:proofErr w:type="gramEnd"/>
      <w:r>
        <w:t xml:space="preserve">(0, </w:t>
      </w:r>
      <w:proofErr w:type="spellStart"/>
      <w:r>
        <w:t>partLength</w:t>
      </w:r>
      <w:proofErr w:type="spellEnd"/>
      <w:r>
        <w:t>), 16</w:t>
      </w:r>
      <w:proofErr w:type="gramStart"/>
      <w:r>
        <w:t>);</w:t>
      </w:r>
      <w:proofErr w:type="gramEnd"/>
    </w:p>
    <w:p w14:paraId="69883891" w14:textId="77777777" w:rsidR="00A24064" w:rsidRDefault="00A24064" w:rsidP="00A24064">
      <w:pPr>
        <w:pStyle w:val="afa"/>
      </w:pPr>
      <w:r>
        <w:t xml:space="preserve">            s = new </w:t>
      </w:r>
      <w:proofErr w:type="spellStart"/>
      <w:r>
        <w:t>BigInteger</w:t>
      </w:r>
      <w:proofErr w:type="spellEnd"/>
      <w:r>
        <w:t>(</w:t>
      </w:r>
      <w:proofErr w:type="spellStart"/>
      <w:proofErr w:type="gramStart"/>
      <w:r>
        <w:t>sign.substring</w:t>
      </w:r>
      <w:proofErr w:type="spellEnd"/>
      <w:proofErr w:type="gramEnd"/>
      <w:r>
        <w:t>(</w:t>
      </w:r>
      <w:proofErr w:type="spellStart"/>
      <w:r>
        <w:t>partLength</w:t>
      </w:r>
      <w:proofErr w:type="spellEnd"/>
      <w:r>
        <w:t>), 16</w:t>
      </w:r>
      <w:proofErr w:type="gramStart"/>
      <w:r>
        <w:t>);</w:t>
      </w:r>
      <w:proofErr w:type="gramEnd"/>
    </w:p>
    <w:p w14:paraId="29EEF0DD" w14:textId="77777777" w:rsidR="00A24064" w:rsidRDefault="00A24064" w:rsidP="00A24064">
      <w:pPr>
        <w:pStyle w:val="afa"/>
      </w:pPr>
      <w:r>
        <w:t xml:space="preserve">        }</w:t>
      </w:r>
    </w:p>
    <w:p w14:paraId="4E9B0E20" w14:textId="77777777" w:rsidR="00A24064" w:rsidRDefault="00A24064" w:rsidP="00A24064">
      <w:pPr>
        <w:pStyle w:val="afa"/>
      </w:pPr>
      <w:r>
        <w:t xml:space="preserve">        catch (</w:t>
      </w:r>
      <w:proofErr w:type="spellStart"/>
      <w:r>
        <w:t>StringIndexOutOfBoundsException</w:t>
      </w:r>
      <w:proofErr w:type="spellEnd"/>
      <w:r>
        <w:t xml:space="preserve"> | </w:t>
      </w:r>
      <w:proofErr w:type="spellStart"/>
      <w:r>
        <w:t>NumberFormatException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2D79B22D" w14:textId="77777777" w:rsidR="00A24064" w:rsidRDefault="00A24064" w:rsidP="00A24064">
      <w:pPr>
        <w:pStyle w:val="afa"/>
      </w:pPr>
      <w:r>
        <w:t xml:space="preserve">            throw new </w:t>
      </w:r>
      <w:proofErr w:type="spellStart"/>
      <w:r>
        <w:t>AlienExceptions.SignatureUnreadableException</w:t>
      </w:r>
      <w:proofErr w:type="spellEnd"/>
      <w:r>
        <w:t>(</w:t>
      </w:r>
      <w:proofErr w:type="gramStart"/>
      <w:r>
        <w:t>);</w:t>
      </w:r>
      <w:proofErr w:type="gramEnd"/>
    </w:p>
    <w:p w14:paraId="30B525F1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>}</w:t>
      </w:r>
    </w:p>
    <w:p w14:paraId="307D4DDE" w14:textId="77777777" w:rsidR="00A24064" w:rsidRPr="00A24064" w:rsidRDefault="00A24064" w:rsidP="00A24064">
      <w:pPr>
        <w:pStyle w:val="afa"/>
        <w:rPr>
          <w:lang w:val="ru-RU"/>
        </w:rPr>
      </w:pPr>
    </w:p>
    <w:p w14:paraId="522103C8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 2: Проверка 0 </w:t>
      </w:r>
      <w:proofErr w:type="gramStart"/>
      <w:r w:rsidRPr="00A24064">
        <w:rPr>
          <w:lang w:val="ru-RU"/>
        </w:rPr>
        <w:t xml:space="preserve">&lt; </w:t>
      </w:r>
      <w:r>
        <w:t>r</w:t>
      </w:r>
      <w:proofErr w:type="gramEnd"/>
      <w:r w:rsidRPr="00A24064">
        <w:rPr>
          <w:lang w:val="ru-RU"/>
        </w:rPr>
        <w:t xml:space="preserve"> </w:t>
      </w:r>
      <w:proofErr w:type="gramStart"/>
      <w:r w:rsidRPr="00A24064">
        <w:rPr>
          <w:lang w:val="ru-RU"/>
        </w:rPr>
        <w:t xml:space="preserve">&lt; </w:t>
      </w:r>
      <w:r>
        <w:t>q</w:t>
      </w:r>
      <w:proofErr w:type="gramEnd"/>
      <w:r w:rsidRPr="00A24064">
        <w:rPr>
          <w:lang w:val="ru-RU"/>
        </w:rPr>
        <w:t xml:space="preserve"> и 0 </w:t>
      </w:r>
      <w:proofErr w:type="gramStart"/>
      <w:r w:rsidRPr="00A24064">
        <w:rPr>
          <w:lang w:val="ru-RU"/>
        </w:rPr>
        <w:t xml:space="preserve">&lt; </w:t>
      </w:r>
      <w:r>
        <w:t>s</w:t>
      </w:r>
      <w:proofErr w:type="gramEnd"/>
      <w:r w:rsidRPr="00A24064">
        <w:rPr>
          <w:lang w:val="ru-RU"/>
        </w:rPr>
        <w:t xml:space="preserve"> </w:t>
      </w:r>
      <w:proofErr w:type="gramStart"/>
      <w:r w:rsidRPr="00A24064">
        <w:rPr>
          <w:lang w:val="ru-RU"/>
        </w:rPr>
        <w:t xml:space="preserve">&lt; </w:t>
      </w:r>
      <w:r>
        <w:t>q</w:t>
      </w:r>
      <w:proofErr w:type="gramEnd"/>
    </w:p>
    <w:p w14:paraId="579AEA18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>
        <w:t xml:space="preserve">var q = </w:t>
      </w:r>
      <w:proofErr w:type="spellStart"/>
      <w:proofErr w:type="gramStart"/>
      <w:r>
        <w:t>parameters.q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137DC6" w14:textId="77777777" w:rsidR="00A24064" w:rsidRDefault="00A24064" w:rsidP="00A24064">
      <w:pPr>
        <w:pStyle w:val="afa"/>
      </w:pPr>
      <w:r>
        <w:t xml:space="preserve">        if (</w:t>
      </w:r>
      <w:proofErr w:type="spellStart"/>
      <w:proofErr w:type="gramStart"/>
      <w:r>
        <w:t>r.compareTo</w:t>
      </w:r>
      <w:proofErr w:type="spellEnd"/>
      <w:proofErr w:type="gramEnd"/>
      <w:r>
        <w:t>(</w:t>
      </w:r>
      <w:proofErr w:type="spellStart"/>
      <w:r>
        <w:t>BigInteger.ZERO</w:t>
      </w:r>
      <w:proofErr w:type="spellEnd"/>
      <w:r>
        <w:t xml:space="preserve">) &lt;= 0 || </w:t>
      </w:r>
      <w:proofErr w:type="spellStart"/>
      <w:proofErr w:type="gramStart"/>
      <w:r>
        <w:t>r.compareTo</w:t>
      </w:r>
      <w:proofErr w:type="spellEnd"/>
      <w:proofErr w:type="gramEnd"/>
      <w:r>
        <w:t>(q) &gt;= 0 ||</w:t>
      </w:r>
    </w:p>
    <w:p w14:paraId="1FCCF3B7" w14:textId="77777777" w:rsidR="00A24064" w:rsidRDefault="00A24064" w:rsidP="00A24064">
      <w:pPr>
        <w:pStyle w:val="afa"/>
      </w:pPr>
      <w:r>
        <w:t xml:space="preserve">                </w:t>
      </w:r>
      <w:proofErr w:type="spellStart"/>
      <w:proofErr w:type="gramStart"/>
      <w:r>
        <w:t>s.compareTo</w:t>
      </w:r>
      <w:proofErr w:type="spellEnd"/>
      <w:proofErr w:type="gramEnd"/>
      <w:r>
        <w:t>(</w:t>
      </w:r>
      <w:proofErr w:type="spellStart"/>
      <w:r>
        <w:t>BigInteger.ZERO</w:t>
      </w:r>
      <w:proofErr w:type="spellEnd"/>
      <w:r>
        <w:t xml:space="preserve">) &lt;= 0 || </w:t>
      </w:r>
      <w:proofErr w:type="spellStart"/>
      <w:proofErr w:type="gramStart"/>
      <w:r>
        <w:t>s.compareTo</w:t>
      </w:r>
      <w:proofErr w:type="spellEnd"/>
      <w:proofErr w:type="gramEnd"/>
      <w:r>
        <w:t>(q) &gt;= 0) {</w:t>
      </w:r>
    </w:p>
    <w:p w14:paraId="14AE84C8" w14:textId="77777777" w:rsidR="00A24064" w:rsidRDefault="00A24064" w:rsidP="00A24064">
      <w:pPr>
        <w:pStyle w:val="afa"/>
      </w:pPr>
      <w:r>
        <w:t xml:space="preserve">            return </w:t>
      </w:r>
      <w:proofErr w:type="gramStart"/>
      <w:r>
        <w:t>false;</w:t>
      </w:r>
      <w:proofErr w:type="gramEnd"/>
    </w:p>
    <w:p w14:paraId="0628A335" w14:textId="77777777" w:rsidR="00A24064" w:rsidRDefault="00A24064" w:rsidP="00A24064">
      <w:pPr>
        <w:pStyle w:val="afa"/>
      </w:pPr>
      <w:r>
        <w:t xml:space="preserve">        }</w:t>
      </w:r>
    </w:p>
    <w:p w14:paraId="6009E4B8" w14:textId="77777777" w:rsidR="00A24064" w:rsidRDefault="00A24064" w:rsidP="00A24064">
      <w:pPr>
        <w:pStyle w:val="afa"/>
      </w:pPr>
    </w:p>
    <w:p w14:paraId="76985715" w14:textId="77777777" w:rsidR="00A24064" w:rsidRDefault="00A24064" w:rsidP="00A24064">
      <w:pPr>
        <w:pStyle w:val="afa"/>
      </w:pPr>
      <w:r>
        <w:t xml:space="preserve">        // </w:t>
      </w:r>
      <w:proofErr w:type="spellStart"/>
      <w:r>
        <w:t>Шаги</w:t>
      </w:r>
      <w:proofErr w:type="spellEnd"/>
      <w:r>
        <w:t xml:space="preserve"> 3-4: </w:t>
      </w:r>
      <w:proofErr w:type="spellStart"/>
      <w:r>
        <w:t>Вычисление</w:t>
      </w:r>
      <w:proofErr w:type="spellEnd"/>
      <w:r>
        <w:t xml:space="preserve"> e и v = e</w:t>
      </w:r>
      <w:proofErr w:type="gramStart"/>
      <w:r>
        <w:t>^(</w:t>
      </w:r>
      <w:proofErr w:type="gramEnd"/>
      <w:r>
        <w:t>-1) mod q</w:t>
      </w:r>
    </w:p>
    <w:p w14:paraId="4D51C494" w14:textId="77777777" w:rsidR="00A24064" w:rsidRDefault="00A24064" w:rsidP="00A24064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e = </w:t>
      </w:r>
      <w:proofErr w:type="spellStart"/>
      <w:r>
        <w:t>calcE</w:t>
      </w:r>
      <w:proofErr w:type="spellEnd"/>
      <w:r>
        <w:t>(hash</w:t>
      </w:r>
      <w:proofErr w:type="gramStart"/>
      <w:r>
        <w:t>);</w:t>
      </w:r>
      <w:proofErr w:type="gramEnd"/>
    </w:p>
    <w:p w14:paraId="54EF36A9" w14:textId="77777777" w:rsidR="00A24064" w:rsidRDefault="00A24064" w:rsidP="00A24064">
      <w:pPr>
        <w:pStyle w:val="afa"/>
      </w:pPr>
      <w:r>
        <w:lastRenderedPageBreak/>
        <w:t xml:space="preserve">        </w:t>
      </w:r>
      <w:proofErr w:type="spellStart"/>
      <w:r>
        <w:t>BigInteger</w:t>
      </w:r>
      <w:proofErr w:type="spellEnd"/>
      <w:r>
        <w:t xml:space="preserve"> v = </w:t>
      </w:r>
      <w:proofErr w:type="spellStart"/>
      <w:proofErr w:type="gramStart"/>
      <w:r>
        <w:t>e.modInverse</w:t>
      </w:r>
      <w:proofErr w:type="spellEnd"/>
      <w:proofErr w:type="gramEnd"/>
      <w:r>
        <w:t>(q</w:t>
      </w:r>
      <w:proofErr w:type="gramStart"/>
      <w:r>
        <w:t>);</w:t>
      </w:r>
      <w:proofErr w:type="gramEnd"/>
    </w:p>
    <w:p w14:paraId="7810C383" w14:textId="77777777" w:rsidR="00A24064" w:rsidRDefault="00A24064" w:rsidP="00A24064">
      <w:pPr>
        <w:pStyle w:val="afa"/>
      </w:pPr>
    </w:p>
    <w:p w14:paraId="36297BCA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 xml:space="preserve">// Шаг 5: Вычисление </w:t>
      </w:r>
      <w:r>
        <w:t>z</w:t>
      </w:r>
      <w:r w:rsidRPr="00A24064">
        <w:rPr>
          <w:lang w:val="ru-RU"/>
        </w:rPr>
        <w:t xml:space="preserve">1 и </w:t>
      </w:r>
      <w:r>
        <w:t>z</w:t>
      </w:r>
      <w:r w:rsidRPr="00A24064">
        <w:rPr>
          <w:lang w:val="ru-RU"/>
        </w:rPr>
        <w:t>2</w:t>
      </w:r>
    </w:p>
    <w:p w14:paraId="707ED051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</w:t>
      </w:r>
      <w:r>
        <w:t>z</w:t>
      </w:r>
      <w:r w:rsidRPr="00A24064">
        <w:rPr>
          <w:lang w:val="ru-RU"/>
        </w:rPr>
        <w:t xml:space="preserve">1 = </w:t>
      </w:r>
      <w:r>
        <w:t>s</w:t>
      </w:r>
      <w:r w:rsidRPr="00A24064">
        <w:rPr>
          <w:lang w:val="ru-RU"/>
        </w:rPr>
        <w:t xml:space="preserve"> * </w:t>
      </w:r>
      <w:r>
        <w:t>v</w:t>
      </w:r>
      <w:r w:rsidRPr="00A24064">
        <w:rPr>
          <w:lang w:val="ru-RU"/>
        </w:rPr>
        <w:t xml:space="preserve"> </w:t>
      </w:r>
      <w:r>
        <w:t>mod</w:t>
      </w:r>
      <w:r w:rsidRPr="00A24064">
        <w:rPr>
          <w:lang w:val="ru-RU"/>
        </w:rPr>
        <w:t xml:space="preserve"> </w:t>
      </w:r>
      <w:r>
        <w:t>q</w:t>
      </w:r>
    </w:p>
    <w:p w14:paraId="4C0AAEC2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proofErr w:type="spellStart"/>
      <w:r>
        <w:t>BigInteger</w:t>
      </w:r>
      <w:proofErr w:type="spellEnd"/>
      <w:r>
        <w:t xml:space="preserve"> z1 = (</w:t>
      </w:r>
      <w:proofErr w:type="spellStart"/>
      <w:proofErr w:type="gramStart"/>
      <w:r>
        <w:t>s.multiply</w:t>
      </w:r>
      <w:proofErr w:type="spellEnd"/>
      <w:proofErr w:type="gramEnd"/>
      <w:r>
        <w:t>(v)).mod(q</w:t>
      </w:r>
      <w:proofErr w:type="gramStart"/>
      <w:r>
        <w:t>);</w:t>
      </w:r>
      <w:proofErr w:type="gramEnd"/>
    </w:p>
    <w:p w14:paraId="50DF21B7" w14:textId="77777777" w:rsidR="00A24064" w:rsidRDefault="00A24064" w:rsidP="00A24064">
      <w:pPr>
        <w:pStyle w:val="afa"/>
      </w:pPr>
      <w:r>
        <w:t xml:space="preserve">        // z2 = (-r) * v mod q</w:t>
      </w:r>
    </w:p>
    <w:p w14:paraId="1B1D5023" w14:textId="77777777" w:rsidR="00A24064" w:rsidRDefault="00A24064" w:rsidP="00A24064">
      <w:pPr>
        <w:pStyle w:val="afa"/>
      </w:pPr>
      <w:r>
        <w:t xml:space="preserve">        </w:t>
      </w:r>
      <w:proofErr w:type="spellStart"/>
      <w:r>
        <w:t>BigInteger</w:t>
      </w:r>
      <w:proofErr w:type="spellEnd"/>
      <w:r>
        <w:t xml:space="preserve"> z2 = (</w:t>
      </w:r>
      <w:proofErr w:type="spellStart"/>
      <w:proofErr w:type="gramStart"/>
      <w:r>
        <w:t>r.negate</w:t>
      </w:r>
      <w:proofErr w:type="spellEnd"/>
      <w:proofErr w:type="gramEnd"/>
      <w:r>
        <w:t>(</w:t>
      </w:r>
      <w:proofErr w:type="gramStart"/>
      <w:r>
        <w:t>).multiply</w:t>
      </w:r>
      <w:proofErr w:type="gramEnd"/>
      <w:r>
        <w:t>(v)).mod(q</w:t>
      </w:r>
      <w:proofErr w:type="gramStart"/>
      <w:r>
        <w:t>);</w:t>
      </w:r>
      <w:proofErr w:type="gramEnd"/>
    </w:p>
    <w:p w14:paraId="4E97FC58" w14:textId="77777777" w:rsidR="00A24064" w:rsidRDefault="00A24064" w:rsidP="00A24064">
      <w:pPr>
        <w:pStyle w:val="afa"/>
      </w:pPr>
    </w:p>
    <w:p w14:paraId="37B8AD90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 xml:space="preserve">// Шаг 6: Вычисление точки </w:t>
      </w:r>
      <w:r>
        <w:t>C</w:t>
      </w:r>
      <w:r w:rsidRPr="00A24064">
        <w:rPr>
          <w:lang w:val="ru-RU"/>
        </w:rPr>
        <w:t xml:space="preserve">' = </w:t>
      </w:r>
      <w:r>
        <w:t>z</w:t>
      </w:r>
      <w:r w:rsidRPr="00A24064">
        <w:rPr>
          <w:lang w:val="ru-RU"/>
        </w:rPr>
        <w:t>1*</w:t>
      </w:r>
      <w:r>
        <w:t>P</w:t>
      </w:r>
      <w:r w:rsidRPr="00A24064">
        <w:rPr>
          <w:lang w:val="ru-RU"/>
        </w:rPr>
        <w:t xml:space="preserve"> + </w:t>
      </w:r>
      <w:r>
        <w:t>z</w:t>
      </w:r>
      <w:r w:rsidRPr="00A24064">
        <w:rPr>
          <w:lang w:val="ru-RU"/>
        </w:rPr>
        <w:t>2*</w:t>
      </w:r>
      <w:r>
        <w:t>Q</w:t>
      </w:r>
    </w:p>
    <w:p w14:paraId="42E72EE0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r>
        <w:t xml:space="preserve">var </w:t>
      </w:r>
      <w:proofErr w:type="spellStart"/>
      <w:r>
        <w:t>curveOperation</w:t>
      </w:r>
      <w:proofErr w:type="spellEnd"/>
      <w:r>
        <w:t xml:space="preserve"> = new </w:t>
      </w:r>
      <w:proofErr w:type="spellStart"/>
      <w:r>
        <w:t>EllipticCurve</w:t>
      </w:r>
      <w:proofErr w:type="spellEnd"/>
      <w:r>
        <w:t>(parameters</w:t>
      </w:r>
      <w:proofErr w:type="gramStart"/>
      <w:r>
        <w:t>);</w:t>
      </w:r>
      <w:proofErr w:type="gramEnd"/>
    </w:p>
    <w:p w14:paraId="39FE1EBE" w14:textId="77777777" w:rsidR="00A24064" w:rsidRDefault="00A24064" w:rsidP="00A24064">
      <w:pPr>
        <w:pStyle w:val="afa"/>
      </w:pPr>
      <w:r>
        <w:t xml:space="preserve">        Point P1 = </w:t>
      </w:r>
      <w:proofErr w:type="spellStart"/>
      <w:r>
        <w:t>curveOperation.scalar</w:t>
      </w:r>
      <w:proofErr w:type="spellEnd"/>
      <w:r>
        <w:t xml:space="preserve">(z1, </w:t>
      </w:r>
      <w:proofErr w:type="spellStart"/>
      <w:proofErr w:type="gramStart"/>
      <w:r>
        <w:t>parameters.P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4EE30EB" w14:textId="77777777" w:rsidR="00A24064" w:rsidRDefault="00A24064" w:rsidP="00A24064">
      <w:pPr>
        <w:pStyle w:val="afa"/>
      </w:pPr>
      <w:r>
        <w:t xml:space="preserve">        Point P2 = </w:t>
      </w:r>
      <w:proofErr w:type="spellStart"/>
      <w:r>
        <w:t>curveOperation.scalar</w:t>
      </w:r>
      <w:proofErr w:type="spellEnd"/>
      <w:r>
        <w:t>(z2, Q</w:t>
      </w:r>
      <w:proofErr w:type="gramStart"/>
      <w:r>
        <w:t>);</w:t>
      </w:r>
      <w:proofErr w:type="gramEnd"/>
    </w:p>
    <w:p w14:paraId="20D795AB" w14:textId="77777777" w:rsidR="00A24064" w:rsidRDefault="00A24064" w:rsidP="00A24064">
      <w:pPr>
        <w:pStyle w:val="afa"/>
      </w:pPr>
    </w:p>
    <w:p w14:paraId="099582FD" w14:textId="77777777" w:rsidR="00A24064" w:rsidRDefault="00A24064" w:rsidP="00A24064">
      <w:pPr>
        <w:pStyle w:val="afa"/>
      </w:pPr>
      <w:r>
        <w:t xml:space="preserve">        Point </w:t>
      </w:r>
      <w:proofErr w:type="spellStart"/>
      <w:r>
        <w:t>C_prime</w:t>
      </w:r>
      <w:proofErr w:type="spellEnd"/>
      <w:r>
        <w:t xml:space="preserve"> = </w:t>
      </w:r>
      <w:proofErr w:type="spellStart"/>
      <w:proofErr w:type="gramStart"/>
      <w:r>
        <w:t>curveOperation.sum</w:t>
      </w:r>
      <w:proofErr w:type="spellEnd"/>
      <w:r>
        <w:t>(</w:t>
      </w:r>
      <w:proofErr w:type="gramEnd"/>
      <w:r>
        <w:t>P1, P2</w:t>
      </w:r>
      <w:proofErr w:type="gramStart"/>
      <w:r>
        <w:t>);</w:t>
      </w:r>
      <w:proofErr w:type="gramEnd"/>
    </w:p>
    <w:p w14:paraId="47CECA6C" w14:textId="77777777" w:rsidR="00A24064" w:rsidRDefault="00A24064" w:rsidP="00A24064">
      <w:pPr>
        <w:pStyle w:val="afa"/>
      </w:pPr>
    </w:p>
    <w:p w14:paraId="63387902" w14:textId="77777777" w:rsidR="00A24064" w:rsidRPr="00A24064" w:rsidRDefault="00A24064" w:rsidP="00A24064">
      <w:pPr>
        <w:pStyle w:val="afa"/>
        <w:rPr>
          <w:lang w:val="ru-RU"/>
        </w:rPr>
      </w:pPr>
      <w:r>
        <w:t xml:space="preserve">        </w:t>
      </w:r>
      <w:r w:rsidRPr="00A24064">
        <w:rPr>
          <w:lang w:val="ru-RU"/>
        </w:rPr>
        <w:t>// Проверка на точку в бесконечности</w:t>
      </w:r>
    </w:p>
    <w:p w14:paraId="08873186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</w:t>
      </w:r>
      <w:r>
        <w:t>if</w:t>
      </w:r>
      <w:r w:rsidRPr="00A24064">
        <w:rPr>
          <w:lang w:val="ru-RU"/>
        </w:rPr>
        <w:t xml:space="preserve"> (</w:t>
      </w:r>
      <w:r>
        <w:t>C</w:t>
      </w:r>
      <w:r w:rsidRPr="00A24064">
        <w:rPr>
          <w:lang w:val="ru-RU"/>
        </w:rPr>
        <w:t>_</w:t>
      </w:r>
      <w:r>
        <w:t>prime</w:t>
      </w:r>
      <w:r w:rsidRPr="00A24064">
        <w:rPr>
          <w:lang w:val="ru-RU"/>
        </w:rPr>
        <w:t>.</w:t>
      </w:r>
      <w:proofErr w:type="gramStart"/>
      <w:r>
        <w:t>x</w:t>
      </w:r>
      <w:r w:rsidRPr="00A24064">
        <w:rPr>
          <w:lang w:val="ru-RU"/>
        </w:rPr>
        <w:t>(</w:t>
      </w:r>
      <w:proofErr w:type="gramEnd"/>
      <w:r w:rsidRPr="00A24064">
        <w:rPr>
          <w:lang w:val="ru-RU"/>
        </w:rPr>
        <w:t xml:space="preserve">) == </w:t>
      </w:r>
      <w:r>
        <w:t>null</w:t>
      </w:r>
      <w:r w:rsidRPr="00A24064">
        <w:rPr>
          <w:lang w:val="ru-RU"/>
        </w:rPr>
        <w:t xml:space="preserve">) </w:t>
      </w:r>
      <w:r>
        <w:t>return</w:t>
      </w:r>
      <w:r w:rsidRPr="00A24064">
        <w:rPr>
          <w:lang w:val="ru-RU"/>
        </w:rPr>
        <w:t xml:space="preserve"> </w:t>
      </w:r>
      <w:proofErr w:type="gramStart"/>
      <w:r>
        <w:t>false</w:t>
      </w:r>
      <w:r w:rsidRPr="00A24064">
        <w:rPr>
          <w:lang w:val="ru-RU"/>
        </w:rPr>
        <w:t>;</w:t>
      </w:r>
      <w:proofErr w:type="gramEnd"/>
    </w:p>
    <w:p w14:paraId="45839575" w14:textId="77777777" w:rsidR="00A24064" w:rsidRPr="00A24064" w:rsidRDefault="00A24064" w:rsidP="00A24064">
      <w:pPr>
        <w:pStyle w:val="afa"/>
        <w:rPr>
          <w:lang w:val="ru-RU"/>
        </w:rPr>
      </w:pPr>
    </w:p>
    <w:p w14:paraId="640970AF" w14:textId="77777777" w:rsidR="00A24064" w:rsidRPr="00A24064" w:rsidRDefault="00A24064" w:rsidP="00A24064">
      <w:pPr>
        <w:pStyle w:val="afa"/>
        <w:rPr>
          <w:lang w:val="ru-RU"/>
        </w:rPr>
      </w:pPr>
      <w:r w:rsidRPr="00A24064">
        <w:rPr>
          <w:lang w:val="ru-RU"/>
        </w:rPr>
        <w:t xml:space="preserve">        // Шаг 7: </w:t>
      </w:r>
      <w:r>
        <w:t>R</w:t>
      </w:r>
      <w:r w:rsidRPr="00A24064">
        <w:rPr>
          <w:lang w:val="ru-RU"/>
        </w:rPr>
        <w:t xml:space="preserve"> = </w:t>
      </w:r>
      <w:r>
        <w:t>x</w:t>
      </w:r>
      <w:r w:rsidRPr="00A24064">
        <w:rPr>
          <w:lang w:val="ru-RU"/>
        </w:rPr>
        <w:t>_</w:t>
      </w:r>
      <w:r>
        <w:t>C</w:t>
      </w:r>
      <w:r w:rsidRPr="00A24064">
        <w:rPr>
          <w:lang w:val="ru-RU"/>
        </w:rPr>
        <w:t xml:space="preserve">' </w:t>
      </w:r>
      <w:r>
        <w:t>mod</w:t>
      </w:r>
      <w:r w:rsidRPr="00A24064">
        <w:rPr>
          <w:lang w:val="ru-RU"/>
        </w:rPr>
        <w:t xml:space="preserve"> </w:t>
      </w:r>
      <w:r>
        <w:t>q</w:t>
      </w:r>
      <w:r w:rsidRPr="00A24064">
        <w:rPr>
          <w:lang w:val="ru-RU"/>
        </w:rPr>
        <w:t xml:space="preserve">. Проверка: </w:t>
      </w:r>
      <w:r>
        <w:t>R</w:t>
      </w:r>
      <w:r w:rsidRPr="00A24064">
        <w:rPr>
          <w:lang w:val="ru-RU"/>
        </w:rPr>
        <w:t xml:space="preserve"> == </w:t>
      </w:r>
      <w:r>
        <w:t>r</w:t>
      </w:r>
    </w:p>
    <w:p w14:paraId="5934D8D7" w14:textId="77777777" w:rsidR="00A24064" w:rsidRDefault="00A24064" w:rsidP="00A24064">
      <w:pPr>
        <w:pStyle w:val="afa"/>
      </w:pPr>
      <w:r w:rsidRPr="00A24064">
        <w:rPr>
          <w:lang w:val="ru-RU"/>
        </w:rPr>
        <w:t xml:space="preserve">        </w:t>
      </w:r>
      <w:proofErr w:type="spellStart"/>
      <w:r>
        <w:t>BigInteger</w:t>
      </w:r>
      <w:proofErr w:type="spellEnd"/>
      <w:r>
        <w:t xml:space="preserve"> R = </w:t>
      </w:r>
      <w:proofErr w:type="spellStart"/>
      <w:r>
        <w:t>C_prime.x</w:t>
      </w:r>
      <w:proofErr w:type="spellEnd"/>
      <w:r>
        <w:t>().mod(q</w:t>
      </w:r>
      <w:proofErr w:type="gramStart"/>
      <w:r>
        <w:t>);</w:t>
      </w:r>
      <w:proofErr w:type="gramEnd"/>
    </w:p>
    <w:p w14:paraId="5B6FA631" w14:textId="77777777" w:rsidR="00A24064" w:rsidRDefault="00A24064" w:rsidP="00A24064">
      <w:pPr>
        <w:pStyle w:val="afa"/>
      </w:pPr>
    </w:p>
    <w:p w14:paraId="654789D4" w14:textId="77777777" w:rsidR="00A24064" w:rsidRDefault="00A24064" w:rsidP="00A24064">
      <w:pPr>
        <w:pStyle w:val="afa"/>
      </w:pPr>
      <w:r>
        <w:t xml:space="preserve">        return </w:t>
      </w:r>
      <w:proofErr w:type="spellStart"/>
      <w:proofErr w:type="gramStart"/>
      <w:r>
        <w:t>R.compareTo</w:t>
      </w:r>
      <w:proofErr w:type="spellEnd"/>
      <w:proofErr w:type="gramEnd"/>
      <w:r>
        <w:t xml:space="preserve">(r) == </w:t>
      </w:r>
      <w:proofErr w:type="gramStart"/>
      <w:r>
        <w:t>0;</w:t>
      </w:r>
      <w:proofErr w:type="gramEnd"/>
    </w:p>
    <w:p w14:paraId="047F76AA" w14:textId="77777777" w:rsidR="00A24064" w:rsidRDefault="00A24064" w:rsidP="00A24064">
      <w:pPr>
        <w:pStyle w:val="afa"/>
      </w:pPr>
      <w:r>
        <w:t xml:space="preserve">    }</w:t>
      </w:r>
    </w:p>
    <w:p w14:paraId="28F819C5" w14:textId="77777777" w:rsidR="00A24064" w:rsidRDefault="00A24064" w:rsidP="00A24064">
      <w:pPr>
        <w:pStyle w:val="afa"/>
      </w:pPr>
    </w:p>
    <w:p w14:paraId="51017561" w14:textId="77777777" w:rsidR="00A24064" w:rsidRDefault="00A24064" w:rsidP="00A24064">
      <w:pPr>
        <w:pStyle w:val="afa"/>
      </w:pPr>
      <w:r>
        <w:t xml:space="preserve">    // </w:t>
      </w:r>
      <w:proofErr w:type="spellStart"/>
      <w:r>
        <w:t>Шаги</w:t>
      </w:r>
      <w:proofErr w:type="spellEnd"/>
      <w:r>
        <w:t xml:space="preserve"> 3: e = H(m) mod q. </w:t>
      </w:r>
      <w:proofErr w:type="spellStart"/>
      <w:r>
        <w:t>Если</w:t>
      </w:r>
      <w:proofErr w:type="spellEnd"/>
      <w:r>
        <w:t xml:space="preserve"> e=0, </w:t>
      </w:r>
      <w:proofErr w:type="spellStart"/>
      <w:r>
        <w:t>то</w:t>
      </w:r>
      <w:proofErr w:type="spellEnd"/>
      <w:r>
        <w:t xml:space="preserve"> e=1.</w:t>
      </w:r>
    </w:p>
    <w:p w14:paraId="4000E9C6" w14:textId="77777777" w:rsidR="00A24064" w:rsidRDefault="00A24064" w:rsidP="00A24064">
      <w:pPr>
        <w:pStyle w:val="afa"/>
      </w:pPr>
      <w:r>
        <w:t xml:space="preserve">    private </w:t>
      </w:r>
      <w:proofErr w:type="spellStart"/>
      <w:r>
        <w:t>BigInteger</w:t>
      </w:r>
      <w:proofErr w:type="spellEnd"/>
      <w:r>
        <w:t xml:space="preserve"> </w:t>
      </w:r>
      <w:proofErr w:type="spellStart"/>
      <w:proofErr w:type="gramStart"/>
      <w:r>
        <w:t>calcE</w:t>
      </w:r>
      <w:proofErr w:type="spellEnd"/>
      <w:r>
        <w:t>(</w:t>
      </w:r>
      <w:proofErr w:type="spellStart"/>
      <w:proofErr w:type="gramEnd"/>
      <w:r>
        <w:t>BigInteger</w:t>
      </w:r>
      <w:proofErr w:type="spellEnd"/>
      <w:r>
        <w:t xml:space="preserve"> </w:t>
      </w:r>
      <w:proofErr w:type="gramStart"/>
      <w:r>
        <w:t>hash) {</w:t>
      </w:r>
      <w:proofErr w:type="gramEnd"/>
    </w:p>
    <w:p w14:paraId="7E151B1B" w14:textId="77777777" w:rsidR="00A24064" w:rsidRDefault="00A24064" w:rsidP="00A24064">
      <w:pPr>
        <w:pStyle w:val="afa"/>
      </w:pPr>
      <w:r>
        <w:t xml:space="preserve">        var e = hash.mod(</w:t>
      </w:r>
      <w:proofErr w:type="spellStart"/>
      <w:proofErr w:type="gramStart"/>
      <w:r>
        <w:t>parameters.q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ABDD445" w14:textId="77777777" w:rsidR="00A24064" w:rsidRDefault="00A24064" w:rsidP="00A24064">
      <w:pPr>
        <w:pStyle w:val="afa"/>
      </w:pPr>
      <w:r>
        <w:t xml:space="preserve">        if (</w:t>
      </w:r>
      <w:proofErr w:type="spellStart"/>
      <w:proofErr w:type="gramStart"/>
      <w:r>
        <w:t>e.compareTo</w:t>
      </w:r>
      <w:proofErr w:type="spellEnd"/>
      <w:proofErr w:type="gramEnd"/>
      <w:r>
        <w:t>(</w:t>
      </w:r>
      <w:proofErr w:type="spellStart"/>
      <w:r>
        <w:t>BigInteger.ZERO</w:t>
      </w:r>
      <w:proofErr w:type="spellEnd"/>
      <w:r>
        <w:t>) == 0)</w:t>
      </w:r>
    </w:p>
    <w:p w14:paraId="2F851F7A" w14:textId="77777777" w:rsidR="00A24064" w:rsidRDefault="00A24064" w:rsidP="00A24064">
      <w:pPr>
        <w:pStyle w:val="afa"/>
      </w:pPr>
      <w:r>
        <w:t xml:space="preserve">            e = </w:t>
      </w:r>
      <w:proofErr w:type="gramStart"/>
      <w:r>
        <w:t>BigInteger.ONE;</w:t>
      </w:r>
      <w:proofErr w:type="gramEnd"/>
    </w:p>
    <w:p w14:paraId="21155EF1" w14:textId="77777777" w:rsidR="00A24064" w:rsidRDefault="00A24064" w:rsidP="00A24064">
      <w:pPr>
        <w:pStyle w:val="afa"/>
      </w:pPr>
      <w:r>
        <w:t xml:space="preserve">        return </w:t>
      </w:r>
      <w:proofErr w:type="gramStart"/>
      <w:r>
        <w:t>e;</w:t>
      </w:r>
      <w:proofErr w:type="gramEnd"/>
    </w:p>
    <w:p w14:paraId="4BE8124D" w14:textId="77777777" w:rsidR="00A24064" w:rsidRDefault="00A24064" w:rsidP="00A24064">
      <w:pPr>
        <w:pStyle w:val="afa"/>
      </w:pPr>
      <w:r>
        <w:t xml:space="preserve">    }</w:t>
      </w:r>
    </w:p>
    <w:p w14:paraId="361A4294" w14:textId="2112EA24" w:rsidR="00A24064" w:rsidRDefault="00A24064" w:rsidP="00A24064">
      <w:pPr>
        <w:pStyle w:val="afa"/>
      </w:pPr>
      <w:r>
        <w:t>}</w:t>
      </w:r>
    </w:p>
    <w:p w14:paraId="29F9908C" w14:textId="77777777" w:rsidR="00A24064" w:rsidRDefault="00A24064" w:rsidP="00A24064">
      <w:pPr>
        <w:rPr>
          <w:lang w:val="en-US"/>
        </w:rPr>
      </w:pPr>
    </w:p>
    <w:p w14:paraId="1BADEC6F" w14:textId="77777777" w:rsidR="00A24064" w:rsidRDefault="00A24064" w:rsidP="00A24064">
      <w:pPr>
        <w:rPr>
          <w:lang w:val="en-US"/>
        </w:rPr>
      </w:pPr>
    </w:p>
    <w:p w14:paraId="05FC79FE" w14:textId="258772B3" w:rsidR="00A24064" w:rsidRDefault="00DE43EE" w:rsidP="00DE43EE">
      <w:pPr>
        <w:pStyle w:val="-2"/>
      </w:pPr>
      <w:r>
        <w:lastRenderedPageBreak/>
        <w:t>Пример работы программы</w:t>
      </w:r>
    </w:p>
    <w:p w14:paraId="5DA85697" w14:textId="3B7F6AD6" w:rsidR="00DE43EE" w:rsidRDefault="00DE43EE" w:rsidP="00DE43EE">
      <w:r>
        <w:rPr>
          <w:noProof/>
        </w:rPr>
        <w:drawing>
          <wp:inline distT="0" distB="0" distL="0" distR="0" wp14:anchorId="223268CA" wp14:editId="0AC3A12B">
            <wp:extent cx="5396798" cy="4079796"/>
            <wp:effectExtent l="0" t="0" r="0" b="0"/>
            <wp:docPr id="156718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9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969" cy="408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0428" w14:textId="77777777" w:rsidR="00DE43EE" w:rsidRDefault="00DE43EE" w:rsidP="00DE43EE"/>
    <w:p w14:paraId="59D4E86E" w14:textId="52735F04" w:rsidR="00DE43EE" w:rsidRDefault="00DE43EE" w:rsidP="00DE43EE">
      <w:r>
        <w:rPr>
          <w:noProof/>
        </w:rPr>
        <w:drawing>
          <wp:inline distT="0" distB="0" distL="0" distR="0" wp14:anchorId="2F10F34C" wp14:editId="2008A83A">
            <wp:extent cx="5697049" cy="4316824"/>
            <wp:effectExtent l="0" t="0" r="0" b="7620"/>
            <wp:docPr id="549788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8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4070" cy="432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1F5A" w14:textId="77777777" w:rsidR="00DE43EE" w:rsidRDefault="00DE43EE" w:rsidP="00DE43EE"/>
    <w:p w14:paraId="105CF8BD" w14:textId="77777777" w:rsidR="00DE43EE" w:rsidRDefault="00DE43EE" w:rsidP="00DE43EE"/>
    <w:p w14:paraId="12504945" w14:textId="6C8D2004" w:rsidR="00DE43EE" w:rsidRDefault="00DE43EE" w:rsidP="00DE43EE">
      <w:pPr>
        <w:ind w:firstLine="0"/>
      </w:pPr>
      <w:r>
        <w:rPr>
          <w:noProof/>
        </w:rPr>
        <w:lastRenderedPageBreak/>
        <w:drawing>
          <wp:inline distT="0" distB="0" distL="0" distR="0" wp14:anchorId="7D122AE4" wp14:editId="620DFA0C">
            <wp:extent cx="5694461" cy="4284730"/>
            <wp:effectExtent l="0" t="0" r="1905" b="1905"/>
            <wp:docPr id="161717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71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78" cy="428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B68E" w14:textId="77777777" w:rsidR="00DE43EE" w:rsidRDefault="00DE43EE" w:rsidP="00DE43EE">
      <w:pPr>
        <w:ind w:firstLine="0"/>
      </w:pPr>
    </w:p>
    <w:p w14:paraId="7175BAAD" w14:textId="1EBC17A7" w:rsidR="00DE43EE" w:rsidRDefault="00DE43EE" w:rsidP="00DE43EE">
      <w:pPr>
        <w:ind w:firstLine="0"/>
      </w:pPr>
      <w:r>
        <w:rPr>
          <w:noProof/>
        </w:rPr>
        <w:drawing>
          <wp:inline distT="0" distB="0" distL="0" distR="0" wp14:anchorId="30E41525" wp14:editId="652AB443">
            <wp:extent cx="5757523" cy="4330986"/>
            <wp:effectExtent l="0" t="0" r="0" b="0"/>
            <wp:docPr id="41066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68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10" cy="43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290C" w14:textId="77777777" w:rsidR="00DE43EE" w:rsidRDefault="00DE43EE" w:rsidP="00DE43EE">
      <w:pPr>
        <w:ind w:firstLine="0"/>
      </w:pPr>
    </w:p>
    <w:p w14:paraId="604645F4" w14:textId="77777777" w:rsidR="00DE43EE" w:rsidRDefault="00DE43EE" w:rsidP="00DE43EE">
      <w:pPr>
        <w:ind w:firstLine="0"/>
      </w:pPr>
    </w:p>
    <w:p w14:paraId="47BA8F06" w14:textId="65DAC601" w:rsidR="00DE43EE" w:rsidRPr="00DE43EE" w:rsidRDefault="00DE43EE" w:rsidP="00DE43E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EAFC38" wp14:editId="772798AB">
            <wp:extent cx="5521041" cy="4366194"/>
            <wp:effectExtent l="0" t="0" r="3810" b="0"/>
            <wp:docPr id="111551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0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80" cy="43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3EE" w:rsidRPr="00DE43EE" w:rsidSect="00466141">
      <w:footerReference w:type="default" r:id="rId17"/>
      <w:footerReference w:type="first" r:id="rId18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D72D6" w14:textId="77777777" w:rsidR="003639A4" w:rsidRDefault="003639A4" w:rsidP="00CE0038">
      <w:r>
        <w:separator/>
      </w:r>
    </w:p>
  </w:endnote>
  <w:endnote w:type="continuationSeparator" w:id="0">
    <w:p w14:paraId="5469E8CC" w14:textId="77777777" w:rsidR="003639A4" w:rsidRDefault="003639A4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6F3108F4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14E4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A2E03" w14:textId="77777777" w:rsidR="003639A4" w:rsidRDefault="003639A4" w:rsidP="00CE0038">
      <w:r>
        <w:separator/>
      </w:r>
    </w:p>
  </w:footnote>
  <w:footnote w:type="continuationSeparator" w:id="0">
    <w:p w14:paraId="56573817" w14:textId="77777777" w:rsidR="003639A4" w:rsidRDefault="003639A4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06F0"/>
    <w:multiLevelType w:val="multilevel"/>
    <w:tmpl w:val="9DF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B29"/>
    <w:multiLevelType w:val="multilevel"/>
    <w:tmpl w:val="678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7A60"/>
    <w:multiLevelType w:val="multilevel"/>
    <w:tmpl w:val="F01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74023"/>
    <w:multiLevelType w:val="hybridMultilevel"/>
    <w:tmpl w:val="79E017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29375E"/>
    <w:multiLevelType w:val="hybridMultilevel"/>
    <w:tmpl w:val="ADF081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687298"/>
    <w:multiLevelType w:val="hybridMultilevel"/>
    <w:tmpl w:val="27BA54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062161"/>
    <w:multiLevelType w:val="multilevel"/>
    <w:tmpl w:val="59E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8152F91"/>
    <w:multiLevelType w:val="hybridMultilevel"/>
    <w:tmpl w:val="1946DC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3707D7"/>
    <w:multiLevelType w:val="multilevel"/>
    <w:tmpl w:val="EEF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53300"/>
    <w:multiLevelType w:val="multilevel"/>
    <w:tmpl w:val="77A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147A9"/>
    <w:multiLevelType w:val="multilevel"/>
    <w:tmpl w:val="A92A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70A67"/>
    <w:multiLevelType w:val="hybridMultilevel"/>
    <w:tmpl w:val="7846B7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0D267F2"/>
    <w:multiLevelType w:val="multilevel"/>
    <w:tmpl w:val="D35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B5AB2"/>
    <w:multiLevelType w:val="hybridMultilevel"/>
    <w:tmpl w:val="33884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30824"/>
    <w:multiLevelType w:val="multilevel"/>
    <w:tmpl w:val="E15E4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1461FD"/>
    <w:multiLevelType w:val="hybridMultilevel"/>
    <w:tmpl w:val="D38C4A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9812632">
    <w:abstractNumId w:val="8"/>
  </w:num>
  <w:num w:numId="2" w16cid:durableId="1288928505">
    <w:abstractNumId w:val="7"/>
  </w:num>
  <w:num w:numId="3" w16cid:durableId="1312563856">
    <w:abstractNumId w:val="14"/>
  </w:num>
  <w:num w:numId="4" w16cid:durableId="1973896856">
    <w:abstractNumId w:val="13"/>
  </w:num>
  <w:num w:numId="5" w16cid:durableId="986398748">
    <w:abstractNumId w:val="2"/>
  </w:num>
  <w:num w:numId="6" w16cid:durableId="1927417435">
    <w:abstractNumId w:val="6"/>
  </w:num>
  <w:num w:numId="7" w16cid:durableId="167139494">
    <w:abstractNumId w:val="11"/>
  </w:num>
  <w:num w:numId="8" w16cid:durableId="1663266679">
    <w:abstractNumId w:val="0"/>
  </w:num>
  <w:num w:numId="9" w16cid:durableId="546718951">
    <w:abstractNumId w:val="16"/>
  </w:num>
  <w:num w:numId="10" w16cid:durableId="22295424">
    <w:abstractNumId w:val="1"/>
  </w:num>
  <w:num w:numId="11" w16cid:durableId="1918975081">
    <w:abstractNumId w:val="9"/>
  </w:num>
  <w:num w:numId="12" w16cid:durableId="1916086450">
    <w:abstractNumId w:val="17"/>
  </w:num>
  <w:num w:numId="13" w16cid:durableId="2083332602">
    <w:abstractNumId w:val="4"/>
  </w:num>
  <w:num w:numId="14" w16cid:durableId="1700550495">
    <w:abstractNumId w:val="3"/>
  </w:num>
  <w:num w:numId="15" w16cid:durableId="1740981440">
    <w:abstractNumId w:val="12"/>
  </w:num>
  <w:num w:numId="16" w16cid:durableId="240800319">
    <w:abstractNumId w:val="10"/>
  </w:num>
  <w:num w:numId="17" w16cid:durableId="1798645544">
    <w:abstractNumId w:val="15"/>
  </w:num>
  <w:num w:numId="18" w16cid:durableId="200627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76"/>
    <w:rsid w:val="000006D7"/>
    <w:rsid w:val="000455EA"/>
    <w:rsid w:val="0012262A"/>
    <w:rsid w:val="001E51C0"/>
    <w:rsid w:val="001F73FF"/>
    <w:rsid w:val="002E0745"/>
    <w:rsid w:val="003153D3"/>
    <w:rsid w:val="00335B5B"/>
    <w:rsid w:val="003361A4"/>
    <w:rsid w:val="0035429B"/>
    <w:rsid w:val="003639A4"/>
    <w:rsid w:val="003F5F53"/>
    <w:rsid w:val="00456449"/>
    <w:rsid w:val="00466141"/>
    <w:rsid w:val="0047023A"/>
    <w:rsid w:val="004F693B"/>
    <w:rsid w:val="00525CDE"/>
    <w:rsid w:val="005C3E28"/>
    <w:rsid w:val="007245C5"/>
    <w:rsid w:val="007745A8"/>
    <w:rsid w:val="007C0BE1"/>
    <w:rsid w:val="007E00D9"/>
    <w:rsid w:val="008237E7"/>
    <w:rsid w:val="00827769"/>
    <w:rsid w:val="0088336C"/>
    <w:rsid w:val="008B42B2"/>
    <w:rsid w:val="008E2385"/>
    <w:rsid w:val="00914DC9"/>
    <w:rsid w:val="00934296"/>
    <w:rsid w:val="00962976"/>
    <w:rsid w:val="009B4224"/>
    <w:rsid w:val="00A13152"/>
    <w:rsid w:val="00A14EBE"/>
    <w:rsid w:val="00A20013"/>
    <w:rsid w:val="00A24064"/>
    <w:rsid w:val="00A3059C"/>
    <w:rsid w:val="00A30D96"/>
    <w:rsid w:val="00A74222"/>
    <w:rsid w:val="00AB2A55"/>
    <w:rsid w:val="00AB4D82"/>
    <w:rsid w:val="00B4644A"/>
    <w:rsid w:val="00B86F44"/>
    <w:rsid w:val="00C22F14"/>
    <w:rsid w:val="00CE0038"/>
    <w:rsid w:val="00D525CC"/>
    <w:rsid w:val="00D67AF9"/>
    <w:rsid w:val="00DE43EE"/>
    <w:rsid w:val="00E92EE6"/>
    <w:rsid w:val="00EA2A2E"/>
    <w:rsid w:val="00EF4B07"/>
    <w:rsid w:val="00F0772D"/>
    <w:rsid w:val="00F11C0F"/>
    <w:rsid w:val="00F4139C"/>
    <w:rsid w:val="00F43E89"/>
    <w:rsid w:val="00FA5931"/>
    <w:rsid w:val="00FB3C43"/>
    <w:rsid w:val="00FC460C"/>
    <w:rsid w:val="00FF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8F61"/>
  <w15:chartTrackingRefBased/>
  <w15:docId w15:val="{AFFF83E5-50EC-4112-9BC5-8CFEB5AF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976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3059C"/>
    <w:pPr>
      <w:keepNext/>
      <w:numPr>
        <w:ilvl w:val="1"/>
        <w:numId w:val="1"/>
      </w:numPr>
      <w:spacing w:before="120" w:line="360" w:lineRule="auto"/>
      <w:outlineLvl w:val="1"/>
    </w:pPr>
    <w:rPr>
      <w:b/>
    </w:rPr>
  </w:style>
  <w:style w:type="paragraph" w:customStyle="1" w:styleId="-3">
    <w:name w:val="Ур-3"/>
    <w:basedOn w:val="a"/>
    <w:next w:val="a"/>
    <w:qFormat/>
    <w:rsid w:val="00A3059C"/>
    <w:pPr>
      <w:keepNext/>
      <w:numPr>
        <w:ilvl w:val="2"/>
        <w:numId w:val="1"/>
      </w:numPr>
      <w:spacing w:before="24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afa">
    <w:name w:val="Код"/>
    <w:basedOn w:val="a"/>
    <w:next w:val="a"/>
    <w:link w:val="afb"/>
    <w:qFormat/>
    <w:rsid w:val="00A14EBE"/>
    <w:rPr>
      <w:rFonts w:ascii="Courier New" w:hAnsi="Courier New" w:cs="Courier New"/>
      <w:sz w:val="20"/>
      <w:szCs w:val="20"/>
      <w:lang w:val="en-US"/>
    </w:rPr>
  </w:style>
  <w:style w:type="character" w:customStyle="1" w:styleId="afb">
    <w:name w:val="Код Знак"/>
    <w:basedOn w:val="a0"/>
    <w:link w:val="afa"/>
    <w:rsid w:val="00A14EBE"/>
    <w:rPr>
      <w:rFonts w:ascii="Courier New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Holeriia/IVT_Protection_Information_2025.gi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ystemFolders\Documents\&#1053;&#1072;&#1089;&#1090;&#1088;&#1072;&#1080;&#1074;&#1072;&#1077;&#1084;&#1099;&#1077;%20&#1096;&#1072;&#1073;&#1083;&#1086;&#1085;&#1099;%20Office\&#1054;&#1090;&#1095;&#1077;&#1090;%20&#1048;&#1042;&#1058;%20&#1057;&#1077;&#1088;&#1086;&#107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ИВТ Серова.dotx</Template>
  <TotalTime>86</TotalTime>
  <Pages>23</Pages>
  <Words>5766</Words>
  <Characters>32871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Valeria Serova</cp:lastModifiedBy>
  <cp:revision>4</cp:revision>
  <dcterms:created xsi:type="dcterms:W3CDTF">2025-11-04T12:39:00Z</dcterms:created>
  <dcterms:modified xsi:type="dcterms:W3CDTF">2025-11-04T14:06:00Z</dcterms:modified>
</cp:coreProperties>
</file>